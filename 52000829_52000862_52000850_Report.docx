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8FF58" w14:textId="77777777" w:rsidR="009D4AAA" w:rsidRPr="00E46644" w:rsidRDefault="009D4AAA" w:rsidP="007F2E32">
      <w:pPr>
        <w:suppressAutoHyphens/>
        <w:autoSpaceDE w:val="0"/>
        <w:autoSpaceDN w:val="0"/>
        <w:adjustRightInd w:val="0"/>
        <w:ind w:firstLine="720"/>
        <w:jc w:val="center"/>
        <w:rPr>
          <w:noProof/>
          <w:sz w:val="28"/>
          <w:szCs w:val="28"/>
          <w:lang w:val="vi-VN"/>
        </w:rPr>
      </w:pPr>
      <w:bookmarkStart w:id="0" w:name="_Toc387692905"/>
      <w:r w:rsidRPr="00E46644">
        <w:rPr>
          <w:bCs/>
          <w:noProof/>
          <w:sz w:val="28"/>
          <w:szCs w:val="28"/>
          <w:lang w:val="vi-VN"/>
        </w:rPr>
        <w:t>TỔNG LIÊN ĐOÀN LAO ĐỘNG VIỆT NAM</w:t>
      </w:r>
    </w:p>
    <w:p w14:paraId="1DE8B5E0" w14:textId="77777777" w:rsidR="009D4AAA" w:rsidRPr="00E46644" w:rsidRDefault="009D4AAA" w:rsidP="009D4AAA">
      <w:pPr>
        <w:suppressAutoHyphens/>
        <w:autoSpaceDE w:val="0"/>
        <w:autoSpaceDN w:val="0"/>
        <w:adjustRightInd w:val="0"/>
        <w:jc w:val="center"/>
        <w:rPr>
          <w:noProof/>
          <w:sz w:val="28"/>
          <w:szCs w:val="28"/>
          <w:lang w:val="vi-VN"/>
        </w:rPr>
      </w:pPr>
      <w:r w:rsidRPr="00E46644">
        <w:rPr>
          <w:b/>
          <w:bCs/>
          <w:noProof/>
          <w:sz w:val="28"/>
          <w:szCs w:val="28"/>
          <w:lang w:val="vi-VN"/>
        </w:rPr>
        <w:t>TRƯỜNG ĐẠI HỌC TÔN ĐỨC THẮNG</w:t>
      </w:r>
    </w:p>
    <w:p w14:paraId="0396233A" w14:textId="77777777" w:rsidR="009D4AAA" w:rsidRPr="00E46644" w:rsidRDefault="009D4AAA" w:rsidP="009D4AAA">
      <w:pPr>
        <w:suppressAutoHyphens/>
        <w:autoSpaceDE w:val="0"/>
        <w:autoSpaceDN w:val="0"/>
        <w:adjustRightInd w:val="0"/>
        <w:jc w:val="center"/>
        <w:rPr>
          <w:b/>
          <w:bCs/>
          <w:noProof/>
          <w:sz w:val="28"/>
          <w:szCs w:val="28"/>
          <w:lang w:val="vi-VN"/>
        </w:rPr>
      </w:pPr>
      <w:r w:rsidRPr="00E46644">
        <w:rPr>
          <w:b/>
          <w:bCs/>
          <w:noProof/>
          <w:sz w:val="28"/>
          <w:szCs w:val="28"/>
          <w:lang w:val="vi-VN"/>
        </w:rPr>
        <w:t>KHOA CÔNG NGHỆ THÔNG TIN</w:t>
      </w:r>
    </w:p>
    <w:p w14:paraId="31D21B2C" w14:textId="77777777" w:rsidR="009D4AAA" w:rsidRPr="00E46644" w:rsidRDefault="009D4AAA" w:rsidP="009D4AAA">
      <w:pPr>
        <w:suppressAutoHyphens/>
        <w:autoSpaceDE w:val="0"/>
        <w:autoSpaceDN w:val="0"/>
        <w:adjustRightInd w:val="0"/>
        <w:jc w:val="center"/>
        <w:rPr>
          <w:noProof/>
          <w:sz w:val="28"/>
          <w:szCs w:val="28"/>
          <w:lang w:val="vi-VN"/>
        </w:rPr>
      </w:pPr>
    </w:p>
    <w:p w14:paraId="64693C2D" w14:textId="77777777" w:rsidR="009D4AAA" w:rsidRPr="00E46644" w:rsidRDefault="009D4AAA" w:rsidP="009D4AAA">
      <w:pPr>
        <w:suppressAutoHyphens/>
        <w:autoSpaceDE w:val="0"/>
        <w:autoSpaceDN w:val="0"/>
        <w:adjustRightInd w:val="0"/>
        <w:ind w:firstLine="720"/>
        <w:jc w:val="center"/>
        <w:rPr>
          <w:noProof/>
          <w:lang w:val="vi-VN"/>
        </w:rPr>
      </w:pPr>
    </w:p>
    <w:p w14:paraId="34367858" w14:textId="77777777" w:rsidR="009D4AAA" w:rsidRPr="00E46644" w:rsidRDefault="009D4AAA" w:rsidP="009D4AAA">
      <w:pPr>
        <w:suppressAutoHyphens/>
        <w:autoSpaceDE w:val="0"/>
        <w:autoSpaceDN w:val="0"/>
        <w:adjustRightInd w:val="0"/>
        <w:jc w:val="center"/>
        <w:rPr>
          <w:b/>
          <w:bCs/>
          <w:noProof/>
          <w:sz w:val="28"/>
          <w:szCs w:val="28"/>
          <w:lang w:val="vi-VN"/>
        </w:rPr>
      </w:pPr>
      <w:r w:rsidRPr="00E46644">
        <w:rPr>
          <w:noProof/>
          <w:sz w:val="22"/>
          <w:szCs w:val="22"/>
          <w:lang w:val="vi-VN"/>
        </w:rPr>
        <w:drawing>
          <wp:inline distT="0" distB="0" distL="0" distR="0" wp14:anchorId="4DE8A5CC" wp14:editId="712D500F">
            <wp:extent cx="1623975" cy="895999"/>
            <wp:effectExtent l="0" t="0" r="0" b="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592" cy="904063"/>
                    </a:xfrm>
                    <a:prstGeom prst="rect">
                      <a:avLst/>
                    </a:prstGeom>
                    <a:noFill/>
                    <a:ln>
                      <a:noFill/>
                    </a:ln>
                  </pic:spPr>
                </pic:pic>
              </a:graphicData>
            </a:graphic>
          </wp:inline>
        </w:drawing>
      </w:r>
    </w:p>
    <w:p w14:paraId="28B39453" w14:textId="77777777" w:rsidR="009D4AAA" w:rsidRPr="00E46644" w:rsidRDefault="009D4AAA" w:rsidP="009D4AAA">
      <w:pPr>
        <w:suppressAutoHyphens/>
        <w:autoSpaceDE w:val="0"/>
        <w:autoSpaceDN w:val="0"/>
        <w:adjustRightInd w:val="0"/>
        <w:rPr>
          <w:b/>
          <w:bCs/>
          <w:noProof/>
          <w:sz w:val="28"/>
          <w:szCs w:val="28"/>
          <w:lang w:val="vi-VN"/>
        </w:rPr>
      </w:pPr>
    </w:p>
    <w:p w14:paraId="0C4DEB27" w14:textId="77777777" w:rsidR="009D4AAA" w:rsidRPr="00E46644" w:rsidRDefault="009D4AAA" w:rsidP="009D4AAA">
      <w:pPr>
        <w:suppressAutoHyphens/>
        <w:autoSpaceDE w:val="0"/>
        <w:autoSpaceDN w:val="0"/>
        <w:adjustRightInd w:val="0"/>
        <w:rPr>
          <w:b/>
          <w:bCs/>
          <w:noProof/>
          <w:sz w:val="28"/>
          <w:szCs w:val="28"/>
          <w:lang w:val="vi-VN"/>
        </w:rPr>
      </w:pPr>
    </w:p>
    <w:p w14:paraId="2442F715" w14:textId="77777777" w:rsidR="009D4AAA" w:rsidRPr="00270B88" w:rsidRDefault="009D4AAA" w:rsidP="009D4AAA">
      <w:pPr>
        <w:suppressAutoHyphens/>
        <w:autoSpaceDE w:val="0"/>
        <w:autoSpaceDN w:val="0"/>
        <w:adjustRightInd w:val="0"/>
        <w:spacing w:line="360" w:lineRule="auto"/>
        <w:ind w:firstLine="720"/>
        <w:jc w:val="center"/>
        <w:rPr>
          <w:b/>
          <w:bCs/>
          <w:noProof/>
          <w:sz w:val="32"/>
          <w:szCs w:val="32"/>
          <w:lang w:val="vi-VN"/>
        </w:rPr>
      </w:pPr>
      <w:r w:rsidRPr="00E46644">
        <w:rPr>
          <w:b/>
          <w:bCs/>
          <w:noProof/>
          <w:sz w:val="32"/>
          <w:szCs w:val="32"/>
          <w:lang w:val="vi-VN"/>
        </w:rPr>
        <w:t>ĐỒ ÁN CUỐI KÌ MÔ</w:t>
      </w:r>
      <w:r w:rsidRPr="00270B88">
        <w:rPr>
          <w:b/>
          <w:bCs/>
          <w:noProof/>
          <w:sz w:val="32"/>
          <w:szCs w:val="32"/>
          <w:lang w:val="vi-VN"/>
        </w:rPr>
        <w:t>N THIẾT KẾ MẠNG</w:t>
      </w:r>
    </w:p>
    <w:p w14:paraId="380DB825" w14:textId="77777777" w:rsidR="009D4AAA" w:rsidRPr="00E46644" w:rsidRDefault="009D4AAA" w:rsidP="009D4AAA">
      <w:pPr>
        <w:suppressAutoHyphens/>
        <w:autoSpaceDE w:val="0"/>
        <w:autoSpaceDN w:val="0"/>
        <w:adjustRightInd w:val="0"/>
        <w:spacing w:line="360" w:lineRule="auto"/>
        <w:rPr>
          <w:b/>
          <w:bCs/>
          <w:noProof/>
          <w:lang w:val="vi-VN"/>
        </w:rPr>
      </w:pPr>
    </w:p>
    <w:p w14:paraId="015E4347" w14:textId="77777777" w:rsidR="009D4AAA" w:rsidRPr="00E46644" w:rsidRDefault="009D4AAA" w:rsidP="009D4AAA">
      <w:pPr>
        <w:suppressAutoHyphens/>
        <w:autoSpaceDE w:val="0"/>
        <w:autoSpaceDN w:val="0"/>
        <w:adjustRightInd w:val="0"/>
        <w:spacing w:line="360" w:lineRule="auto"/>
        <w:rPr>
          <w:b/>
          <w:bCs/>
          <w:noProof/>
          <w:lang w:val="vi-VN"/>
        </w:rPr>
      </w:pPr>
    </w:p>
    <w:p w14:paraId="1847BA7C" w14:textId="77777777" w:rsidR="009D4AAA" w:rsidRPr="00E46644" w:rsidRDefault="009D4AAA" w:rsidP="009D4AAA">
      <w:pPr>
        <w:suppressAutoHyphens/>
        <w:autoSpaceDE w:val="0"/>
        <w:autoSpaceDN w:val="0"/>
        <w:adjustRightInd w:val="0"/>
        <w:spacing w:line="360" w:lineRule="auto"/>
        <w:rPr>
          <w:b/>
          <w:bCs/>
          <w:noProof/>
          <w:lang w:val="vi-VN"/>
        </w:rPr>
      </w:pPr>
    </w:p>
    <w:p w14:paraId="12C9E9AA" w14:textId="77777777" w:rsidR="009D4AAA" w:rsidRPr="00270B88" w:rsidRDefault="009D4AAA" w:rsidP="009D4AAA">
      <w:pPr>
        <w:suppressAutoHyphens/>
        <w:autoSpaceDE w:val="0"/>
        <w:autoSpaceDN w:val="0"/>
        <w:adjustRightInd w:val="0"/>
        <w:spacing w:line="360" w:lineRule="auto"/>
        <w:jc w:val="center"/>
        <w:rPr>
          <w:b/>
          <w:bCs/>
          <w:noProof/>
          <w:sz w:val="48"/>
          <w:szCs w:val="48"/>
          <w:lang w:val="vi-VN"/>
        </w:rPr>
      </w:pPr>
      <w:r w:rsidRPr="00270B88">
        <w:rPr>
          <w:b/>
          <w:bCs/>
          <w:noProof/>
          <w:sz w:val="48"/>
          <w:szCs w:val="48"/>
          <w:lang w:val="vi-VN"/>
        </w:rPr>
        <w:t>THIẾT KẾ HỆ THỐNG MẠNG CHO CÔNG TY PHÁT TRIỂN GAME TDM GAME</w:t>
      </w:r>
      <w:r w:rsidRPr="00E46644">
        <w:rPr>
          <w:noProof/>
          <w:sz w:val="48"/>
          <w:szCs w:val="48"/>
          <w:lang w:val="vi-VN"/>
        </w:rPr>
        <w:t xml:space="preserve"> </w:t>
      </w:r>
    </w:p>
    <w:p w14:paraId="6715C9BA" w14:textId="77777777" w:rsidR="009D4AAA" w:rsidRPr="00E46644" w:rsidRDefault="009D4AAA" w:rsidP="009D4AAA">
      <w:pPr>
        <w:suppressAutoHyphens/>
        <w:autoSpaceDE w:val="0"/>
        <w:autoSpaceDN w:val="0"/>
        <w:adjustRightInd w:val="0"/>
        <w:jc w:val="both"/>
        <w:rPr>
          <w:b/>
          <w:bCs/>
          <w:noProof/>
          <w:lang w:val="vi-VN"/>
        </w:rPr>
      </w:pPr>
    </w:p>
    <w:p w14:paraId="49E8D826" w14:textId="77777777" w:rsidR="009D4AAA" w:rsidRPr="00E46644" w:rsidRDefault="009D4AAA" w:rsidP="009D4AAA">
      <w:pPr>
        <w:suppressAutoHyphens/>
        <w:autoSpaceDE w:val="0"/>
        <w:autoSpaceDN w:val="0"/>
        <w:adjustRightInd w:val="0"/>
        <w:jc w:val="both"/>
        <w:rPr>
          <w:b/>
          <w:bCs/>
          <w:noProof/>
          <w:lang w:val="vi-VN"/>
        </w:rPr>
      </w:pPr>
    </w:p>
    <w:p w14:paraId="04B8F76F" w14:textId="77777777" w:rsidR="009D4AAA" w:rsidRPr="00270B88" w:rsidRDefault="009D4AAA" w:rsidP="009D4AAA">
      <w:pPr>
        <w:suppressAutoHyphens/>
        <w:autoSpaceDE w:val="0"/>
        <w:autoSpaceDN w:val="0"/>
        <w:adjustRightInd w:val="0"/>
        <w:jc w:val="right"/>
        <w:rPr>
          <w:noProof/>
          <w:sz w:val="28"/>
          <w:szCs w:val="28"/>
          <w:lang w:val="vi-VN"/>
        </w:rPr>
      </w:pPr>
      <w:r w:rsidRPr="00E46644">
        <w:rPr>
          <w:noProof/>
          <w:sz w:val="28"/>
          <w:szCs w:val="28"/>
          <w:lang w:val="vi-VN"/>
        </w:rPr>
        <w:t xml:space="preserve">Người hướng dẫn: </w:t>
      </w:r>
      <w:r w:rsidRPr="00270B88">
        <w:rPr>
          <w:b/>
          <w:noProof/>
          <w:sz w:val="28"/>
          <w:szCs w:val="28"/>
          <w:lang w:val="vi-VN"/>
        </w:rPr>
        <w:t>LÊ VIẾT THANH</w:t>
      </w:r>
    </w:p>
    <w:p w14:paraId="46F917B1" w14:textId="77777777" w:rsidR="009D4AAA" w:rsidRPr="00270B88" w:rsidRDefault="009D4AAA" w:rsidP="009D4AAA">
      <w:pPr>
        <w:suppressAutoHyphens/>
        <w:autoSpaceDE w:val="0"/>
        <w:autoSpaceDN w:val="0"/>
        <w:adjustRightInd w:val="0"/>
        <w:jc w:val="right"/>
        <w:rPr>
          <w:b/>
          <w:bCs/>
          <w:noProof/>
          <w:sz w:val="28"/>
          <w:szCs w:val="28"/>
          <w:lang w:val="vi-VN"/>
        </w:rPr>
      </w:pPr>
      <w:r w:rsidRPr="00E46644">
        <w:rPr>
          <w:noProof/>
          <w:sz w:val="28"/>
          <w:szCs w:val="28"/>
          <w:lang w:val="vi-VN"/>
        </w:rPr>
        <w:t>Người thực hiện:</w:t>
      </w:r>
      <w:r w:rsidRPr="00E46644">
        <w:rPr>
          <w:b/>
          <w:bCs/>
          <w:noProof/>
          <w:sz w:val="28"/>
          <w:szCs w:val="28"/>
          <w:lang w:val="vi-VN"/>
        </w:rPr>
        <w:t xml:space="preserve">    NGUYỄN </w:t>
      </w:r>
      <w:r w:rsidRPr="00270B88">
        <w:rPr>
          <w:b/>
          <w:bCs/>
          <w:noProof/>
          <w:sz w:val="28"/>
          <w:szCs w:val="28"/>
          <w:lang w:val="vi-VN"/>
        </w:rPr>
        <w:t>LÊ TRÍ THÔNG - 52000862</w:t>
      </w:r>
    </w:p>
    <w:p w14:paraId="5D0ECE3F" w14:textId="77777777" w:rsidR="009D4AAA" w:rsidRPr="009D4AAA" w:rsidRDefault="009D4AAA" w:rsidP="009D4AAA">
      <w:pPr>
        <w:suppressAutoHyphens/>
        <w:autoSpaceDE w:val="0"/>
        <w:autoSpaceDN w:val="0"/>
        <w:adjustRightInd w:val="0"/>
        <w:jc w:val="right"/>
        <w:rPr>
          <w:b/>
          <w:bCs/>
          <w:noProof/>
          <w:sz w:val="28"/>
          <w:szCs w:val="28"/>
          <w:lang w:val="vi-VN"/>
        </w:rPr>
      </w:pPr>
      <w:r w:rsidRPr="009D4AAA">
        <w:rPr>
          <w:b/>
          <w:bCs/>
          <w:noProof/>
          <w:sz w:val="28"/>
          <w:szCs w:val="28"/>
          <w:lang w:val="vi-VN"/>
        </w:rPr>
        <w:t>NGUYỄN MINH ĐĂNG -52000829</w:t>
      </w:r>
    </w:p>
    <w:p w14:paraId="1C0B24C6" w14:textId="77777777" w:rsidR="009D4AAA" w:rsidRPr="009D4AAA" w:rsidRDefault="009D4AAA" w:rsidP="009D4AAA">
      <w:pPr>
        <w:suppressAutoHyphens/>
        <w:autoSpaceDE w:val="0"/>
        <w:autoSpaceDN w:val="0"/>
        <w:adjustRightInd w:val="0"/>
        <w:jc w:val="right"/>
        <w:rPr>
          <w:noProof/>
          <w:sz w:val="28"/>
          <w:szCs w:val="28"/>
          <w:lang w:val="vi-VN"/>
        </w:rPr>
      </w:pPr>
      <w:r w:rsidRPr="009D4AAA">
        <w:rPr>
          <w:b/>
          <w:bCs/>
          <w:noProof/>
          <w:sz w:val="28"/>
          <w:szCs w:val="28"/>
          <w:lang w:val="vi-VN"/>
        </w:rPr>
        <w:t>TRẦN QUANG MINH – 52000850</w:t>
      </w:r>
    </w:p>
    <w:p w14:paraId="728E8A41" w14:textId="77777777" w:rsidR="009D4AAA" w:rsidRPr="009D4AAA" w:rsidRDefault="009D4AAA" w:rsidP="009D4AAA">
      <w:pPr>
        <w:suppressAutoHyphens/>
        <w:autoSpaceDE w:val="0"/>
        <w:autoSpaceDN w:val="0"/>
        <w:adjustRightInd w:val="0"/>
        <w:jc w:val="right"/>
        <w:rPr>
          <w:noProof/>
          <w:sz w:val="28"/>
          <w:szCs w:val="28"/>
          <w:lang w:val="vi-VN"/>
        </w:rPr>
      </w:pPr>
      <w:r w:rsidRPr="00E46644">
        <w:rPr>
          <w:noProof/>
          <w:sz w:val="28"/>
          <w:szCs w:val="28"/>
          <w:lang w:val="vi-VN"/>
        </w:rPr>
        <w:t xml:space="preserve">Lớp       </w:t>
      </w:r>
      <w:r w:rsidRPr="00E46644">
        <w:rPr>
          <w:b/>
          <w:bCs/>
          <w:noProof/>
          <w:sz w:val="28"/>
          <w:szCs w:val="28"/>
          <w:lang w:val="vi-VN"/>
        </w:rPr>
        <w:t xml:space="preserve">:    </w:t>
      </w:r>
      <w:r w:rsidRPr="009D4AAA">
        <w:rPr>
          <w:b/>
          <w:bCs/>
          <w:noProof/>
          <w:sz w:val="28"/>
          <w:szCs w:val="28"/>
          <w:lang w:val="vi-VN"/>
        </w:rPr>
        <w:t>20050401</w:t>
      </w:r>
    </w:p>
    <w:p w14:paraId="615AE702" w14:textId="77777777" w:rsidR="009D4AAA" w:rsidRPr="009D4AAA" w:rsidRDefault="009D4AAA" w:rsidP="009D4AAA">
      <w:pPr>
        <w:suppressAutoHyphens/>
        <w:autoSpaceDE w:val="0"/>
        <w:autoSpaceDN w:val="0"/>
        <w:adjustRightInd w:val="0"/>
        <w:jc w:val="right"/>
        <w:rPr>
          <w:noProof/>
          <w:sz w:val="28"/>
          <w:szCs w:val="28"/>
          <w:lang w:val="vi-VN"/>
        </w:rPr>
      </w:pPr>
      <w:r w:rsidRPr="00E46644">
        <w:rPr>
          <w:noProof/>
          <w:sz w:val="28"/>
          <w:szCs w:val="28"/>
          <w:lang w:val="vi-VN"/>
        </w:rPr>
        <w:t xml:space="preserve">Khoá    </w:t>
      </w:r>
      <w:r w:rsidRPr="00E46644">
        <w:rPr>
          <w:b/>
          <w:bCs/>
          <w:noProof/>
          <w:sz w:val="28"/>
          <w:szCs w:val="28"/>
          <w:lang w:val="vi-VN"/>
        </w:rPr>
        <w:t xml:space="preserve"> :    </w:t>
      </w:r>
      <w:r w:rsidRPr="009D4AAA">
        <w:rPr>
          <w:b/>
          <w:bCs/>
          <w:noProof/>
          <w:sz w:val="28"/>
          <w:szCs w:val="28"/>
          <w:lang w:val="vi-VN"/>
        </w:rPr>
        <w:t>24</w:t>
      </w:r>
    </w:p>
    <w:p w14:paraId="775D1A41" w14:textId="77777777" w:rsidR="009D4AAA" w:rsidRPr="00E46644" w:rsidRDefault="009D4AAA" w:rsidP="009D4AAA">
      <w:pPr>
        <w:suppressAutoHyphens/>
        <w:autoSpaceDE w:val="0"/>
        <w:autoSpaceDN w:val="0"/>
        <w:adjustRightInd w:val="0"/>
        <w:rPr>
          <w:b/>
          <w:bCs/>
          <w:noProof/>
          <w:sz w:val="28"/>
          <w:szCs w:val="28"/>
          <w:lang w:val="vi-VN"/>
        </w:rPr>
      </w:pPr>
    </w:p>
    <w:p w14:paraId="49C52A58" w14:textId="77777777" w:rsidR="009D4AAA" w:rsidRPr="00E46644" w:rsidRDefault="009D4AAA" w:rsidP="009D4AAA">
      <w:pPr>
        <w:suppressAutoHyphens/>
        <w:autoSpaceDE w:val="0"/>
        <w:autoSpaceDN w:val="0"/>
        <w:adjustRightInd w:val="0"/>
        <w:rPr>
          <w:b/>
          <w:bCs/>
          <w:noProof/>
          <w:sz w:val="28"/>
          <w:szCs w:val="28"/>
          <w:lang w:val="vi-VN"/>
        </w:rPr>
      </w:pPr>
    </w:p>
    <w:p w14:paraId="2BF66031" w14:textId="77777777" w:rsidR="009D4AAA" w:rsidRPr="00E46644" w:rsidRDefault="009D4AAA" w:rsidP="009D4AAA">
      <w:pPr>
        <w:suppressAutoHyphens/>
        <w:autoSpaceDE w:val="0"/>
        <w:autoSpaceDN w:val="0"/>
        <w:adjustRightInd w:val="0"/>
        <w:rPr>
          <w:b/>
          <w:bCs/>
          <w:noProof/>
          <w:sz w:val="28"/>
          <w:szCs w:val="28"/>
          <w:lang w:val="vi-VN"/>
        </w:rPr>
      </w:pPr>
    </w:p>
    <w:p w14:paraId="25D4F2B2" w14:textId="77777777" w:rsidR="009D4AAA" w:rsidRPr="00E46644" w:rsidRDefault="009D4AAA" w:rsidP="009D4AAA">
      <w:pPr>
        <w:suppressAutoHyphens/>
        <w:autoSpaceDE w:val="0"/>
        <w:autoSpaceDN w:val="0"/>
        <w:adjustRightInd w:val="0"/>
        <w:jc w:val="center"/>
        <w:rPr>
          <w:b/>
          <w:bCs/>
          <w:noProof/>
          <w:sz w:val="28"/>
          <w:szCs w:val="28"/>
          <w:lang w:val="vi-VN"/>
        </w:rPr>
      </w:pPr>
    </w:p>
    <w:p w14:paraId="756F67A9" w14:textId="77777777" w:rsidR="009D4AAA" w:rsidRPr="00D4266C" w:rsidRDefault="009D4AAA" w:rsidP="009D4AAA">
      <w:pPr>
        <w:suppressAutoHyphens/>
        <w:autoSpaceDE w:val="0"/>
        <w:autoSpaceDN w:val="0"/>
        <w:adjustRightInd w:val="0"/>
        <w:jc w:val="center"/>
        <w:rPr>
          <w:b/>
          <w:bCs/>
          <w:iCs/>
          <w:noProof/>
          <w:sz w:val="28"/>
          <w:szCs w:val="28"/>
          <w:lang w:val="vi-VN"/>
        </w:rPr>
        <w:sectPr w:rsidR="009D4AAA" w:rsidRPr="00D4266C" w:rsidSect="005D5C20">
          <w:pgSz w:w="12240" w:h="15840"/>
          <w:pgMar w:top="1985" w:right="1134" w:bottom="1701" w:left="1985" w:header="720" w:footer="720" w:gutter="0"/>
          <w:cols w:space="720"/>
          <w:docGrid w:linePitch="360"/>
        </w:sectPr>
      </w:pPr>
      <w:r w:rsidRPr="00E46644">
        <w:rPr>
          <w:b/>
          <w:bCs/>
          <w:iCs/>
          <w:noProof/>
          <w:sz w:val="28"/>
          <w:szCs w:val="28"/>
          <w:lang w:val="vi-VN"/>
        </w:rPr>
        <w:t>THÀNH PHỐ HỒ CHÍ MINH,  NĂM 20</w:t>
      </w:r>
      <w:r w:rsidRPr="00270B88">
        <w:rPr>
          <w:b/>
          <w:bCs/>
          <w:iCs/>
          <w:noProof/>
          <w:sz w:val="28"/>
          <w:szCs w:val="28"/>
          <w:lang w:val="vi-VN"/>
        </w:rPr>
        <w:t>2</w:t>
      </w:r>
      <w:r w:rsidRPr="00D4266C">
        <w:rPr>
          <w:b/>
          <w:bCs/>
          <w:iCs/>
          <w:noProof/>
          <w:sz w:val="28"/>
          <w:szCs w:val="28"/>
          <w:lang w:val="vi-VN"/>
        </w:rPr>
        <w:t>3</w:t>
      </w:r>
    </w:p>
    <w:p w14:paraId="5132741E" w14:textId="77777777" w:rsidR="009D4AAA" w:rsidRPr="00E46644" w:rsidRDefault="009D4AAA" w:rsidP="009D4AAA">
      <w:pPr>
        <w:suppressAutoHyphens/>
        <w:autoSpaceDE w:val="0"/>
        <w:autoSpaceDN w:val="0"/>
        <w:adjustRightInd w:val="0"/>
        <w:jc w:val="center"/>
        <w:rPr>
          <w:noProof/>
          <w:sz w:val="28"/>
          <w:szCs w:val="28"/>
          <w:lang w:val="vi-VN"/>
        </w:rPr>
      </w:pPr>
      <w:r w:rsidRPr="00E46644">
        <w:rPr>
          <w:bCs/>
          <w:noProof/>
          <w:sz w:val="28"/>
          <w:szCs w:val="28"/>
          <w:lang w:val="vi-VN"/>
        </w:rPr>
        <w:lastRenderedPageBreak/>
        <w:t>TỔNG LIÊN ĐOÀN LAO ĐỘNG VIỆT NAM</w:t>
      </w:r>
    </w:p>
    <w:p w14:paraId="179D92B2" w14:textId="77777777" w:rsidR="009D4AAA" w:rsidRPr="00E46644" w:rsidRDefault="009D4AAA" w:rsidP="009D4AAA">
      <w:pPr>
        <w:suppressAutoHyphens/>
        <w:autoSpaceDE w:val="0"/>
        <w:autoSpaceDN w:val="0"/>
        <w:adjustRightInd w:val="0"/>
        <w:jc w:val="center"/>
        <w:rPr>
          <w:noProof/>
          <w:sz w:val="28"/>
          <w:szCs w:val="28"/>
          <w:lang w:val="vi-VN"/>
        </w:rPr>
      </w:pPr>
      <w:r w:rsidRPr="00E46644">
        <w:rPr>
          <w:b/>
          <w:bCs/>
          <w:noProof/>
          <w:sz w:val="28"/>
          <w:szCs w:val="28"/>
          <w:lang w:val="vi-VN"/>
        </w:rPr>
        <w:t>TRƯỜNG ĐẠI HỌC TÔN ĐỨC THẮNG</w:t>
      </w:r>
    </w:p>
    <w:p w14:paraId="13116A71" w14:textId="77777777" w:rsidR="009D4AAA" w:rsidRPr="00E46644" w:rsidRDefault="009D4AAA" w:rsidP="009D4AAA">
      <w:pPr>
        <w:suppressAutoHyphens/>
        <w:autoSpaceDE w:val="0"/>
        <w:autoSpaceDN w:val="0"/>
        <w:adjustRightInd w:val="0"/>
        <w:jc w:val="center"/>
        <w:rPr>
          <w:b/>
          <w:bCs/>
          <w:noProof/>
          <w:sz w:val="28"/>
          <w:szCs w:val="28"/>
          <w:lang w:val="vi-VN"/>
        </w:rPr>
      </w:pPr>
      <w:r w:rsidRPr="00E46644">
        <w:rPr>
          <w:b/>
          <w:bCs/>
          <w:noProof/>
          <w:sz w:val="28"/>
          <w:szCs w:val="28"/>
          <w:lang w:val="vi-VN"/>
        </w:rPr>
        <w:t>KHOA CÔNG NGHỆ THÔNG TIN</w:t>
      </w:r>
    </w:p>
    <w:p w14:paraId="1E2D383C" w14:textId="77777777" w:rsidR="009D4AAA" w:rsidRPr="00E46644" w:rsidRDefault="009D4AAA" w:rsidP="009D4AAA">
      <w:pPr>
        <w:suppressAutoHyphens/>
        <w:autoSpaceDE w:val="0"/>
        <w:autoSpaceDN w:val="0"/>
        <w:adjustRightInd w:val="0"/>
        <w:jc w:val="center"/>
        <w:rPr>
          <w:noProof/>
          <w:sz w:val="28"/>
          <w:szCs w:val="28"/>
          <w:lang w:val="vi-VN"/>
        </w:rPr>
      </w:pPr>
    </w:p>
    <w:p w14:paraId="47D31EB4" w14:textId="77777777" w:rsidR="009D4AAA" w:rsidRPr="00E46644" w:rsidRDefault="009D4AAA" w:rsidP="009D4AAA">
      <w:pPr>
        <w:suppressAutoHyphens/>
        <w:autoSpaceDE w:val="0"/>
        <w:autoSpaceDN w:val="0"/>
        <w:adjustRightInd w:val="0"/>
        <w:ind w:firstLine="720"/>
        <w:jc w:val="center"/>
        <w:rPr>
          <w:noProof/>
          <w:lang w:val="vi-VN"/>
        </w:rPr>
      </w:pPr>
    </w:p>
    <w:p w14:paraId="094DAF1E" w14:textId="77777777" w:rsidR="009D4AAA" w:rsidRPr="00E46644" w:rsidRDefault="009D4AAA" w:rsidP="009D4AAA">
      <w:pPr>
        <w:suppressAutoHyphens/>
        <w:autoSpaceDE w:val="0"/>
        <w:autoSpaceDN w:val="0"/>
        <w:adjustRightInd w:val="0"/>
        <w:jc w:val="center"/>
        <w:rPr>
          <w:b/>
          <w:bCs/>
          <w:noProof/>
          <w:sz w:val="28"/>
          <w:szCs w:val="28"/>
          <w:lang w:val="vi-VN"/>
        </w:rPr>
      </w:pPr>
      <w:r w:rsidRPr="00E46644">
        <w:rPr>
          <w:noProof/>
          <w:sz w:val="22"/>
          <w:szCs w:val="22"/>
          <w:lang w:val="vi-VN"/>
        </w:rPr>
        <w:drawing>
          <wp:inline distT="0" distB="0" distL="0" distR="0" wp14:anchorId="2161CE1C" wp14:editId="402CCA1C">
            <wp:extent cx="1623975" cy="895999"/>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592" cy="904063"/>
                    </a:xfrm>
                    <a:prstGeom prst="rect">
                      <a:avLst/>
                    </a:prstGeom>
                    <a:noFill/>
                    <a:ln>
                      <a:noFill/>
                    </a:ln>
                  </pic:spPr>
                </pic:pic>
              </a:graphicData>
            </a:graphic>
          </wp:inline>
        </w:drawing>
      </w:r>
    </w:p>
    <w:p w14:paraId="0443CF92" w14:textId="77777777" w:rsidR="009D4AAA" w:rsidRPr="00E46644" w:rsidRDefault="009D4AAA" w:rsidP="009D4AAA">
      <w:pPr>
        <w:suppressAutoHyphens/>
        <w:autoSpaceDE w:val="0"/>
        <w:autoSpaceDN w:val="0"/>
        <w:adjustRightInd w:val="0"/>
        <w:rPr>
          <w:b/>
          <w:bCs/>
          <w:noProof/>
          <w:sz w:val="28"/>
          <w:szCs w:val="28"/>
          <w:lang w:val="vi-VN"/>
        </w:rPr>
      </w:pPr>
    </w:p>
    <w:p w14:paraId="387EB3F6" w14:textId="77777777" w:rsidR="009D4AAA" w:rsidRPr="00E46644" w:rsidRDefault="009D4AAA" w:rsidP="009D4AAA">
      <w:pPr>
        <w:suppressAutoHyphens/>
        <w:autoSpaceDE w:val="0"/>
        <w:autoSpaceDN w:val="0"/>
        <w:adjustRightInd w:val="0"/>
        <w:rPr>
          <w:b/>
          <w:bCs/>
          <w:noProof/>
          <w:sz w:val="28"/>
          <w:szCs w:val="28"/>
          <w:lang w:val="vi-VN"/>
        </w:rPr>
      </w:pPr>
    </w:p>
    <w:p w14:paraId="6FCAA660" w14:textId="77777777" w:rsidR="009D4AAA" w:rsidRPr="00270B88" w:rsidRDefault="009D4AAA" w:rsidP="009D4AAA">
      <w:pPr>
        <w:suppressAutoHyphens/>
        <w:autoSpaceDE w:val="0"/>
        <w:autoSpaceDN w:val="0"/>
        <w:adjustRightInd w:val="0"/>
        <w:spacing w:line="360" w:lineRule="auto"/>
        <w:ind w:firstLine="720"/>
        <w:jc w:val="center"/>
        <w:rPr>
          <w:b/>
          <w:bCs/>
          <w:noProof/>
          <w:sz w:val="32"/>
          <w:szCs w:val="32"/>
          <w:lang w:val="vi-VN"/>
        </w:rPr>
      </w:pPr>
      <w:r w:rsidRPr="00E46644">
        <w:rPr>
          <w:b/>
          <w:bCs/>
          <w:noProof/>
          <w:sz w:val="32"/>
          <w:szCs w:val="32"/>
          <w:lang w:val="vi-VN"/>
        </w:rPr>
        <w:t>ĐỒ ÁN CUỐI KÌ MÔ</w:t>
      </w:r>
      <w:r w:rsidRPr="00270B88">
        <w:rPr>
          <w:b/>
          <w:bCs/>
          <w:noProof/>
          <w:sz w:val="32"/>
          <w:szCs w:val="32"/>
          <w:lang w:val="vi-VN"/>
        </w:rPr>
        <w:t>N THIẾT KẾ MẠNG</w:t>
      </w:r>
    </w:p>
    <w:p w14:paraId="4C5DB20D" w14:textId="77777777" w:rsidR="009D4AAA" w:rsidRPr="00E46644" w:rsidRDefault="009D4AAA" w:rsidP="009D4AAA">
      <w:pPr>
        <w:suppressAutoHyphens/>
        <w:autoSpaceDE w:val="0"/>
        <w:autoSpaceDN w:val="0"/>
        <w:adjustRightInd w:val="0"/>
        <w:spacing w:line="360" w:lineRule="auto"/>
        <w:rPr>
          <w:b/>
          <w:bCs/>
          <w:noProof/>
          <w:lang w:val="vi-VN"/>
        </w:rPr>
      </w:pPr>
    </w:p>
    <w:p w14:paraId="41847C42" w14:textId="77777777" w:rsidR="009D4AAA" w:rsidRPr="00E46644" w:rsidRDefault="009D4AAA" w:rsidP="009D4AAA">
      <w:pPr>
        <w:suppressAutoHyphens/>
        <w:autoSpaceDE w:val="0"/>
        <w:autoSpaceDN w:val="0"/>
        <w:adjustRightInd w:val="0"/>
        <w:spacing w:line="360" w:lineRule="auto"/>
        <w:rPr>
          <w:b/>
          <w:bCs/>
          <w:noProof/>
          <w:lang w:val="vi-VN"/>
        </w:rPr>
      </w:pPr>
    </w:p>
    <w:p w14:paraId="129FBA29" w14:textId="77777777" w:rsidR="009D4AAA" w:rsidRPr="00E46644" w:rsidRDefault="009D4AAA" w:rsidP="009D4AAA">
      <w:pPr>
        <w:suppressAutoHyphens/>
        <w:autoSpaceDE w:val="0"/>
        <w:autoSpaceDN w:val="0"/>
        <w:adjustRightInd w:val="0"/>
        <w:spacing w:line="360" w:lineRule="auto"/>
        <w:rPr>
          <w:b/>
          <w:bCs/>
          <w:noProof/>
          <w:lang w:val="vi-VN"/>
        </w:rPr>
      </w:pPr>
    </w:p>
    <w:p w14:paraId="14B563A1" w14:textId="77777777" w:rsidR="009D4AAA" w:rsidRPr="00270B88" w:rsidRDefault="009D4AAA" w:rsidP="009D4AAA">
      <w:pPr>
        <w:suppressAutoHyphens/>
        <w:autoSpaceDE w:val="0"/>
        <w:autoSpaceDN w:val="0"/>
        <w:adjustRightInd w:val="0"/>
        <w:spacing w:line="360" w:lineRule="auto"/>
        <w:jc w:val="center"/>
        <w:rPr>
          <w:b/>
          <w:bCs/>
          <w:noProof/>
          <w:sz w:val="48"/>
          <w:szCs w:val="48"/>
          <w:lang w:val="vi-VN"/>
        </w:rPr>
      </w:pPr>
      <w:r w:rsidRPr="00270B88">
        <w:rPr>
          <w:b/>
          <w:bCs/>
          <w:noProof/>
          <w:sz w:val="48"/>
          <w:szCs w:val="48"/>
          <w:lang w:val="vi-VN"/>
        </w:rPr>
        <w:t>THIẾT KẾ HỆ THỐNG MẠNG CHO CÔNG TY PHÁT TRIỂN GAME TDM GAME</w:t>
      </w:r>
      <w:r w:rsidRPr="00E46644">
        <w:rPr>
          <w:noProof/>
          <w:sz w:val="48"/>
          <w:szCs w:val="48"/>
          <w:lang w:val="vi-VN"/>
        </w:rPr>
        <w:t xml:space="preserve"> </w:t>
      </w:r>
    </w:p>
    <w:p w14:paraId="0DBBDBD4" w14:textId="77777777" w:rsidR="009D4AAA" w:rsidRPr="00E46644" w:rsidRDefault="009D4AAA" w:rsidP="009D4AAA">
      <w:pPr>
        <w:suppressAutoHyphens/>
        <w:autoSpaceDE w:val="0"/>
        <w:autoSpaceDN w:val="0"/>
        <w:adjustRightInd w:val="0"/>
        <w:jc w:val="both"/>
        <w:rPr>
          <w:b/>
          <w:bCs/>
          <w:noProof/>
          <w:lang w:val="vi-VN"/>
        </w:rPr>
      </w:pPr>
    </w:p>
    <w:p w14:paraId="7AECFA4D" w14:textId="77777777" w:rsidR="009D4AAA" w:rsidRPr="00E46644" w:rsidRDefault="009D4AAA" w:rsidP="009D4AAA">
      <w:pPr>
        <w:suppressAutoHyphens/>
        <w:autoSpaceDE w:val="0"/>
        <w:autoSpaceDN w:val="0"/>
        <w:adjustRightInd w:val="0"/>
        <w:jc w:val="both"/>
        <w:rPr>
          <w:b/>
          <w:bCs/>
          <w:noProof/>
          <w:lang w:val="vi-VN"/>
        </w:rPr>
      </w:pPr>
    </w:p>
    <w:p w14:paraId="704B5534" w14:textId="77777777" w:rsidR="009D4AAA" w:rsidRPr="00270B88" w:rsidRDefault="009D4AAA" w:rsidP="009D4AAA">
      <w:pPr>
        <w:suppressAutoHyphens/>
        <w:autoSpaceDE w:val="0"/>
        <w:autoSpaceDN w:val="0"/>
        <w:adjustRightInd w:val="0"/>
        <w:jc w:val="right"/>
        <w:rPr>
          <w:noProof/>
          <w:sz w:val="28"/>
          <w:szCs w:val="28"/>
          <w:lang w:val="vi-VN"/>
        </w:rPr>
      </w:pPr>
      <w:r w:rsidRPr="00E46644">
        <w:rPr>
          <w:noProof/>
          <w:sz w:val="28"/>
          <w:szCs w:val="28"/>
          <w:lang w:val="vi-VN"/>
        </w:rPr>
        <w:t xml:space="preserve">Người hướng dẫn: </w:t>
      </w:r>
      <w:r w:rsidRPr="00270B88">
        <w:rPr>
          <w:b/>
          <w:noProof/>
          <w:sz w:val="28"/>
          <w:szCs w:val="28"/>
          <w:lang w:val="vi-VN"/>
        </w:rPr>
        <w:t>LÊ VIẾT THANH</w:t>
      </w:r>
    </w:p>
    <w:p w14:paraId="1510A833" w14:textId="77777777" w:rsidR="009D4AAA" w:rsidRPr="00270B88" w:rsidRDefault="009D4AAA" w:rsidP="009D4AAA">
      <w:pPr>
        <w:suppressAutoHyphens/>
        <w:autoSpaceDE w:val="0"/>
        <w:autoSpaceDN w:val="0"/>
        <w:adjustRightInd w:val="0"/>
        <w:jc w:val="right"/>
        <w:rPr>
          <w:b/>
          <w:bCs/>
          <w:noProof/>
          <w:sz w:val="28"/>
          <w:szCs w:val="28"/>
          <w:lang w:val="vi-VN"/>
        </w:rPr>
      </w:pPr>
      <w:r w:rsidRPr="00E46644">
        <w:rPr>
          <w:noProof/>
          <w:sz w:val="28"/>
          <w:szCs w:val="28"/>
          <w:lang w:val="vi-VN"/>
        </w:rPr>
        <w:t>Người thực hiện:</w:t>
      </w:r>
      <w:r w:rsidRPr="00E46644">
        <w:rPr>
          <w:b/>
          <w:bCs/>
          <w:noProof/>
          <w:sz w:val="28"/>
          <w:szCs w:val="28"/>
          <w:lang w:val="vi-VN"/>
        </w:rPr>
        <w:t xml:space="preserve">    NGUYỄN </w:t>
      </w:r>
      <w:r w:rsidRPr="00270B88">
        <w:rPr>
          <w:b/>
          <w:bCs/>
          <w:noProof/>
          <w:sz w:val="28"/>
          <w:szCs w:val="28"/>
          <w:lang w:val="vi-VN"/>
        </w:rPr>
        <w:t>LÊ TRÍ THÔNG - 52000862</w:t>
      </w:r>
    </w:p>
    <w:p w14:paraId="3B116D31" w14:textId="77777777" w:rsidR="009D4AAA" w:rsidRPr="009D4AAA" w:rsidRDefault="009D4AAA" w:rsidP="009D4AAA">
      <w:pPr>
        <w:suppressAutoHyphens/>
        <w:autoSpaceDE w:val="0"/>
        <w:autoSpaceDN w:val="0"/>
        <w:adjustRightInd w:val="0"/>
        <w:jc w:val="right"/>
        <w:rPr>
          <w:b/>
          <w:bCs/>
          <w:noProof/>
          <w:sz w:val="28"/>
          <w:szCs w:val="28"/>
          <w:lang w:val="vi-VN"/>
        </w:rPr>
      </w:pPr>
      <w:r w:rsidRPr="009D4AAA">
        <w:rPr>
          <w:b/>
          <w:bCs/>
          <w:noProof/>
          <w:sz w:val="28"/>
          <w:szCs w:val="28"/>
          <w:lang w:val="vi-VN"/>
        </w:rPr>
        <w:t>NGUYỄN MINH ĐĂNG -52000829</w:t>
      </w:r>
    </w:p>
    <w:p w14:paraId="2696C147" w14:textId="77777777" w:rsidR="009D4AAA" w:rsidRPr="009D4AAA" w:rsidRDefault="009D4AAA" w:rsidP="009D4AAA">
      <w:pPr>
        <w:suppressAutoHyphens/>
        <w:autoSpaceDE w:val="0"/>
        <w:autoSpaceDN w:val="0"/>
        <w:adjustRightInd w:val="0"/>
        <w:jc w:val="right"/>
        <w:rPr>
          <w:noProof/>
          <w:sz w:val="28"/>
          <w:szCs w:val="28"/>
          <w:lang w:val="vi-VN"/>
        </w:rPr>
      </w:pPr>
      <w:r w:rsidRPr="009D4AAA">
        <w:rPr>
          <w:b/>
          <w:bCs/>
          <w:noProof/>
          <w:sz w:val="28"/>
          <w:szCs w:val="28"/>
          <w:lang w:val="vi-VN"/>
        </w:rPr>
        <w:t>TRẦN QUANG MINH – 52000850</w:t>
      </w:r>
    </w:p>
    <w:p w14:paraId="0081776B" w14:textId="77777777" w:rsidR="009D4AAA" w:rsidRPr="009D4AAA" w:rsidRDefault="009D4AAA" w:rsidP="009D4AAA">
      <w:pPr>
        <w:suppressAutoHyphens/>
        <w:autoSpaceDE w:val="0"/>
        <w:autoSpaceDN w:val="0"/>
        <w:adjustRightInd w:val="0"/>
        <w:jc w:val="right"/>
        <w:rPr>
          <w:noProof/>
          <w:sz w:val="28"/>
          <w:szCs w:val="28"/>
          <w:lang w:val="vi-VN"/>
        </w:rPr>
      </w:pPr>
      <w:r w:rsidRPr="00E46644">
        <w:rPr>
          <w:noProof/>
          <w:sz w:val="28"/>
          <w:szCs w:val="28"/>
          <w:lang w:val="vi-VN"/>
        </w:rPr>
        <w:t xml:space="preserve">Lớp       </w:t>
      </w:r>
      <w:r w:rsidRPr="00E46644">
        <w:rPr>
          <w:b/>
          <w:bCs/>
          <w:noProof/>
          <w:sz w:val="28"/>
          <w:szCs w:val="28"/>
          <w:lang w:val="vi-VN"/>
        </w:rPr>
        <w:t xml:space="preserve">:    </w:t>
      </w:r>
      <w:r w:rsidRPr="009D4AAA">
        <w:rPr>
          <w:b/>
          <w:bCs/>
          <w:noProof/>
          <w:sz w:val="28"/>
          <w:szCs w:val="28"/>
          <w:lang w:val="vi-VN"/>
        </w:rPr>
        <w:t>20050401</w:t>
      </w:r>
    </w:p>
    <w:p w14:paraId="01CF0750" w14:textId="77777777" w:rsidR="009D4AAA" w:rsidRPr="009D4AAA" w:rsidRDefault="009D4AAA" w:rsidP="009D4AAA">
      <w:pPr>
        <w:suppressAutoHyphens/>
        <w:autoSpaceDE w:val="0"/>
        <w:autoSpaceDN w:val="0"/>
        <w:adjustRightInd w:val="0"/>
        <w:jc w:val="right"/>
        <w:rPr>
          <w:noProof/>
          <w:sz w:val="28"/>
          <w:szCs w:val="28"/>
          <w:lang w:val="vi-VN"/>
        </w:rPr>
      </w:pPr>
      <w:r w:rsidRPr="00E46644">
        <w:rPr>
          <w:noProof/>
          <w:sz w:val="28"/>
          <w:szCs w:val="28"/>
          <w:lang w:val="vi-VN"/>
        </w:rPr>
        <w:t xml:space="preserve">Khoá    </w:t>
      </w:r>
      <w:r w:rsidRPr="00E46644">
        <w:rPr>
          <w:b/>
          <w:bCs/>
          <w:noProof/>
          <w:sz w:val="28"/>
          <w:szCs w:val="28"/>
          <w:lang w:val="vi-VN"/>
        </w:rPr>
        <w:t xml:space="preserve"> :    </w:t>
      </w:r>
      <w:r w:rsidRPr="009D4AAA">
        <w:rPr>
          <w:b/>
          <w:bCs/>
          <w:noProof/>
          <w:sz w:val="28"/>
          <w:szCs w:val="28"/>
          <w:lang w:val="vi-VN"/>
        </w:rPr>
        <w:t>24</w:t>
      </w:r>
    </w:p>
    <w:p w14:paraId="7E582775" w14:textId="77777777" w:rsidR="009D4AAA" w:rsidRPr="00E46644" w:rsidRDefault="009D4AAA" w:rsidP="009D4AAA">
      <w:pPr>
        <w:suppressAutoHyphens/>
        <w:autoSpaceDE w:val="0"/>
        <w:autoSpaceDN w:val="0"/>
        <w:adjustRightInd w:val="0"/>
        <w:rPr>
          <w:b/>
          <w:bCs/>
          <w:noProof/>
          <w:sz w:val="28"/>
          <w:szCs w:val="28"/>
          <w:lang w:val="vi-VN"/>
        </w:rPr>
      </w:pPr>
    </w:p>
    <w:p w14:paraId="16EE9CF7" w14:textId="77777777" w:rsidR="009D4AAA" w:rsidRPr="00E46644" w:rsidRDefault="009D4AAA" w:rsidP="009D4AAA">
      <w:pPr>
        <w:suppressAutoHyphens/>
        <w:autoSpaceDE w:val="0"/>
        <w:autoSpaceDN w:val="0"/>
        <w:adjustRightInd w:val="0"/>
        <w:rPr>
          <w:b/>
          <w:bCs/>
          <w:noProof/>
          <w:sz w:val="28"/>
          <w:szCs w:val="28"/>
          <w:lang w:val="vi-VN"/>
        </w:rPr>
      </w:pPr>
    </w:p>
    <w:p w14:paraId="5B0878C9" w14:textId="77777777" w:rsidR="009D4AAA" w:rsidRPr="00E46644" w:rsidRDefault="009D4AAA" w:rsidP="009D4AAA">
      <w:pPr>
        <w:suppressAutoHyphens/>
        <w:autoSpaceDE w:val="0"/>
        <w:autoSpaceDN w:val="0"/>
        <w:adjustRightInd w:val="0"/>
        <w:rPr>
          <w:b/>
          <w:bCs/>
          <w:noProof/>
          <w:sz w:val="28"/>
          <w:szCs w:val="28"/>
          <w:lang w:val="vi-VN"/>
        </w:rPr>
      </w:pPr>
    </w:p>
    <w:p w14:paraId="6F0E94AD" w14:textId="77777777" w:rsidR="009D4AAA" w:rsidRPr="00E46644" w:rsidRDefault="009D4AAA" w:rsidP="009D4AAA">
      <w:pPr>
        <w:suppressAutoHyphens/>
        <w:autoSpaceDE w:val="0"/>
        <w:autoSpaceDN w:val="0"/>
        <w:adjustRightInd w:val="0"/>
        <w:jc w:val="center"/>
        <w:rPr>
          <w:b/>
          <w:bCs/>
          <w:noProof/>
          <w:sz w:val="28"/>
          <w:szCs w:val="28"/>
          <w:lang w:val="vi-VN"/>
        </w:rPr>
      </w:pPr>
    </w:p>
    <w:p w14:paraId="1D6AB300" w14:textId="77777777" w:rsidR="009D4AAA" w:rsidRPr="00D4266C" w:rsidRDefault="009D4AAA" w:rsidP="009D4AAA">
      <w:pPr>
        <w:suppressAutoHyphens/>
        <w:autoSpaceDE w:val="0"/>
        <w:autoSpaceDN w:val="0"/>
        <w:adjustRightInd w:val="0"/>
        <w:jc w:val="center"/>
        <w:rPr>
          <w:b/>
          <w:bCs/>
          <w:iCs/>
          <w:noProof/>
          <w:sz w:val="28"/>
          <w:szCs w:val="28"/>
          <w:lang w:val="vi-VN"/>
        </w:rPr>
        <w:sectPr w:rsidR="009D4AAA" w:rsidRPr="00D4266C" w:rsidSect="005D5C20">
          <w:headerReference w:type="default" r:id="rId9"/>
          <w:pgSz w:w="12240" w:h="15840"/>
          <w:pgMar w:top="1985" w:right="1134" w:bottom="1701" w:left="1985" w:header="720" w:footer="720" w:gutter="0"/>
          <w:cols w:space="720"/>
          <w:docGrid w:linePitch="360"/>
        </w:sectPr>
      </w:pPr>
      <w:r w:rsidRPr="00E46644">
        <w:rPr>
          <w:b/>
          <w:bCs/>
          <w:iCs/>
          <w:noProof/>
          <w:sz w:val="28"/>
          <w:szCs w:val="28"/>
          <w:lang w:val="vi-VN"/>
        </w:rPr>
        <w:t>THÀNH PHỐ HỒ CHÍ MINH,  NĂM 20</w:t>
      </w:r>
      <w:r w:rsidRPr="00270B88">
        <w:rPr>
          <w:b/>
          <w:bCs/>
          <w:iCs/>
          <w:noProof/>
          <w:sz w:val="28"/>
          <w:szCs w:val="28"/>
          <w:lang w:val="vi-VN"/>
        </w:rPr>
        <w:t>2</w:t>
      </w:r>
      <w:r w:rsidRPr="00D4266C">
        <w:rPr>
          <w:b/>
          <w:bCs/>
          <w:iCs/>
          <w:noProof/>
          <w:sz w:val="28"/>
          <w:szCs w:val="28"/>
          <w:lang w:val="vi-VN"/>
        </w:rPr>
        <w:t>3</w:t>
      </w:r>
    </w:p>
    <w:p w14:paraId="6255C543" w14:textId="77777777" w:rsidR="00BB2B2A" w:rsidRPr="00E46644" w:rsidRDefault="00BB2B2A" w:rsidP="00F622A7">
      <w:pPr>
        <w:pStyle w:val="Chng"/>
        <w:rPr>
          <w:noProof/>
          <w:lang w:val="vi-VN"/>
        </w:rPr>
      </w:pPr>
      <w:bookmarkStart w:id="1" w:name="_Toc134275431"/>
      <w:r w:rsidRPr="00E46644">
        <w:rPr>
          <w:noProof/>
          <w:lang w:val="vi-VN"/>
        </w:rPr>
        <w:lastRenderedPageBreak/>
        <w:t>LỜI CẢM ƠN</w:t>
      </w:r>
      <w:bookmarkEnd w:id="0"/>
      <w:bookmarkEnd w:id="1"/>
    </w:p>
    <w:p w14:paraId="0F3FAE6A" w14:textId="77777777" w:rsidR="00C00E83" w:rsidRPr="00277AD1" w:rsidRDefault="00C00E83" w:rsidP="00C00E83">
      <w:pPr>
        <w:pStyle w:val="Nidungvnbn"/>
        <w:jc w:val="left"/>
        <w:rPr>
          <w:lang w:val="vi-VN"/>
        </w:rPr>
      </w:pPr>
      <w:r w:rsidRPr="00277AD1">
        <w:rPr>
          <w:lang w:val="vi-VN"/>
        </w:rPr>
        <w:t xml:space="preserve">Để hoàn thành bài báo cáo này, em xin gửi lời cảm ơn chân thành đến: </w:t>
      </w:r>
      <w:r w:rsidRPr="00457C61">
        <w:rPr>
          <w:lang w:val="vi-VN"/>
        </w:rPr>
        <w:t xml:space="preserve">Thầy </w:t>
      </w:r>
      <w:r w:rsidRPr="00EB1CB3">
        <w:rPr>
          <w:lang w:val="vi-VN"/>
        </w:rPr>
        <w:t>Lê Viết Than</w:t>
      </w:r>
      <w:r w:rsidRPr="00D84648">
        <w:rPr>
          <w:lang w:val="vi-VN"/>
        </w:rPr>
        <w:t>h</w:t>
      </w:r>
      <w:r w:rsidRPr="00457C61">
        <w:rPr>
          <w:lang w:val="vi-VN"/>
        </w:rPr>
        <w:t xml:space="preserve"> và khoa CNTT</w:t>
      </w:r>
      <w:r w:rsidRPr="00277AD1">
        <w:rPr>
          <w:lang w:val="vi-VN"/>
        </w:rPr>
        <w:t>,</w:t>
      </w:r>
      <w:r w:rsidRPr="00457C61">
        <w:rPr>
          <w:lang w:val="vi-VN"/>
        </w:rPr>
        <w:t xml:space="preserve"> thư viện nhà trường dã cung cấp</w:t>
      </w:r>
      <w:r w:rsidRPr="00277AD1">
        <w:rPr>
          <w:lang w:val="vi-VN"/>
        </w:rPr>
        <w:t xml:space="preserve"> đa dạng các loại sách, tài liệu thuận lợi cho việc tìm kiếm,</w:t>
      </w:r>
      <w:r w:rsidRPr="00457C61">
        <w:rPr>
          <w:lang w:val="vi-VN"/>
        </w:rPr>
        <w:t xml:space="preserve"> </w:t>
      </w:r>
      <w:r w:rsidRPr="00277AD1">
        <w:rPr>
          <w:lang w:val="vi-VN"/>
        </w:rPr>
        <w:t>nghiên cứu thông tin.</w:t>
      </w:r>
    </w:p>
    <w:p w14:paraId="1912E370" w14:textId="77777777" w:rsidR="00C00E83" w:rsidRPr="00277AD1" w:rsidRDefault="00C00E83" w:rsidP="00C00E83">
      <w:pPr>
        <w:pStyle w:val="Nidungvnbn"/>
        <w:jc w:val="left"/>
        <w:rPr>
          <w:lang w:val="vi-VN"/>
        </w:rPr>
      </w:pPr>
      <w:r w:rsidRPr="00457C61">
        <w:rPr>
          <w:lang w:val="vi-VN"/>
        </w:rPr>
        <w:t>Chúng em m</w:t>
      </w:r>
      <w:r w:rsidRPr="00277AD1">
        <w:rPr>
          <w:lang w:val="vi-VN"/>
        </w:rPr>
        <w:t>ong nhận</w:t>
      </w:r>
      <w:r w:rsidRPr="00457C61">
        <w:rPr>
          <w:lang w:val="vi-VN"/>
        </w:rPr>
        <w:t xml:space="preserve"> </w:t>
      </w:r>
      <w:r w:rsidRPr="00277AD1">
        <w:rPr>
          <w:lang w:val="vi-VN"/>
        </w:rPr>
        <w:t>được sự nhận xét, ý kiến đóng góp, phê bình từ phía Thầy để bài tiểu luận được hoàn</w:t>
      </w:r>
      <w:r w:rsidRPr="00457C61">
        <w:rPr>
          <w:lang w:val="vi-VN"/>
        </w:rPr>
        <w:t xml:space="preserve"> </w:t>
      </w:r>
      <w:r w:rsidRPr="00277AD1">
        <w:rPr>
          <w:lang w:val="vi-VN"/>
        </w:rPr>
        <w:t>thiện hơn.</w:t>
      </w:r>
    </w:p>
    <w:p w14:paraId="04AC0BBE" w14:textId="77777777" w:rsidR="00C00E83" w:rsidRPr="00457C61" w:rsidRDefault="00C00E83" w:rsidP="00C00E83">
      <w:pPr>
        <w:pStyle w:val="Nidungvnbn"/>
        <w:jc w:val="left"/>
        <w:rPr>
          <w:lang w:val="vi-VN"/>
        </w:rPr>
      </w:pPr>
      <w:r w:rsidRPr="00277AD1">
        <w:rPr>
          <w:lang w:val="vi-VN"/>
        </w:rPr>
        <w:t>Bài báo cáo này của nhóm chúng em là sự góp nhặt những kiến thức mà chúng</w:t>
      </w:r>
      <w:r w:rsidRPr="00457C61">
        <w:rPr>
          <w:lang w:val="vi-VN"/>
        </w:rPr>
        <w:t xml:space="preserve"> </w:t>
      </w:r>
      <w:r w:rsidRPr="00277AD1">
        <w:rPr>
          <w:lang w:val="vi-VN"/>
        </w:rPr>
        <w:t>em tích lũy được trong quá trình học tập, tham khảo những bài báo cáo đã có của</w:t>
      </w:r>
      <w:r w:rsidRPr="00457C61">
        <w:rPr>
          <w:lang w:val="vi-VN"/>
        </w:rPr>
        <w:t xml:space="preserve"> </w:t>
      </w:r>
      <w:r w:rsidRPr="00277AD1">
        <w:rPr>
          <w:lang w:val="vi-VN"/>
        </w:rPr>
        <w:t>những khóa trước, tham khảo trên mạng internet, tham khảo sự hướng dẫn của bạn bè,</w:t>
      </w:r>
      <w:r w:rsidRPr="00457C61">
        <w:rPr>
          <w:lang w:val="vi-VN"/>
        </w:rPr>
        <w:t xml:space="preserve"> </w:t>
      </w:r>
      <w:r w:rsidRPr="00277AD1">
        <w:rPr>
          <w:lang w:val="vi-VN"/>
        </w:rPr>
        <w:t xml:space="preserve">đồng nghiệp. </w:t>
      </w:r>
    </w:p>
    <w:p w14:paraId="0F7D801F" w14:textId="574B3982" w:rsidR="00BB2B2A" w:rsidRPr="00E46644" w:rsidRDefault="00C00E83" w:rsidP="00C00E83">
      <w:pPr>
        <w:pStyle w:val="Nidungvnbn"/>
        <w:rPr>
          <w:b/>
          <w:bCs/>
          <w:noProof/>
          <w:sz w:val="32"/>
          <w:szCs w:val="32"/>
          <w:lang w:val="vi-VN"/>
        </w:rPr>
      </w:pPr>
      <w:r w:rsidRPr="00277AD1">
        <w:rPr>
          <w:lang w:val="vi-VN"/>
        </w:rPr>
        <w:t>Chúng em trân trọng cảm ơn sự tận tình giảng dạy của thầy cho chúng em ở</w:t>
      </w:r>
      <w:r w:rsidRPr="00457C61">
        <w:rPr>
          <w:lang w:val="vi-VN"/>
        </w:rPr>
        <w:t xml:space="preserve"> </w:t>
      </w:r>
      <w:r w:rsidRPr="00277AD1">
        <w:rPr>
          <w:lang w:val="vi-VN"/>
        </w:rPr>
        <w:t xml:space="preserve">môn học này! Chúc </w:t>
      </w:r>
      <w:r w:rsidRPr="00457C61">
        <w:rPr>
          <w:lang w:val="vi-VN"/>
        </w:rPr>
        <w:t>t</w:t>
      </w:r>
      <w:r w:rsidRPr="00277AD1">
        <w:rPr>
          <w:lang w:val="vi-VN"/>
        </w:rPr>
        <w:t>hầy nhiều sức khỏe</w:t>
      </w:r>
      <w:r w:rsidRPr="00457C61">
        <w:rPr>
          <w:lang w:val="vi-VN"/>
        </w:rPr>
        <w:t>.</w:t>
      </w:r>
      <w:r w:rsidR="00BB2B2A" w:rsidRPr="00E46644">
        <w:rPr>
          <w:b/>
          <w:bCs/>
          <w:noProof/>
          <w:sz w:val="32"/>
          <w:szCs w:val="32"/>
          <w:lang w:val="vi-VN"/>
        </w:rPr>
        <w:br w:type="page"/>
      </w:r>
    </w:p>
    <w:p w14:paraId="5CA8E480" w14:textId="77777777" w:rsidR="003218FF" w:rsidRPr="00E46644" w:rsidRDefault="00B118C8" w:rsidP="002D796D">
      <w:pPr>
        <w:jc w:val="center"/>
        <w:rPr>
          <w:b/>
          <w:noProof/>
          <w:sz w:val="32"/>
          <w:szCs w:val="32"/>
          <w:lang w:val="vi-VN"/>
        </w:rPr>
      </w:pPr>
      <w:r w:rsidRPr="00E46644">
        <w:rPr>
          <w:b/>
          <w:noProof/>
          <w:sz w:val="32"/>
          <w:szCs w:val="32"/>
          <w:lang w:val="vi-VN"/>
        </w:rPr>
        <w:lastRenderedPageBreak/>
        <w:t>ĐỒ ÁN</w:t>
      </w:r>
      <w:r w:rsidR="003218FF" w:rsidRPr="00E46644">
        <w:rPr>
          <w:b/>
          <w:noProof/>
          <w:sz w:val="32"/>
          <w:szCs w:val="32"/>
          <w:lang w:val="vi-VN"/>
        </w:rPr>
        <w:t xml:space="preserve"> ĐƯỢC HOÀN THÀNH</w:t>
      </w:r>
    </w:p>
    <w:p w14:paraId="5652E807" w14:textId="77777777" w:rsidR="003218FF" w:rsidRPr="00E46644" w:rsidRDefault="003218FF" w:rsidP="002D796D">
      <w:pPr>
        <w:jc w:val="center"/>
        <w:rPr>
          <w:b/>
          <w:noProof/>
          <w:sz w:val="32"/>
          <w:szCs w:val="32"/>
          <w:lang w:val="vi-VN"/>
        </w:rPr>
      </w:pPr>
      <w:r w:rsidRPr="00E46644">
        <w:rPr>
          <w:b/>
          <w:noProof/>
          <w:sz w:val="32"/>
          <w:szCs w:val="32"/>
          <w:lang w:val="vi-VN"/>
        </w:rPr>
        <w:t>TẠI TRƯỜNG ĐẠI HỌC TÔN ĐỨC THẮNG</w:t>
      </w:r>
    </w:p>
    <w:p w14:paraId="459C331A" w14:textId="77777777" w:rsidR="00291721" w:rsidRPr="00E46644" w:rsidRDefault="00291721" w:rsidP="003218FF">
      <w:pPr>
        <w:autoSpaceDE w:val="0"/>
        <w:autoSpaceDN w:val="0"/>
        <w:adjustRightInd w:val="0"/>
        <w:spacing w:line="360" w:lineRule="auto"/>
        <w:ind w:firstLine="720"/>
        <w:jc w:val="both"/>
        <w:rPr>
          <w:noProof/>
          <w:sz w:val="26"/>
          <w:szCs w:val="26"/>
          <w:lang w:val="vi-VN"/>
        </w:rPr>
      </w:pPr>
    </w:p>
    <w:p w14:paraId="14614F21" w14:textId="12CC67F4" w:rsidR="003218FF" w:rsidRPr="00E46644" w:rsidRDefault="003218FF" w:rsidP="003218FF">
      <w:pPr>
        <w:autoSpaceDE w:val="0"/>
        <w:autoSpaceDN w:val="0"/>
        <w:adjustRightInd w:val="0"/>
        <w:spacing w:line="360" w:lineRule="auto"/>
        <w:ind w:firstLine="720"/>
        <w:jc w:val="both"/>
        <w:rPr>
          <w:noProof/>
          <w:sz w:val="26"/>
          <w:szCs w:val="26"/>
          <w:lang w:val="vi-VN"/>
        </w:rPr>
      </w:pPr>
      <w:r w:rsidRPr="00E46644">
        <w:rPr>
          <w:noProof/>
          <w:sz w:val="26"/>
          <w:szCs w:val="26"/>
          <w:lang w:val="vi-VN"/>
        </w:rPr>
        <w:t xml:space="preserve">Tôi xin cam đoan đây là </w:t>
      </w:r>
      <w:r w:rsidR="00B118C8" w:rsidRPr="00E46644">
        <w:rPr>
          <w:noProof/>
          <w:sz w:val="26"/>
          <w:szCs w:val="26"/>
          <w:lang w:val="vi-VN"/>
        </w:rPr>
        <w:t>sản phẩm đồ án</w:t>
      </w:r>
      <w:r w:rsidRPr="00E46644">
        <w:rPr>
          <w:noProof/>
          <w:sz w:val="26"/>
          <w:szCs w:val="26"/>
          <w:lang w:val="vi-VN"/>
        </w:rPr>
        <w:t xml:space="preserve"> của riêng tôi</w:t>
      </w:r>
      <w:r w:rsidR="00B118C8" w:rsidRPr="00E46644">
        <w:rPr>
          <w:noProof/>
          <w:sz w:val="26"/>
          <w:szCs w:val="26"/>
          <w:lang w:val="vi-VN"/>
        </w:rPr>
        <w:t xml:space="preserve"> / chúng tôi</w:t>
      </w:r>
      <w:r w:rsidRPr="00E46644">
        <w:rPr>
          <w:noProof/>
          <w:sz w:val="26"/>
          <w:szCs w:val="26"/>
          <w:lang w:val="vi-VN"/>
        </w:rPr>
        <w:t xml:space="preserve"> và được sự hướng dẫn của </w:t>
      </w:r>
      <w:r w:rsidR="00BB2B2A" w:rsidRPr="00E46644">
        <w:rPr>
          <w:noProof/>
          <w:sz w:val="26"/>
          <w:szCs w:val="26"/>
          <w:lang w:val="vi-VN"/>
        </w:rPr>
        <w:t xml:space="preserve">TS </w:t>
      </w:r>
      <w:r w:rsidR="00DB714E" w:rsidRPr="00D52FD9">
        <w:rPr>
          <w:b/>
          <w:bCs/>
          <w:noProof/>
          <w:sz w:val="26"/>
          <w:szCs w:val="26"/>
        </w:rPr>
        <w:t>Lê Viết Thanh</w:t>
      </w:r>
      <w:r w:rsidRPr="00E46644">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42560EE" w14:textId="77777777" w:rsidR="003218FF" w:rsidRPr="00E46644" w:rsidRDefault="003218FF" w:rsidP="003218FF">
      <w:pPr>
        <w:autoSpaceDE w:val="0"/>
        <w:autoSpaceDN w:val="0"/>
        <w:adjustRightInd w:val="0"/>
        <w:spacing w:line="360" w:lineRule="auto"/>
        <w:ind w:firstLine="720"/>
        <w:jc w:val="both"/>
        <w:rPr>
          <w:noProof/>
          <w:sz w:val="26"/>
          <w:szCs w:val="26"/>
          <w:lang w:val="vi-VN"/>
        </w:rPr>
      </w:pPr>
      <w:r w:rsidRPr="00E46644">
        <w:rPr>
          <w:noProof/>
          <w:sz w:val="26"/>
          <w:szCs w:val="26"/>
          <w:lang w:val="vi-VN"/>
        </w:rPr>
        <w:t xml:space="preserve">Ngoài ra, trong </w:t>
      </w:r>
      <w:r w:rsidR="00B118C8" w:rsidRPr="00E46644">
        <w:rPr>
          <w:noProof/>
          <w:sz w:val="26"/>
          <w:szCs w:val="26"/>
          <w:lang w:val="vi-VN"/>
        </w:rPr>
        <w:t>đồ án</w:t>
      </w:r>
      <w:r w:rsidRPr="00E46644">
        <w:rPr>
          <w:noProof/>
          <w:sz w:val="26"/>
          <w:szCs w:val="26"/>
          <w:lang w:val="vi-VN"/>
        </w:rPr>
        <w:t xml:space="preserve"> còn sử dụng một số nhận xét, đánh giá cũng như số liệu của các tác giả khác, cơ quan tổ chức khác đều có trích dẫn và chú thích nguồn gốc.</w:t>
      </w:r>
    </w:p>
    <w:p w14:paraId="5904704A" w14:textId="77777777" w:rsidR="003218FF" w:rsidRPr="00E46644" w:rsidRDefault="003218FF" w:rsidP="003218FF">
      <w:pPr>
        <w:autoSpaceDE w:val="0"/>
        <w:autoSpaceDN w:val="0"/>
        <w:adjustRightInd w:val="0"/>
        <w:spacing w:line="360" w:lineRule="auto"/>
        <w:ind w:firstLine="720"/>
        <w:jc w:val="both"/>
        <w:rPr>
          <w:b/>
          <w:noProof/>
          <w:sz w:val="26"/>
          <w:szCs w:val="26"/>
          <w:lang w:val="vi-VN"/>
        </w:rPr>
      </w:pPr>
      <w:r w:rsidRPr="00E46644">
        <w:rPr>
          <w:b/>
          <w:noProof/>
          <w:sz w:val="26"/>
          <w:szCs w:val="26"/>
          <w:lang w:val="vi-VN"/>
        </w:rPr>
        <w:t xml:space="preserve">Nếu phát hiện có bất kỳ sự gian lận nào tôi xin hoàn toàn chịu trách nhiệm về nội dung </w:t>
      </w:r>
      <w:r w:rsidR="00B118C8" w:rsidRPr="00E46644">
        <w:rPr>
          <w:b/>
          <w:noProof/>
          <w:sz w:val="26"/>
          <w:szCs w:val="26"/>
          <w:lang w:val="vi-VN"/>
        </w:rPr>
        <w:t>đồ án</w:t>
      </w:r>
      <w:r w:rsidRPr="00E46644">
        <w:rPr>
          <w:b/>
          <w:noProof/>
          <w:sz w:val="26"/>
          <w:szCs w:val="26"/>
          <w:lang w:val="vi-VN"/>
        </w:rPr>
        <w:t xml:space="preserve"> của mình. </w:t>
      </w:r>
      <w:r w:rsidRPr="00E46644">
        <w:rPr>
          <w:noProof/>
          <w:sz w:val="26"/>
          <w:szCs w:val="26"/>
          <w:lang w:val="vi-VN"/>
        </w:rPr>
        <w:t>Trường đại học Tôn Đức Thắng không liên quan đến những vi phạm tác quyền, bản quyền do tôi gây ra trong quá trình thực hiện (nếu có).</w:t>
      </w:r>
    </w:p>
    <w:p w14:paraId="1A549B08" w14:textId="77777777" w:rsidR="003218FF" w:rsidRPr="00E46644" w:rsidRDefault="003218FF" w:rsidP="003218FF">
      <w:pPr>
        <w:autoSpaceDE w:val="0"/>
        <w:autoSpaceDN w:val="0"/>
        <w:adjustRightInd w:val="0"/>
        <w:spacing w:line="360" w:lineRule="auto"/>
        <w:ind w:left="3600"/>
        <w:jc w:val="center"/>
        <w:rPr>
          <w:i/>
          <w:noProof/>
          <w:sz w:val="26"/>
          <w:szCs w:val="26"/>
          <w:lang w:val="vi-VN"/>
        </w:rPr>
      </w:pPr>
      <w:r w:rsidRPr="00E46644">
        <w:rPr>
          <w:i/>
          <w:noProof/>
          <w:sz w:val="26"/>
          <w:szCs w:val="26"/>
          <w:lang w:val="vi-VN"/>
        </w:rPr>
        <w:t xml:space="preserve">TP. Hồ Chí Minh, ngày   tháng   năm      </w:t>
      </w:r>
    </w:p>
    <w:p w14:paraId="3ACC34B5" w14:textId="77777777" w:rsidR="003218FF" w:rsidRPr="00E46644" w:rsidRDefault="003218FF" w:rsidP="00BB2B2A">
      <w:pPr>
        <w:tabs>
          <w:tab w:val="center" w:pos="6521"/>
        </w:tabs>
        <w:autoSpaceDE w:val="0"/>
        <w:autoSpaceDN w:val="0"/>
        <w:adjustRightInd w:val="0"/>
        <w:spacing w:line="360" w:lineRule="auto"/>
        <w:ind w:left="3600"/>
        <w:jc w:val="center"/>
        <w:rPr>
          <w:i/>
          <w:noProof/>
          <w:sz w:val="26"/>
          <w:szCs w:val="26"/>
          <w:lang w:val="vi-VN"/>
        </w:rPr>
      </w:pPr>
      <w:r w:rsidRPr="00E46644">
        <w:rPr>
          <w:i/>
          <w:noProof/>
          <w:sz w:val="26"/>
          <w:szCs w:val="26"/>
          <w:lang w:val="vi-VN"/>
        </w:rPr>
        <w:t>Tác giả</w:t>
      </w:r>
    </w:p>
    <w:p w14:paraId="470EE370" w14:textId="77777777" w:rsidR="005F05B3" w:rsidRPr="00E46644" w:rsidRDefault="00BB2B2A" w:rsidP="00BB2B2A">
      <w:pPr>
        <w:tabs>
          <w:tab w:val="center" w:pos="6379"/>
        </w:tabs>
        <w:spacing w:after="200" w:line="276" w:lineRule="auto"/>
        <w:rPr>
          <w:i/>
          <w:noProof/>
          <w:sz w:val="26"/>
          <w:szCs w:val="26"/>
          <w:lang w:val="vi-VN"/>
        </w:rPr>
      </w:pPr>
      <w:r w:rsidRPr="00E46644">
        <w:rPr>
          <w:i/>
          <w:noProof/>
          <w:sz w:val="26"/>
          <w:szCs w:val="26"/>
          <w:lang w:val="vi-VN"/>
        </w:rPr>
        <w:tab/>
      </w:r>
      <w:r w:rsidR="003218FF" w:rsidRPr="00E46644">
        <w:rPr>
          <w:i/>
          <w:noProof/>
          <w:sz w:val="26"/>
          <w:szCs w:val="26"/>
          <w:lang w:val="vi-VN"/>
        </w:rPr>
        <w:t>(ký tên và ghi rõ họ tên)</w:t>
      </w:r>
    </w:p>
    <w:p w14:paraId="213817CE" w14:textId="77777777" w:rsidR="00BB2B2A" w:rsidRPr="00E46644" w:rsidRDefault="00BB2B2A" w:rsidP="00BB2B2A">
      <w:pPr>
        <w:tabs>
          <w:tab w:val="center" w:pos="6379"/>
        </w:tabs>
        <w:spacing w:after="200" w:line="276" w:lineRule="auto"/>
        <w:rPr>
          <w:i/>
          <w:noProof/>
          <w:sz w:val="26"/>
          <w:szCs w:val="26"/>
          <w:lang w:val="vi-VN"/>
        </w:rPr>
      </w:pPr>
    </w:p>
    <w:p w14:paraId="7FF604B0" w14:textId="1D0CB89B" w:rsidR="00BB2B2A" w:rsidRPr="00EB516C" w:rsidRDefault="00BB2B2A" w:rsidP="00BB2B2A">
      <w:pPr>
        <w:tabs>
          <w:tab w:val="center" w:pos="6379"/>
        </w:tabs>
        <w:spacing w:after="200" w:line="276" w:lineRule="auto"/>
        <w:rPr>
          <w:i/>
          <w:noProof/>
          <w:sz w:val="26"/>
          <w:szCs w:val="26"/>
          <w:lang w:val="vi-VN"/>
        </w:rPr>
      </w:pPr>
      <w:r w:rsidRPr="00E46644">
        <w:rPr>
          <w:i/>
          <w:noProof/>
          <w:sz w:val="26"/>
          <w:szCs w:val="26"/>
          <w:lang w:val="vi-VN"/>
        </w:rPr>
        <w:tab/>
        <w:t xml:space="preserve">Nguyễn </w:t>
      </w:r>
      <w:r w:rsidR="000C09BC" w:rsidRPr="00EB516C">
        <w:rPr>
          <w:i/>
          <w:noProof/>
          <w:sz w:val="26"/>
          <w:szCs w:val="26"/>
          <w:lang w:val="vi-VN"/>
        </w:rPr>
        <w:t>Lê Trí Thông</w:t>
      </w:r>
    </w:p>
    <w:p w14:paraId="1C1EBF63" w14:textId="77777777" w:rsidR="00BB2B2A" w:rsidRPr="00E46644" w:rsidRDefault="00BB2B2A" w:rsidP="00BB2B2A">
      <w:pPr>
        <w:tabs>
          <w:tab w:val="center" w:pos="6379"/>
        </w:tabs>
        <w:spacing w:after="200" w:line="276" w:lineRule="auto"/>
        <w:rPr>
          <w:i/>
          <w:noProof/>
          <w:sz w:val="26"/>
          <w:szCs w:val="26"/>
          <w:lang w:val="vi-VN"/>
        </w:rPr>
      </w:pPr>
    </w:p>
    <w:p w14:paraId="62A0FEB9" w14:textId="55393373" w:rsidR="00BB2B2A" w:rsidRPr="000C09BC" w:rsidRDefault="000C09BC" w:rsidP="00BB2B2A">
      <w:pPr>
        <w:tabs>
          <w:tab w:val="center" w:pos="6379"/>
        </w:tabs>
        <w:spacing w:after="200" w:line="276" w:lineRule="auto"/>
        <w:rPr>
          <w:i/>
          <w:noProof/>
          <w:sz w:val="26"/>
          <w:szCs w:val="26"/>
          <w:lang w:val="vi-VN"/>
        </w:rPr>
      </w:pPr>
      <w:r>
        <w:rPr>
          <w:i/>
          <w:noProof/>
          <w:sz w:val="26"/>
          <w:szCs w:val="26"/>
          <w:lang w:val="vi-VN"/>
        </w:rPr>
        <w:tab/>
      </w:r>
      <w:r w:rsidRPr="000C09BC">
        <w:rPr>
          <w:i/>
          <w:noProof/>
          <w:sz w:val="26"/>
          <w:szCs w:val="26"/>
          <w:lang w:val="vi-VN"/>
        </w:rPr>
        <w:t>Nguyễn Minh Đăng</w:t>
      </w:r>
    </w:p>
    <w:p w14:paraId="5558DD2B" w14:textId="77777777" w:rsidR="00BB2B2A" w:rsidRPr="00E46644" w:rsidRDefault="00BB2B2A" w:rsidP="00BB2B2A">
      <w:pPr>
        <w:tabs>
          <w:tab w:val="center" w:pos="6379"/>
        </w:tabs>
        <w:spacing w:after="200" w:line="276" w:lineRule="auto"/>
        <w:rPr>
          <w:i/>
          <w:noProof/>
          <w:sz w:val="26"/>
          <w:szCs w:val="26"/>
          <w:lang w:val="vi-VN"/>
        </w:rPr>
      </w:pPr>
    </w:p>
    <w:p w14:paraId="4D298BEB" w14:textId="30F2A500" w:rsidR="00BB2B2A" w:rsidRPr="00EB516C" w:rsidRDefault="00BB2B2A" w:rsidP="00BB2B2A">
      <w:pPr>
        <w:tabs>
          <w:tab w:val="center" w:pos="6379"/>
        </w:tabs>
        <w:spacing w:after="200" w:line="276" w:lineRule="auto"/>
        <w:rPr>
          <w:i/>
          <w:noProof/>
          <w:sz w:val="26"/>
          <w:szCs w:val="26"/>
          <w:lang w:val="vi-VN"/>
        </w:rPr>
      </w:pPr>
      <w:r w:rsidRPr="00E46644">
        <w:rPr>
          <w:i/>
          <w:noProof/>
          <w:sz w:val="26"/>
          <w:szCs w:val="26"/>
          <w:lang w:val="vi-VN"/>
        </w:rPr>
        <w:tab/>
      </w:r>
      <w:r w:rsidR="000C09BC" w:rsidRPr="000C09BC">
        <w:rPr>
          <w:i/>
          <w:noProof/>
          <w:sz w:val="26"/>
          <w:szCs w:val="26"/>
          <w:lang w:val="vi-VN"/>
        </w:rPr>
        <w:t xml:space="preserve">Trần </w:t>
      </w:r>
      <w:r w:rsidR="000C09BC" w:rsidRPr="00EB516C">
        <w:rPr>
          <w:i/>
          <w:noProof/>
          <w:sz w:val="26"/>
          <w:szCs w:val="26"/>
          <w:lang w:val="vi-VN"/>
        </w:rPr>
        <w:t>Quang Minh</w:t>
      </w:r>
    </w:p>
    <w:p w14:paraId="4DE99348" w14:textId="77777777" w:rsidR="00BB2B2A" w:rsidRPr="00E46644" w:rsidRDefault="00BB2B2A">
      <w:pPr>
        <w:spacing w:after="200" w:line="276" w:lineRule="auto"/>
        <w:rPr>
          <w:i/>
          <w:noProof/>
          <w:sz w:val="26"/>
          <w:szCs w:val="26"/>
          <w:lang w:val="vi-VN"/>
        </w:rPr>
      </w:pPr>
      <w:r w:rsidRPr="00E46644">
        <w:rPr>
          <w:i/>
          <w:noProof/>
          <w:sz w:val="26"/>
          <w:szCs w:val="26"/>
          <w:lang w:val="vi-VN"/>
        </w:rPr>
        <w:br w:type="page"/>
      </w:r>
    </w:p>
    <w:p w14:paraId="14C413FD" w14:textId="77777777" w:rsidR="00B118C8" w:rsidRPr="00E46644" w:rsidRDefault="00B118C8" w:rsidP="00F622A7">
      <w:pPr>
        <w:pStyle w:val="Chng"/>
        <w:rPr>
          <w:noProof/>
          <w:lang w:val="vi-VN"/>
        </w:rPr>
      </w:pPr>
      <w:bookmarkStart w:id="2" w:name="_Toc387692906"/>
      <w:bookmarkStart w:id="3" w:name="_Toc134275432"/>
      <w:r w:rsidRPr="00E46644">
        <w:rPr>
          <w:noProof/>
          <w:lang w:val="vi-VN"/>
        </w:rPr>
        <w:lastRenderedPageBreak/>
        <w:t>PHẦN XÁC NHẬN VÀ ĐÁNH GIÁ CỦA GIẢNG VIÊN</w:t>
      </w:r>
      <w:bookmarkEnd w:id="2"/>
      <w:bookmarkEnd w:id="3"/>
    </w:p>
    <w:p w14:paraId="413F9ACA" w14:textId="77777777" w:rsidR="00B118C8" w:rsidRPr="00E46644" w:rsidRDefault="00B118C8" w:rsidP="002D796D">
      <w:pPr>
        <w:pStyle w:val="Nidungvnbn"/>
        <w:rPr>
          <w:b/>
          <w:noProof/>
          <w:lang w:val="vi-VN"/>
        </w:rPr>
      </w:pPr>
      <w:r w:rsidRPr="00E46644">
        <w:rPr>
          <w:b/>
          <w:noProof/>
          <w:lang w:val="vi-VN"/>
        </w:rPr>
        <w:t>Phần xác nhận của GV hướng dẫn</w:t>
      </w:r>
    </w:p>
    <w:p w14:paraId="402214F8" w14:textId="77777777" w:rsidR="00B118C8" w:rsidRPr="00E46644" w:rsidRDefault="00B118C8" w:rsidP="00B118C8">
      <w:pPr>
        <w:spacing w:after="200" w:line="276" w:lineRule="auto"/>
        <w:rPr>
          <w:noProof/>
          <w:sz w:val="32"/>
          <w:szCs w:val="32"/>
          <w:lang w:val="vi-VN"/>
        </w:rPr>
      </w:pPr>
      <w:r w:rsidRPr="00E46644">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8B42E9" w14:textId="77777777" w:rsidR="00B118C8" w:rsidRPr="00E46644" w:rsidRDefault="00B118C8" w:rsidP="00B118C8">
      <w:pPr>
        <w:tabs>
          <w:tab w:val="center" w:pos="6237"/>
        </w:tabs>
        <w:spacing w:line="276" w:lineRule="auto"/>
        <w:rPr>
          <w:noProof/>
          <w:lang w:val="vi-VN"/>
        </w:rPr>
      </w:pPr>
      <w:r w:rsidRPr="00E46644">
        <w:rPr>
          <w:noProof/>
          <w:lang w:val="vi-VN"/>
        </w:rPr>
        <w:tab/>
        <w:t xml:space="preserve">Tp. Hồ Chí Minh, ngày     tháng   năm   </w:t>
      </w:r>
    </w:p>
    <w:p w14:paraId="5792D629" w14:textId="77777777" w:rsidR="00B118C8" w:rsidRPr="00E46644" w:rsidRDefault="00B118C8" w:rsidP="00B118C8">
      <w:pPr>
        <w:tabs>
          <w:tab w:val="center" w:pos="6237"/>
        </w:tabs>
        <w:spacing w:line="276" w:lineRule="auto"/>
        <w:rPr>
          <w:noProof/>
          <w:lang w:val="vi-VN"/>
        </w:rPr>
      </w:pPr>
      <w:r w:rsidRPr="00E46644">
        <w:rPr>
          <w:noProof/>
          <w:lang w:val="vi-VN"/>
        </w:rPr>
        <w:tab/>
        <w:t>(kí và ghi họ tên)</w:t>
      </w:r>
    </w:p>
    <w:p w14:paraId="372EC3ED" w14:textId="77777777" w:rsidR="00B118C8" w:rsidRPr="00E46644" w:rsidRDefault="00B118C8">
      <w:pPr>
        <w:spacing w:after="200" w:line="276" w:lineRule="auto"/>
        <w:rPr>
          <w:noProof/>
          <w:lang w:val="vi-VN"/>
        </w:rPr>
      </w:pPr>
    </w:p>
    <w:p w14:paraId="181F3D8E" w14:textId="77777777" w:rsidR="00B118C8" w:rsidRPr="00E46644" w:rsidRDefault="00B118C8">
      <w:pPr>
        <w:spacing w:after="200" w:line="276" w:lineRule="auto"/>
        <w:rPr>
          <w:noProof/>
          <w:lang w:val="vi-VN"/>
        </w:rPr>
      </w:pPr>
    </w:p>
    <w:p w14:paraId="01893DFE" w14:textId="77777777" w:rsidR="00B118C8" w:rsidRPr="00E46644" w:rsidRDefault="00B118C8">
      <w:pPr>
        <w:spacing w:after="200" w:line="276" w:lineRule="auto"/>
        <w:rPr>
          <w:noProof/>
          <w:lang w:val="vi-VN"/>
        </w:rPr>
      </w:pPr>
    </w:p>
    <w:p w14:paraId="091BDEBE" w14:textId="77777777" w:rsidR="00B118C8" w:rsidRPr="00E46644" w:rsidRDefault="00B118C8" w:rsidP="002D796D">
      <w:pPr>
        <w:pStyle w:val="Nidungvnbn"/>
        <w:rPr>
          <w:b/>
          <w:noProof/>
          <w:lang w:val="vi-VN"/>
        </w:rPr>
      </w:pPr>
      <w:r w:rsidRPr="00E46644">
        <w:rPr>
          <w:b/>
          <w:noProof/>
          <w:lang w:val="vi-VN"/>
        </w:rPr>
        <w:t>Phần đánh giá của GV chấm bài</w:t>
      </w:r>
    </w:p>
    <w:p w14:paraId="0D3CCB9C" w14:textId="77777777" w:rsidR="00B118C8" w:rsidRPr="00E46644" w:rsidRDefault="00B118C8" w:rsidP="00B118C8">
      <w:pPr>
        <w:spacing w:after="200" w:line="276" w:lineRule="auto"/>
        <w:rPr>
          <w:noProof/>
          <w:sz w:val="32"/>
          <w:szCs w:val="32"/>
          <w:lang w:val="vi-VN"/>
        </w:rPr>
      </w:pPr>
      <w:r w:rsidRPr="00E46644">
        <w:rPr>
          <w:noProof/>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5BE192" w14:textId="77777777" w:rsidR="00B118C8" w:rsidRPr="00E46644" w:rsidRDefault="00B118C8" w:rsidP="00B118C8">
      <w:pPr>
        <w:tabs>
          <w:tab w:val="center" w:pos="6237"/>
        </w:tabs>
        <w:spacing w:line="276" w:lineRule="auto"/>
        <w:rPr>
          <w:noProof/>
          <w:lang w:val="vi-VN"/>
        </w:rPr>
      </w:pPr>
      <w:r w:rsidRPr="00E46644">
        <w:rPr>
          <w:noProof/>
          <w:lang w:val="vi-VN"/>
        </w:rPr>
        <w:tab/>
        <w:t xml:space="preserve">Tp. Hồ Chí Minh, ngày     tháng   năm   </w:t>
      </w:r>
    </w:p>
    <w:p w14:paraId="0FE98196" w14:textId="77777777" w:rsidR="00B118C8" w:rsidRPr="00E46644" w:rsidRDefault="00B118C8" w:rsidP="00B118C8">
      <w:pPr>
        <w:tabs>
          <w:tab w:val="center" w:pos="6237"/>
        </w:tabs>
        <w:spacing w:line="276" w:lineRule="auto"/>
        <w:rPr>
          <w:noProof/>
          <w:lang w:val="vi-VN"/>
        </w:rPr>
      </w:pPr>
      <w:r w:rsidRPr="00E46644">
        <w:rPr>
          <w:noProof/>
          <w:lang w:val="vi-VN"/>
        </w:rPr>
        <w:tab/>
        <w:t>(kí và ghi họ tên)</w:t>
      </w:r>
    </w:p>
    <w:p w14:paraId="0C1D03C7" w14:textId="77777777" w:rsidR="00B118C8" w:rsidRPr="00E46644" w:rsidRDefault="00B118C8" w:rsidP="00B118C8">
      <w:pPr>
        <w:spacing w:after="200" w:line="276" w:lineRule="auto"/>
        <w:rPr>
          <w:noProof/>
          <w:lang w:val="vi-VN"/>
        </w:rPr>
      </w:pPr>
    </w:p>
    <w:p w14:paraId="5026AA2E" w14:textId="77777777" w:rsidR="00B118C8" w:rsidRPr="00E46644" w:rsidRDefault="00B118C8" w:rsidP="00B118C8">
      <w:pPr>
        <w:pStyle w:val="Tiumccp1"/>
        <w:rPr>
          <w:noProof/>
          <w:sz w:val="32"/>
          <w:szCs w:val="32"/>
          <w:lang w:val="vi-VN"/>
        </w:rPr>
      </w:pPr>
      <w:r w:rsidRPr="00E46644">
        <w:rPr>
          <w:noProof/>
          <w:lang w:val="vi-VN"/>
        </w:rPr>
        <w:br w:type="page"/>
      </w:r>
    </w:p>
    <w:p w14:paraId="311A1EFB" w14:textId="54E681B7" w:rsidR="00E46644" w:rsidRDefault="00BB2B2A" w:rsidP="00DB714E">
      <w:pPr>
        <w:pStyle w:val="Chng"/>
        <w:rPr>
          <w:noProof/>
          <w:lang w:val="vi-VN"/>
        </w:rPr>
      </w:pPr>
      <w:bookmarkStart w:id="4" w:name="_Toc387692907"/>
      <w:bookmarkStart w:id="5" w:name="_Toc134275433"/>
      <w:r w:rsidRPr="00E46644">
        <w:rPr>
          <w:noProof/>
          <w:lang w:val="vi-VN"/>
        </w:rPr>
        <w:lastRenderedPageBreak/>
        <w:t>TÓM TẮT</w:t>
      </w:r>
      <w:bookmarkEnd w:id="4"/>
      <w:bookmarkEnd w:id="5"/>
    </w:p>
    <w:p w14:paraId="4F34B1D4" w14:textId="22C95A44" w:rsidR="008A536B" w:rsidRDefault="008A536B" w:rsidP="008A536B">
      <w:pPr>
        <w:pStyle w:val="Nidungvnbn"/>
        <w:rPr>
          <w:noProof/>
        </w:rPr>
      </w:pPr>
      <w:r>
        <w:rPr>
          <w:noProof/>
        </w:rPr>
        <w:t>Thiết kế mạng cho một công ty phần mềm không chỉ đơn thuần là việc xác định các yêu cầu của khách hàng, mục tiêu kinh doanh và những ràng buộc từ phía khách hàng. Nó còn bao gồm việc phân tích những mục tiêu kỹ thuật cụ thể, tính toán các yếu tố như thời gian, lựa chọn thiết bị phù hợp, giá thành, khả năng mở rộng và bảo mật.</w:t>
      </w:r>
    </w:p>
    <w:p w14:paraId="3EDD6E00" w14:textId="2198B294" w:rsidR="008A536B" w:rsidRDefault="008A536B" w:rsidP="008A536B">
      <w:pPr>
        <w:pStyle w:val="Nidungvnbn"/>
        <w:rPr>
          <w:noProof/>
        </w:rPr>
      </w:pPr>
      <w:r>
        <w:rPr>
          <w:noProof/>
        </w:rPr>
        <w:t>Trước khi bước vào giai đoạn thiết kế, cần tiến hành một phân tích kỹ lưỡng để hiểu rõ nhu cầu và mong muốn của khách hàng. Các yêu cầu đã được đề ra từ phía khách hàng sẽ được phân tích và đưa vào xem xét khi xây dựng mô hình mạng. Một mô hình mạng được thiết kế logic sẽ xác định cách các thành phần mạng tương tác với nhau, quy hoạch địa chỉ IP và thiết kế an ninh mạng để đảm bảo an toàn cho hệ thống.</w:t>
      </w:r>
    </w:p>
    <w:p w14:paraId="3DC36C6D" w14:textId="7A07A35D" w:rsidR="008A536B" w:rsidRDefault="008A536B" w:rsidP="008A536B">
      <w:pPr>
        <w:pStyle w:val="Nidungvnbn"/>
        <w:rPr>
          <w:noProof/>
        </w:rPr>
      </w:pPr>
      <w:r>
        <w:rPr>
          <w:noProof/>
        </w:rPr>
        <w:t>Sau đó, quá trình thiết kế mạng vật lý được tiến hành, bao gồm việc xây dựng sơ đồ mạng chi tiết, thống kê về số lượng và vị trí các thiết bị mạng, cổng và địa chỉ mạng. Điều này giúp tạo ra một hệ thống mạng có cấu trúc rõ ràng, dễ quản lý và khả năng mở rộng linh hoạt.</w:t>
      </w:r>
    </w:p>
    <w:p w14:paraId="3CFD7A6C" w14:textId="0D236AEA" w:rsidR="00DB714E" w:rsidRDefault="008A536B" w:rsidP="008A536B">
      <w:pPr>
        <w:pStyle w:val="Nidungvnbn"/>
        <w:jc w:val="left"/>
        <w:rPr>
          <w:noProof/>
        </w:rPr>
      </w:pPr>
      <w:r>
        <w:rPr>
          <w:noProof/>
        </w:rPr>
        <w:t>Cuối cùng, quá trình thiết kế mạng không chỉ tập trung vào khía cạnh vật lý và kỹ thuật, mà còn đảm bảo tính bảo mật của hệ thống. Tính toán kỹ càng, kiểm tra và bảo mật mạng sẽ giúp đảm bảo rằng dữ liệu và thông tin quan trọng của công ty được bảo vệ một cách tốt nhất. Bên cạnh đó, việc lập kế hoạch bảo trì hệ thống cũng là một phần quan trọng để đảm bảo mạng luôn hoạt động ổn định và hiệu quả trong suốt quá trình hoạt động.</w:t>
      </w:r>
    </w:p>
    <w:p w14:paraId="2E842595" w14:textId="0964855D" w:rsidR="00DB714E" w:rsidRPr="00DB714E" w:rsidRDefault="00DB714E" w:rsidP="00DB714E">
      <w:pPr>
        <w:pStyle w:val="Nidungvnbn"/>
        <w:ind w:firstLine="0"/>
        <w:jc w:val="left"/>
        <w:rPr>
          <w:noProof/>
        </w:rPr>
        <w:sectPr w:rsidR="00DB714E" w:rsidRPr="00DB714E" w:rsidSect="00B118C8">
          <w:headerReference w:type="default" r:id="rId10"/>
          <w:pgSz w:w="12240" w:h="15840"/>
          <w:pgMar w:top="1985" w:right="1134" w:bottom="1701" w:left="1985" w:header="720" w:footer="720" w:gutter="0"/>
          <w:pgNumType w:fmt="lowerRoman" w:start="1"/>
          <w:cols w:space="720"/>
          <w:docGrid w:linePitch="360"/>
        </w:sectPr>
      </w:pPr>
    </w:p>
    <w:p w14:paraId="1EA28BA4" w14:textId="77777777" w:rsidR="007E6AB9" w:rsidRPr="00E46644" w:rsidRDefault="007E6AB9" w:rsidP="00F622A7">
      <w:pPr>
        <w:pStyle w:val="Chng"/>
        <w:rPr>
          <w:noProof/>
          <w:lang w:val="vi-VN"/>
        </w:rPr>
      </w:pPr>
      <w:bookmarkStart w:id="6" w:name="_Toc387692908"/>
      <w:bookmarkStart w:id="7" w:name="_Toc134275434"/>
      <w:r w:rsidRPr="00E46644">
        <w:rPr>
          <w:noProof/>
          <w:lang w:val="vi-VN"/>
        </w:rPr>
        <w:lastRenderedPageBreak/>
        <w:t>MỤC LỤC</w:t>
      </w:r>
      <w:bookmarkEnd w:id="6"/>
      <w:bookmarkEnd w:id="7"/>
    </w:p>
    <w:p w14:paraId="546BB375" w14:textId="63F9B005" w:rsidR="00FD640C" w:rsidRDefault="00BA4FEE">
      <w:pPr>
        <w:pStyle w:val="TOC1"/>
        <w:tabs>
          <w:tab w:val="right" w:leader="dot" w:pos="9111"/>
        </w:tabs>
        <w:rPr>
          <w:rFonts w:asciiTheme="minorHAnsi" w:eastAsiaTheme="minorEastAsia" w:hAnsiTheme="minorHAnsi" w:cstheme="minorBidi"/>
          <w:b w:val="0"/>
          <w:noProof/>
          <w:sz w:val="22"/>
          <w:szCs w:val="22"/>
          <w:lang w:val="en-ID" w:eastAsia="en-ID"/>
        </w:rPr>
      </w:pPr>
      <w:r>
        <w:rPr>
          <w:b w:val="0"/>
          <w:noProof/>
          <w:sz w:val="26"/>
          <w:szCs w:val="26"/>
          <w:lang w:val="vi-VN"/>
        </w:rPr>
        <w:fldChar w:fldCharType="begin"/>
      </w:r>
      <w:r>
        <w:rPr>
          <w:b w:val="0"/>
          <w:noProof/>
          <w:sz w:val="26"/>
          <w:szCs w:val="26"/>
          <w:lang w:val="vi-VN"/>
        </w:rPr>
        <w:instrText xml:space="preserve"> TOC \o "1-4" \h \z \t "Chương,1" </w:instrText>
      </w:r>
      <w:r>
        <w:rPr>
          <w:b w:val="0"/>
          <w:noProof/>
          <w:sz w:val="26"/>
          <w:szCs w:val="26"/>
          <w:lang w:val="vi-VN"/>
        </w:rPr>
        <w:fldChar w:fldCharType="separate"/>
      </w:r>
      <w:hyperlink w:anchor="_Toc134275431" w:history="1">
        <w:r w:rsidR="00FD640C" w:rsidRPr="007921FC">
          <w:rPr>
            <w:rStyle w:val="Hyperlink"/>
            <w:noProof/>
            <w:lang w:val="vi-VN"/>
          </w:rPr>
          <w:t>LỜI CẢM ƠN</w:t>
        </w:r>
        <w:r w:rsidR="00FD640C">
          <w:rPr>
            <w:noProof/>
            <w:webHidden/>
          </w:rPr>
          <w:tab/>
        </w:r>
        <w:r w:rsidR="00FD640C">
          <w:rPr>
            <w:noProof/>
            <w:webHidden/>
          </w:rPr>
          <w:fldChar w:fldCharType="begin"/>
        </w:r>
        <w:r w:rsidR="00FD640C">
          <w:rPr>
            <w:noProof/>
            <w:webHidden/>
          </w:rPr>
          <w:instrText xml:space="preserve"> PAGEREF _Toc134275431 \h </w:instrText>
        </w:r>
        <w:r w:rsidR="00FD640C">
          <w:rPr>
            <w:noProof/>
            <w:webHidden/>
          </w:rPr>
        </w:r>
        <w:r w:rsidR="00FD640C">
          <w:rPr>
            <w:noProof/>
            <w:webHidden/>
          </w:rPr>
          <w:fldChar w:fldCharType="separate"/>
        </w:r>
        <w:r w:rsidR="00CF4F61">
          <w:rPr>
            <w:noProof/>
            <w:webHidden/>
          </w:rPr>
          <w:t>i</w:t>
        </w:r>
        <w:r w:rsidR="00FD640C">
          <w:rPr>
            <w:noProof/>
            <w:webHidden/>
          </w:rPr>
          <w:fldChar w:fldCharType="end"/>
        </w:r>
      </w:hyperlink>
    </w:p>
    <w:p w14:paraId="42D063CC" w14:textId="02686FAB"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32" w:history="1">
        <w:r w:rsidR="00FD640C" w:rsidRPr="007921FC">
          <w:rPr>
            <w:rStyle w:val="Hyperlink"/>
            <w:noProof/>
            <w:lang w:val="vi-VN"/>
          </w:rPr>
          <w:t>PHẦN XÁC NHẬN VÀ ĐÁNH GIÁ CỦA GIẢNG VIÊN</w:t>
        </w:r>
        <w:r w:rsidR="00FD640C">
          <w:rPr>
            <w:noProof/>
            <w:webHidden/>
          </w:rPr>
          <w:tab/>
        </w:r>
        <w:r w:rsidR="00FD640C">
          <w:rPr>
            <w:noProof/>
            <w:webHidden/>
          </w:rPr>
          <w:fldChar w:fldCharType="begin"/>
        </w:r>
        <w:r w:rsidR="00FD640C">
          <w:rPr>
            <w:noProof/>
            <w:webHidden/>
          </w:rPr>
          <w:instrText xml:space="preserve"> PAGEREF _Toc134275432 \h </w:instrText>
        </w:r>
        <w:r w:rsidR="00FD640C">
          <w:rPr>
            <w:noProof/>
            <w:webHidden/>
          </w:rPr>
        </w:r>
        <w:r w:rsidR="00FD640C">
          <w:rPr>
            <w:noProof/>
            <w:webHidden/>
          </w:rPr>
          <w:fldChar w:fldCharType="separate"/>
        </w:r>
        <w:r w:rsidR="00CF4F61">
          <w:rPr>
            <w:noProof/>
            <w:webHidden/>
          </w:rPr>
          <w:t>iii</w:t>
        </w:r>
        <w:r w:rsidR="00FD640C">
          <w:rPr>
            <w:noProof/>
            <w:webHidden/>
          </w:rPr>
          <w:fldChar w:fldCharType="end"/>
        </w:r>
      </w:hyperlink>
    </w:p>
    <w:p w14:paraId="4F917036" w14:textId="765718A2"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33" w:history="1">
        <w:r w:rsidR="00FD640C" w:rsidRPr="007921FC">
          <w:rPr>
            <w:rStyle w:val="Hyperlink"/>
            <w:noProof/>
            <w:lang w:val="vi-VN"/>
          </w:rPr>
          <w:t>TÓM TẮT</w:t>
        </w:r>
        <w:r w:rsidR="00FD640C">
          <w:rPr>
            <w:noProof/>
            <w:webHidden/>
          </w:rPr>
          <w:tab/>
        </w:r>
        <w:r w:rsidR="00FD640C">
          <w:rPr>
            <w:noProof/>
            <w:webHidden/>
          </w:rPr>
          <w:fldChar w:fldCharType="begin"/>
        </w:r>
        <w:r w:rsidR="00FD640C">
          <w:rPr>
            <w:noProof/>
            <w:webHidden/>
          </w:rPr>
          <w:instrText xml:space="preserve"> PAGEREF _Toc134275433 \h </w:instrText>
        </w:r>
        <w:r w:rsidR="00FD640C">
          <w:rPr>
            <w:noProof/>
            <w:webHidden/>
          </w:rPr>
        </w:r>
        <w:r w:rsidR="00FD640C">
          <w:rPr>
            <w:noProof/>
            <w:webHidden/>
          </w:rPr>
          <w:fldChar w:fldCharType="separate"/>
        </w:r>
        <w:r w:rsidR="00CF4F61">
          <w:rPr>
            <w:noProof/>
            <w:webHidden/>
          </w:rPr>
          <w:t>iv</w:t>
        </w:r>
        <w:r w:rsidR="00FD640C">
          <w:rPr>
            <w:noProof/>
            <w:webHidden/>
          </w:rPr>
          <w:fldChar w:fldCharType="end"/>
        </w:r>
      </w:hyperlink>
    </w:p>
    <w:p w14:paraId="198A9F10" w14:textId="1F7CCAFD"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34" w:history="1">
        <w:r w:rsidR="00FD640C" w:rsidRPr="007921FC">
          <w:rPr>
            <w:rStyle w:val="Hyperlink"/>
            <w:noProof/>
            <w:lang w:val="vi-VN"/>
          </w:rPr>
          <w:t>MỤC LỤC</w:t>
        </w:r>
        <w:r w:rsidR="00FD640C">
          <w:rPr>
            <w:noProof/>
            <w:webHidden/>
          </w:rPr>
          <w:tab/>
        </w:r>
        <w:r w:rsidR="00FD640C">
          <w:rPr>
            <w:noProof/>
            <w:webHidden/>
          </w:rPr>
          <w:fldChar w:fldCharType="begin"/>
        </w:r>
        <w:r w:rsidR="00FD640C">
          <w:rPr>
            <w:noProof/>
            <w:webHidden/>
          </w:rPr>
          <w:instrText xml:space="preserve"> PAGEREF _Toc134275434 \h </w:instrText>
        </w:r>
        <w:r w:rsidR="00FD640C">
          <w:rPr>
            <w:noProof/>
            <w:webHidden/>
          </w:rPr>
        </w:r>
        <w:r w:rsidR="00FD640C">
          <w:rPr>
            <w:noProof/>
            <w:webHidden/>
          </w:rPr>
          <w:fldChar w:fldCharType="separate"/>
        </w:r>
        <w:r w:rsidR="00CF4F61">
          <w:rPr>
            <w:noProof/>
            <w:webHidden/>
          </w:rPr>
          <w:t>1</w:t>
        </w:r>
        <w:r w:rsidR="00FD640C">
          <w:rPr>
            <w:noProof/>
            <w:webHidden/>
          </w:rPr>
          <w:fldChar w:fldCharType="end"/>
        </w:r>
      </w:hyperlink>
    </w:p>
    <w:p w14:paraId="7604DB50" w14:textId="148C753A"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35" w:history="1">
        <w:r w:rsidR="00FD640C" w:rsidRPr="007921FC">
          <w:rPr>
            <w:rStyle w:val="Hyperlink"/>
            <w:noProof/>
            <w:lang w:val="vi-VN"/>
          </w:rPr>
          <w:t>DANH MỤC CÁC BẢNG BIỂU, HÌNH VẼ, ĐỒ THỊ</w:t>
        </w:r>
        <w:r w:rsidR="00FD640C">
          <w:rPr>
            <w:noProof/>
            <w:webHidden/>
          </w:rPr>
          <w:tab/>
        </w:r>
        <w:r w:rsidR="00FD640C">
          <w:rPr>
            <w:noProof/>
            <w:webHidden/>
          </w:rPr>
          <w:fldChar w:fldCharType="begin"/>
        </w:r>
        <w:r w:rsidR="00FD640C">
          <w:rPr>
            <w:noProof/>
            <w:webHidden/>
          </w:rPr>
          <w:instrText xml:space="preserve"> PAGEREF _Toc134275435 \h </w:instrText>
        </w:r>
        <w:r w:rsidR="00FD640C">
          <w:rPr>
            <w:noProof/>
            <w:webHidden/>
          </w:rPr>
        </w:r>
        <w:r w:rsidR="00FD640C">
          <w:rPr>
            <w:noProof/>
            <w:webHidden/>
          </w:rPr>
          <w:fldChar w:fldCharType="separate"/>
        </w:r>
        <w:r w:rsidR="00CF4F61">
          <w:rPr>
            <w:noProof/>
            <w:webHidden/>
          </w:rPr>
          <w:t>3</w:t>
        </w:r>
        <w:r w:rsidR="00FD640C">
          <w:rPr>
            <w:noProof/>
            <w:webHidden/>
          </w:rPr>
          <w:fldChar w:fldCharType="end"/>
        </w:r>
      </w:hyperlink>
    </w:p>
    <w:p w14:paraId="335E763D" w14:textId="41FCF447"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36" w:history="1">
        <w:r w:rsidR="00FD640C" w:rsidRPr="007921FC">
          <w:rPr>
            <w:rStyle w:val="Hyperlink"/>
            <w:noProof/>
            <w:lang w:val="vi-VN"/>
          </w:rPr>
          <w:t>CHƯƠNG 1 -</w:t>
        </w:r>
        <w:r w:rsidR="00FD640C" w:rsidRPr="007921FC">
          <w:rPr>
            <w:rStyle w:val="Hyperlink"/>
            <w:noProof/>
          </w:rPr>
          <w:t xml:space="preserve"> KHẢO SÁT YÊU CẦU VÀ MỤC TIÊU CỦA KHÁCH HÀNG</w:t>
        </w:r>
        <w:r w:rsidR="00FD640C">
          <w:rPr>
            <w:noProof/>
            <w:webHidden/>
          </w:rPr>
          <w:tab/>
        </w:r>
        <w:r w:rsidR="00FD640C">
          <w:rPr>
            <w:noProof/>
            <w:webHidden/>
          </w:rPr>
          <w:fldChar w:fldCharType="begin"/>
        </w:r>
        <w:r w:rsidR="00FD640C">
          <w:rPr>
            <w:noProof/>
            <w:webHidden/>
          </w:rPr>
          <w:instrText xml:space="preserve"> PAGEREF _Toc134275436 \h </w:instrText>
        </w:r>
        <w:r w:rsidR="00FD640C">
          <w:rPr>
            <w:noProof/>
            <w:webHidden/>
          </w:rPr>
        </w:r>
        <w:r w:rsidR="00FD640C">
          <w:rPr>
            <w:noProof/>
            <w:webHidden/>
          </w:rPr>
          <w:fldChar w:fldCharType="separate"/>
        </w:r>
        <w:r w:rsidR="00CF4F61">
          <w:rPr>
            <w:noProof/>
            <w:webHidden/>
          </w:rPr>
          <w:t>4</w:t>
        </w:r>
        <w:r w:rsidR="00FD640C">
          <w:rPr>
            <w:noProof/>
            <w:webHidden/>
          </w:rPr>
          <w:fldChar w:fldCharType="end"/>
        </w:r>
      </w:hyperlink>
    </w:p>
    <w:p w14:paraId="49EAC479" w14:textId="0962E7E4"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37" w:history="1">
        <w:r w:rsidR="00FD640C" w:rsidRPr="007921FC">
          <w:rPr>
            <w:rStyle w:val="Hyperlink"/>
            <w:noProof/>
            <w:lang w:val="vi-VN"/>
          </w:rPr>
          <w:t>1.1 Mô tả yêu cầu khách hàng</w:t>
        </w:r>
        <w:r w:rsidR="00FD640C">
          <w:rPr>
            <w:noProof/>
            <w:webHidden/>
          </w:rPr>
          <w:tab/>
        </w:r>
        <w:r w:rsidR="00FD640C">
          <w:rPr>
            <w:noProof/>
            <w:webHidden/>
          </w:rPr>
          <w:fldChar w:fldCharType="begin"/>
        </w:r>
        <w:r w:rsidR="00FD640C">
          <w:rPr>
            <w:noProof/>
            <w:webHidden/>
          </w:rPr>
          <w:instrText xml:space="preserve"> PAGEREF _Toc134275437 \h </w:instrText>
        </w:r>
        <w:r w:rsidR="00FD640C">
          <w:rPr>
            <w:noProof/>
            <w:webHidden/>
          </w:rPr>
        </w:r>
        <w:r w:rsidR="00FD640C">
          <w:rPr>
            <w:noProof/>
            <w:webHidden/>
          </w:rPr>
          <w:fldChar w:fldCharType="separate"/>
        </w:r>
        <w:r w:rsidR="00CF4F61">
          <w:rPr>
            <w:noProof/>
            <w:webHidden/>
          </w:rPr>
          <w:t>4</w:t>
        </w:r>
        <w:r w:rsidR="00FD640C">
          <w:rPr>
            <w:noProof/>
            <w:webHidden/>
          </w:rPr>
          <w:fldChar w:fldCharType="end"/>
        </w:r>
      </w:hyperlink>
    </w:p>
    <w:p w14:paraId="4E802648" w14:textId="2DA9F6F9"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38" w:history="1">
        <w:r w:rsidR="00FD640C" w:rsidRPr="007921FC">
          <w:rPr>
            <w:rStyle w:val="Hyperlink"/>
            <w:noProof/>
            <w:lang w:val="vi-VN"/>
          </w:rPr>
          <w:t>1.2 Phân tích mục tiêu kinh doanh và ràng buộc của hệ thống mạng</w:t>
        </w:r>
        <w:r w:rsidR="00FD640C">
          <w:rPr>
            <w:noProof/>
            <w:webHidden/>
          </w:rPr>
          <w:tab/>
        </w:r>
        <w:r w:rsidR="00FD640C">
          <w:rPr>
            <w:noProof/>
            <w:webHidden/>
          </w:rPr>
          <w:fldChar w:fldCharType="begin"/>
        </w:r>
        <w:r w:rsidR="00FD640C">
          <w:rPr>
            <w:noProof/>
            <w:webHidden/>
          </w:rPr>
          <w:instrText xml:space="preserve"> PAGEREF _Toc134275438 \h </w:instrText>
        </w:r>
        <w:r w:rsidR="00FD640C">
          <w:rPr>
            <w:noProof/>
            <w:webHidden/>
          </w:rPr>
        </w:r>
        <w:r w:rsidR="00FD640C">
          <w:rPr>
            <w:noProof/>
            <w:webHidden/>
          </w:rPr>
          <w:fldChar w:fldCharType="separate"/>
        </w:r>
        <w:r w:rsidR="00CF4F61">
          <w:rPr>
            <w:noProof/>
            <w:webHidden/>
          </w:rPr>
          <w:t>5</w:t>
        </w:r>
        <w:r w:rsidR="00FD640C">
          <w:rPr>
            <w:noProof/>
            <w:webHidden/>
          </w:rPr>
          <w:fldChar w:fldCharType="end"/>
        </w:r>
      </w:hyperlink>
    </w:p>
    <w:p w14:paraId="25496735" w14:textId="4BB4F344" w:rsidR="00FD640C" w:rsidRDefault="00000000">
      <w:pPr>
        <w:pStyle w:val="TOC3"/>
        <w:rPr>
          <w:rFonts w:asciiTheme="minorHAnsi" w:eastAsiaTheme="minorEastAsia" w:hAnsiTheme="minorHAnsi" w:cstheme="minorBidi"/>
          <w:i w:val="0"/>
          <w:noProof/>
          <w:sz w:val="22"/>
          <w:szCs w:val="22"/>
          <w:lang w:val="en-ID" w:eastAsia="en-ID"/>
        </w:rPr>
      </w:pPr>
      <w:hyperlink w:anchor="_Toc134275439" w:history="1">
        <w:r w:rsidR="00FD640C" w:rsidRPr="007921FC">
          <w:rPr>
            <w:rStyle w:val="Hyperlink"/>
            <w:noProof/>
            <w:lang w:val="vi-VN"/>
          </w:rPr>
          <w:t>1.2.1 Mục tiêu kinh doanh của hệ thống mạng</w:t>
        </w:r>
        <w:r w:rsidR="00FD640C">
          <w:rPr>
            <w:noProof/>
            <w:webHidden/>
          </w:rPr>
          <w:tab/>
        </w:r>
        <w:r w:rsidR="00FD640C">
          <w:rPr>
            <w:noProof/>
            <w:webHidden/>
          </w:rPr>
          <w:fldChar w:fldCharType="begin"/>
        </w:r>
        <w:r w:rsidR="00FD640C">
          <w:rPr>
            <w:noProof/>
            <w:webHidden/>
          </w:rPr>
          <w:instrText xml:space="preserve"> PAGEREF _Toc134275439 \h </w:instrText>
        </w:r>
        <w:r w:rsidR="00FD640C">
          <w:rPr>
            <w:noProof/>
            <w:webHidden/>
          </w:rPr>
        </w:r>
        <w:r w:rsidR="00FD640C">
          <w:rPr>
            <w:noProof/>
            <w:webHidden/>
          </w:rPr>
          <w:fldChar w:fldCharType="separate"/>
        </w:r>
        <w:r w:rsidR="00CF4F61">
          <w:rPr>
            <w:noProof/>
            <w:webHidden/>
          </w:rPr>
          <w:t>5</w:t>
        </w:r>
        <w:r w:rsidR="00FD640C">
          <w:rPr>
            <w:noProof/>
            <w:webHidden/>
          </w:rPr>
          <w:fldChar w:fldCharType="end"/>
        </w:r>
      </w:hyperlink>
    </w:p>
    <w:p w14:paraId="0C0927EF" w14:textId="34E6029E" w:rsidR="00FD640C" w:rsidRDefault="00000000">
      <w:pPr>
        <w:pStyle w:val="TOC3"/>
        <w:rPr>
          <w:rFonts w:asciiTheme="minorHAnsi" w:eastAsiaTheme="minorEastAsia" w:hAnsiTheme="minorHAnsi" w:cstheme="minorBidi"/>
          <w:i w:val="0"/>
          <w:noProof/>
          <w:sz w:val="22"/>
          <w:szCs w:val="22"/>
          <w:lang w:val="en-ID" w:eastAsia="en-ID"/>
        </w:rPr>
      </w:pPr>
      <w:hyperlink w:anchor="_Toc134275440" w:history="1">
        <w:r w:rsidR="00FD640C" w:rsidRPr="007921FC">
          <w:rPr>
            <w:rStyle w:val="Hyperlink"/>
            <w:noProof/>
            <w:lang w:val="vi-VN"/>
          </w:rPr>
          <w:t>1.2.2 Xác định các ứng dụng mạng của khách hàng</w:t>
        </w:r>
        <w:r w:rsidR="00FD640C">
          <w:rPr>
            <w:noProof/>
            <w:webHidden/>
          </w:rPr>
          <w:tab/>
        </w:r>
        <w:r w:rsidR="00FD640C">
          <w:rPr>
            <w:noProof/>
            <w:webHidden/>
          </w:rPr>
          <w:fldChar w:fldCharType="begin"/>
        </w:r>
        <w:r w:rsidR="00FD640C">
          <w:rPr>
            <w:noProof/>
            <w:webHidden/>
          </w:rPr>
          <w:instrText xml:space="preserve"> PAGEREF _Toc134275440 \h </w:instrText>
        </w:r>
        <w:r w:rsidR="00FD640C">
          <w:rPr>
            <w:noProof/>
            <w:webHidden/>
          </w:rPr>
        </w:r>
        <w:r w:rsidR="00FD640C">
          <w:rPr>
            <w:noProof/>
            <w:webHidden/>
          </w:rPr>
          <w:fldChar w:fldCharType="separate"/>
        </w:r>
        <w:r w:rsidR="00CF4F61">
          <w:rPr>
            <w:noProof/>
            <w:webHidden/>
          </w:rPr>
          <w:t>6</w:t>
        </w:r>
        <w:r w:rsidR="00FD640C">
          <w:rPr>
            <w:noProof/>
            <w:webHidden/>
          </w:rPr>
          <w:fldChar w:fldCharType="end"/>
        </w:r>
      </w:hyperlink>
    </w:p>
    <w:p w14:paraId="564DC0D5" w14:textId="351B4503" w:rsidR="00FD640C" w:rsidRDefault="00000000">
      <w:pPr>
        <w:pStyle w:val="TOC3"/>
        <w:rPr>
          <w:rFonts w:asciiTheme="minorHAnsi" w:eastAsiaTheme="minorEastAsia" w:hAnsiTheme="minorHAnsi" w:cstheme="minorBidi"/>
          <w:i w:val="0"/>
          <w:noProof/>
          <w:sz w:val="22"/>
          <w:szCs w:val="22"/>
          <w:lang w:val="en-ID" w:eastAsia="en-ID"/>
        </w:rPr>
      </w:pPr>
      <w:hyperlink w:anchor="_Toc134275441" w:history="1">
        <w:r w:rsidR="00FD640C" w:rsidRPr="007921FC">
          <w:rPr>
            <w:rStyle w:val="Hyperlink"/>
            <w:noProof/>
          </w:rPr>
          <w:t>1.2.3 Phân tích các ràng buộc của hệ thống mạng</w:t>
        </w:r>
        <w:r w:rsidR="00FD640C">
          <w:rPr>
            <w:noProof/>
            <w:webHidden/>
          </w:rPr>
          <w:tab/>
        </w:r>
        <w:r w:rsidR="00FD640C">
          <w:rPr>
            <w:noProof/>
            <w:webHidden/>
          </w:rPr>
          <w:fldChar w:fldCharType="begin"/>
        </w:r>
        <w:r w:rsidR="00FD640C">
          <w:rPr>
            <w:noProof/>
            <w:webHidden/>
          </w:rPr>
          <w:instrText xml:space="preserve"> PAGEREF _Toc134275441 \h </w:instrText>
        </w:r>
        <w:r w:rsidR="00FD640C">
          <w:rPr>
            <w:noProof/>
            <w:webHidden/>
          </w:rPr>
        </w:r>
        <w:r w:rsidR="00FD640C">
          <w:rPr>
            <w:noProof/>
            <w:webHidden/>
          </w:rPr>
          <w:fldChar w:fldCharType="separate"/>
        </w:r>
        <w:r w:rsidR="00CF4F61">
          <w:rPr>
            <w:noProof/>
            <w:webHidden/>
          </w:rPr>
          <w:t>7</w:t>
        </w:r>
        <w:r w:rsidR="00FD640C">
          <w:rPr>
            <w:noProof/>
            <w:webHidden/>
          </w:rPr>
          <w:fldChar w:fldCharType="end"/>
        </w:r>
      </w:hyperlink>
    </w:p>
    <w:p w14:paraId="7FEB9061" w14:textId="35C45ADC"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42" w:history="1">
        <w:r w:rsidR="00FD640C" w:rsidRPr="007921FC">
          <w:rPr>
            <w:rStyle w:val="Hyperlink"/>
            <w:noProof/>
            <w:lang w:val="vi-VN"/>
          </w:rPr>
          <w:t>1.3 Phân tích mục tiêu kỹ thuật và đánh đổi</w:t>
        </w:r>
        <w:r w:rsidR="00FD640C">
          <w:rPr>
            <w:noProof/>
            <w:webHidden/>
          </w:rPr>
          <w:tab/>
        </w:r>
        <w:r w:rsidR="00FD640C">
          <w:rPr>
            <w:noProof/>
            <w:webHidden/>
          </w:rPr>
          <w:fldChar w:fldCharType="begin"/>
        </w:r>
        <w:r w:rsidR="00FD640C">
          <w:rPr>
            <w:noProof/>
            <w:webHidden/>
          </w:rPr>
          <w:instrText xml:space="preserve"> PAGEREF _Toc134275442 \h </w:instrText>
        </w:r>
        <w:r w:rsidR="00FD640C">
          <w:rPr>
            <w:noProof/>
            <w:webHidden/>
          </w:rPr>
        </w:r>
        <w:r w:rsidR="00FD640C">
          <w:rPr>
            <w:noProof/>
            <w:webHidden/>
          </w:rPr>
          <w:fldChar w:fldCharType="separate"/>
        </w:r>
        <w:r w:rsidR="00CF4F61">
          <w:rPr>
            <w:noProof/>
            <w:webHidden/>
          </w:rPr>
          <w:t>8</w:t>
        </w:r>
        <w:r w:rsidR="00FD640C">
          <w:rPr>
            <w:noProof/>
            <w:webHidden/>
          </w:rPr>
          <w:fldChar w:fldCharType="end"/>
        </w:r>
      </w:hyperlink>
    </w:p>
    <w:p w14:paraId="0B0ED3C0" w14:textId="1BAB1EED" w:rsidR="00FD640C" w:rsidRDefault="00000000">
      <w:pPr>
        <w:pStyle w:val="TOC3"/>
        <w:rPr>
          <w:rFonts w:asciiTheme="minorHAnsi" w:eastAsiaTheme="minorEastAsia" w:hAnsiTheme="minorHAnsi" w:cstheme="minorBidi"/>
          <w:i w:val="0"/>
          <w:noProof/>
          <w:sz w:val="22"/>
          <w:szCs w:val="22"/>
          <w:lang w:val="en-ID" w:eastAsia="en-ID"/>
        </w:rPr>
      </w:pPr>
      <w:hyperlink w:anchor="_Toc134275443" w:history="1">
        <w:r w:rsidR="00FD640C" w:rsidRPr="007921FC">
          <w:rPr>
            <w:rStyle w:val="Hyperlink"/>
            <w:noProof/>
            <w:lang w:val="vi-VN"/>
          </w:rPr>
          <w:t>1.3.1 Phân tích mục tiêu kỹ thuật</w:t>
        </w:r>
        <w:r w:rsidR="00FD640C">
          <w:rPr>
            <w:noProof/>
            <w:webHidden/>
          </w:rPr>
          <w:tab/>
        </w:r>
        <w:r w:rsidR="00FD640C">
          <w:rPr>
            <w:noProof/>
            <w:webHidden/>
          </w:rPr>
          <w:fldChar w:fldCharType="begin"/>
        </w:r>
        <w:r w:rsidR="00FD640C">
          <w:rPr>
            <w:noProof/>
            <w:webHidden/>
          </w:rPr>
          <w:instrText xml:space="preserve"> PAGEREF _Toc134275443 \h </w:instrText>
        </w:r>
        <w:r w:rsidR="00FD640C">
          <w:rPr>
            <w:noProof/>
            <w:webHidden/>
          </w:rPr>
        </w:r>
        <w:r w:rsidR="00FD640C">
          <w:rPr>
            <w:noProof/>
            <w:webHidden/>
          </w:rPr>
          <w:fldChar w:fldCharType="separate"/>
        </w:r>
        <w:r w:rsidR="00CF4F61">
          <w:rPr>
            <w:noProof/>
            <w:webHidden/>
          </w:rPr>
          <w:t>8</w:t>
        </w:r>
        <w:r w:rsidR="00FD640C">
          <w:rPr>
            <w:noProof/>
            <w:webHidden/>
          </w:rPr>
          <w:fldChar w:fldCharType="end"/>
        </w:r>
      </w:hyperlink>
    </w:p>
    <w:p w14:paraId="52DE1FA0" w14:textId="19256A77" w:rsidR="00FD640C" w:rsidRDefault="00000000">
      <w:pPr>
        <w:pStyle w:val="TOC3"/>
        <w:rPr>
          <w:rFonts w:asciiTheme="minorHAnsi" w:eastAsiaTheme="minorEastAsia" w:hAnsiTheme="minorHAnsi" w:cstheme="minorBidi"/>
          <w:i w:val="0"/>
          <w:noProof/>
          <w:sz w:val="22"/>
          <w:szCs w:val="22"/>
          <w:lang w:val="en-ID" w:eastAsia="en-ID"/>
        </w:rPr>
      </w:pPr>
      <w:hyperlink w:anchor="_Toc134275444" w:history="1">
        <w:r w:rsidR="00FD640C" w:rsidRPr="007921FC">
          <w:rPr>
            <w:rStyle w:val="Hyperlink"/>
            <w:noProof/>
          </w:rPr>
          <w:t>1.3.2 Một số đánh đổi</w:t>
        </w:r>
        <w:r w:rsidR="00FD640C">
          <w:rPr>
            <w:noProof/>
            <w:webHidden/>
          </w:rPr>
          <w:tab/>
        </w:r>
        <w:r w:rsidR="00FD640C">
          <w:rPr>
            <w:noProof/>
            <w:webHidden/>
          </w:rPr>
          <w:fldChar w:fldCharType="begin"/>
        </w:r>
        <w:r w:rsidR="00FD640C">
          <w:rPr>
            <w:noProof/>
            <w:webHidden/>
          </w:rPr>
          <w:instrText xml:space="preserve"> PAGEREF _Toc134275444 \h </w:instrText>
        </w:r>
        <w:r w:rsidR="00FD640C">
          <w:rPr>
            <w:noProof/>
            <w:webHidden/>
          </w:rPr>
        </w:r>
        <w:r w:rsidR="00FD640C">
          <w:rPr>
            <w:noProof/>
            <w:webHidden/>
          </w:rPr>
          <w:fldChar w:fldCharType="separate"/>
        </w:r>
        <w:r w:rsidR="00CF4F61">
          <w:rPr>
            <w:noProof/>
            <w:webHidden/>
          </w:rPr>
          <w:t>10</w:t>
        </w:r>
        <w:r w:rsidR="00FD640C">
          <w:rPr>
            <w:noProof/>
            <w:webHidden/>
          </w:rPr>
          <w:fldChar w:fldCharType="end"/>
        </w:r>
      </w:hyperlink>
    </w:p>
    <w:p w14:paraId="2E7023C7" w14:textId="75A65EA8"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45" w:history="1">
        <w:r w:rsidR="00FD640C" w:rsidRPr="007921FC">
          <w:rPr>
            <w:rStyle w:val="Hyperlink"/>
            <w:noProof/>
          </w:rPr>
          <w:t>CHƯƠNG 2 - THIẾT KẾ MẠNG LUẬN LÝ</w:t>
        </w:r>
        <w:r w:rsidR="00FD640C">
          <w:rPr>
            <w:noProof/>
            <w:webHidden/>
          </w:rPr>
          <w:tab/>
        </w:r>
        <w:r w:rsidR="00FD640C">
          <w:rPr>
            <w:noProof/>
            <w:webHidden/>
          </w:rPr>
          <w:fldChar w:fldCharType="begin"/>
        </w:r>
        <w:r w:rsidR="00FD640C">
          <w:rPr>
            <w:noProof/>
            <w:webHidden/>
          </w:rPr>
          <w:instrText xml:space="preserve"> PAGEREF _Toc134275445 \h </w:instrText>
        </w:r>
        <w:r w:rsidR="00FD640C">
          <w:rPr>
            <w:noProof/>
            <w:webHidden/>
          </w:rPr>
        </w:r>
        <w:r w:rsidR="00FD640C">
          <w:rPr>
            <w:noProof/>
            <w:webHidden/>
          </w:rPr>
          <w:fldChar w:fldCharType="separate"/>
        </w:r>
        <w:r w:rsidR="00CF4F61">
          <w:rPr>
            <w:noProof/>
            <w:webHidden/>
          </w:rPr>
          <w:t>11</w:t>
        </w:r>
        <w:r w:rsidR="00FD640C">
          <w:rPr>
            <w:noProof/>
            <w:webHidden/>
          </w:rPr>
          <w:fldChar w:fldCharType="end"/>
        </w:r>
      </w:hyperlink>
    </w:p>
    <w:p w14:paraId="1F195D4A" w14:textId="7893ABF0"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46" w:history="1">
        <w:r w:rsidR="00FD640C" w:rsidRPr="007921FC">
          <w:rPr>
            <w:rStyle w:val="Hyperlink"/>
            <w:noProof/>
          </w:rPr>
          <w:t>2.1 Thiết kế mô hình mạng logic</w:t>
        </w:r>
        <w:r w:rsidR="00FD640C">
          <w:rPr>
            <w:noProof/>
            <w:webHidden/>
          </w:rPr>
          <w:tab/>
        </w:r>
        <w:r w:rsidR="00FD640C">
          <w:rPr>
            <w:noProof/>
            <w:webHidden/>
          </w:rPr>
          <w:fldChar w:fldCharType="begin"/>
        </w:r>
        <w:r w:rsidR="00FD640C">
          <w:rPr>
            <w:noProof/>
            <w:webHidden/>
          </w:rPr>
          <w:instrText xml:space="preserve"> PAGEREF _Toc134275446 \h </w:instrText>
        </w:r>
        <w:r w:rsidR="00FD640C">
          <w:rPr>
            <w:noProof/>
            <w:webHidden/>
          </w:rPr>
        </w:r>
        <w:r w:rsidR="00FD640C">
          <w:rPr>
            <w:noProof/>
            <w:webHidden/>
          </w:rPr>
          <w:fldChar w:fldCharType="separate"/>
        </w:r>
        <w:r w:rsidR="00CF4F61">
          <w:rPr>
            <w:noProof/>
            <w:webHidden/>
          </w:rPr>
          <w:t>11</w:t>
        </w:r>
        <w:r w:rsidR="00FD640C">
          <w:rPr>
            <w:noProof/>
            <w:webHidden/>
          </w:rPr>
          <w:fldChar w:fldCharType="end"/>
        </w:r>
      </w:hyperlink>
    </w:p>
    <w:p w14:paraId="2B1CAB1D" w14:textId="0313D64B"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47" w:history="1">
        <w:r w:rsidR="00FD640C" w:rsidRPr="007921FC">
          <w:rPr>
            <w:rStyle w:val="Hyperlink"/>
            <w:noProof/>
          </w:rPr>
          <w:t>2.2 Quy hoạch địa chỉ IP:</w:t>
        </w:r>
        <w:r w:rsidR="00FD640C">
          <w:rPr>
            <w:noProof/>
            <w:webHidden/>
          </w:rPr>
          <w:tab/>
        </w:r>
        <w:r w:rsidR="00FD640C">
          <w:rPr>
            <w:noProof/>
            <w:webHidden/>
          </w:rPr>
          <w:fldChar w:fldCharType="begin"/>
        </w:r>
        <w:r w:rsidR="00FD640C">
          <w:rPr>
            <w:noProof/>
            <w:webHidden/>
          </w:rPr>
          <w:instrText xml:space="preserve"> PAGEREF _Toc134275447 \h </w:instrText>
        </w:r>
        <w:r w:rsidR="00FD640C">
          <w:rPr>
            <w:noProof/>
            <w:webHidden/>
          </w:rPr>
        </w:r>
        <w:r w:rsidR="00FD640C">
          <w:rPr>
            <w:noProof/>
            <w:webHidden/>
          </w:rPr>
          <w:fldChar w:fldCharType="separate"/>
        </w:r>
        <w:r w:rsidR="00CF4F61">
          <w:rPr>
            <w:noProof/>
            <w:webHidden/>
          </w:rPr>
          <w:t>11</w:t>
        </w:r>
        <w:r w:rsidR="00FD640C">
          <w:rPr>
            <w:noProof/>
            <w:webHidden/>
          </w:rPr>
          <w:fldChar w:fldCharType="end"/>
        </w:r>
      </w:hyperlink>
    </w:p>
    <w:p w14:paraId="05DD391A" w14:textId="3AB55940"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48" w:history="1">
        <w:r w:rsidR="00FD640C" w:rsidRPr="007921FC">
          <w:rPr>
            <w:rStyle w:val="Hyperlink"/>
            <w:noProof/>
          </w:rPr>
          <w:t>2.3 Thiết kế an ninh mạng</w:t>
        </w:r>
        <w:r w:rsidR="00FD640C">
          <w:rPr>
            <w:noProof/>
            <w:webHidden/>
          </w:rPr>
          <w:tab/>
        </w:r>
        <w:r w:rsidR="00FD640C">
          <w:rPr>
            <w:noProof/>
            <w:webHidden/>
          </w:rPr>
          <w:fldChar w:fldCharType="begin"/>
        </w:r>
        <w:r w:rsidR="00FD640C">
          <w:rPr>
            <w:noProof/>
            <w:webHidden/>
          </w:rPr>
          <w:instrText xml:space="preserve"> PAGEREF _Toc134275448 \h </w:instrText>
        </w:r>
        <w:r w:rsidR="00FD640C">
          <w:rPr>
            <w:noProof/>
            <w:webHidden/>
          </w:rPr>
        </w:r>
        <w:r w:rsidR="00FD640C">
          <w:rPr>
            <w:noProof/>
            <w:webHidden/>
          </w:rPr>
          <w:fldChar w:fldCharType="separate"/>
        </w:r>
        <w:r w:rsidR="00CF4F61">
          <w:rPr>
            <w:noProof/>
            <w:webHidden/>
          </w:rPr>
          <w:t>16</w:t>
        </w:r>
        <w:r w:rsidR="00FD640C">
          <w:rPr>
            <w:noProof/>
            <w:webHidden/>
          </w:rPr>
          <w:fldChar w:fldCharType="end"/>
        </w:r>
      </w:hyperlink>
    </w:p>
    <w:p w14:paraId="12E44B74" w14:textId="2A85217A"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49" w:history="1">
        <w:r w:rsidR="00FD640C" w:rsidRPr="007921FC">
          <w:rPr>
            <w:rStyle w:val="Hyperlink"/>
            <w:noProof/>
          </w:rPr>
          <w:t>CHƯƠNG 3 - THIẾT KẾ MẠNG VẬT LÝ</w:t>
        </w:r>
        <w:r w:rsidR="00FD640C">
          <w:rPr>
            <w:noProof/>
            <w:webHidden/>
          </w:rPr>
          <w:tab/>
        </w:r>
        <w:r w:rsidR="00FD640C">
          <w:rPr>
            <w:noProof/>
            <w:webHidden/>
          </w:rPr>
          <w:fldChar w:fldCharType="begin"/>
        </w:r>
        <w:r w:rsidR="00FD640C">
          <w:rPr>
            <w:noProof/>
            <w:webHidden/>
          </w:rPr>
          <w:instrText xml:space="preserve"> PAGEREF _Toc134275449 \h </w:instrText>
        </w:r>
        <w:r w:rsidR="00FD640C">
          <w:rPr>
            <w:noProof/>
            <w:webHidden/>
          </w:rPr>
        </w:r>
        <w:r w:rsidR="00FD640C">
          <w:rPr>
            <w:noProof/>
            <w:webHidden/>
          </w:rPr>
          <w:fldChar w:fldCharType="separate"/>
        </w:r>
        <w:r w:rsidR="00CF4F61">
          <w:rPr>
            <w:noProof/>
            <w:webHidden/>
          </w:rPr>
          <w:t>18</w:t>
        </w:r>
        <w:r w:rsidR="00FD640C">
          <w:rPr>
            <w:noProof/>
            <w:webHidden/>
          </w:rPr>
          <w:fldChar w:fldCharType="end"/>
        </w:r>
      </w:hyperlink>
    </w:p>
    <w:p w14:paraId="5B2F4CAC" w14:textId="5AF12C01"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0" w:history="1">
        <w:r w:rsidR="00FD640C" w:rsidRPr="007921FC">
          <w:rPr>
            <w:rStyle w:val="Hyperlink"/>
            <w:noProof/>
          </w:rPr>
          <w:t>3.1 Sơ đồ vật lý</w:t>
        </w:r>
        <w:r w:rsidR="00FD640C">
          <w:rPr>
            <w:noProof/>
            <w:webHidden/>
          </w:rPr>
          <w:tab/>
        </w:r>
        <w:r w:rsidR="00FD640C">
          <w:rPr>
            <w:noProof/>
            <w:webHidden/>
          </w:rPr>
          <w:fldChar w:fldCharType="begin"/>
        </w:r>
        <w:r w:rsidR="00FD640C">
          <w:rPr>
            <w:noProof/>
            <w:webHidden/>
          </w:rPr>
          <w:instrText xml:space="preserve"> PAGEREF _Toc134275450 \h </w:instrText>
        </w:r>
        <w:r w:rsidR="00FD640C">
          <w:rPr>
            <w:noProof/>
            <w:webHidden/>
          </w:rPr>
        </w:r>
        <w:r w:rsidR="00FD640C">
          <w:rPr>
            <w:noProof/>
            <w:webHidden/>
          </w:rPr>
          <w:fldChar w:fldCharType="separate"/>
        </w:r>
        <w:r w:rsidR="00CF4F61">
          <w:rPr>
            <w:noProof/>
            <w:webHidden/>
          </w:rPr>
          <w:t>18</w:t>
        </w:r>
        <w:r w:rsidR="00FD640C">
          <w:rPr>
            <w:noProof/>
            <w:webHidden/>
          </w:rPr>
          <w:fldChar w:fldCharType="end"/>
        </w:r>
      </w:hyperlink>
    </w:p>
    <w:p w14:paraId="409D50C7" w14:textId="24F8B053"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1" w:history="1">
        <w:r w:rsidR="00FD640C" w:rsidRPr="007921FC">
          <w:rPr>
            <w:rStyle w:val="Hyperlink"/>
            <w:noProof/>
          </w:rPr>
          <w:t>3.2 Bảng thống kê hàng hóa</w:t>
        </w:r>
        <w:r w:rsidR="00FD640C">
          <w:rPr>
            <w:noProof/>
            <w:webHidden/>
          </w:rPr>
          <w:tab/>
        </w:r>
        <w:r w:rsidR="00FD640C">
          <w:rPr>
            <w:noProof/>
            <w:webHidden/>
          </w:rPr>
          <w:fldChar w:fldCharType="begin"/>
        </w:r>
        <w:r w:rsidR="00FD640C">
          <w:rPr>
            <w:noProof/>
            <w:webHidden/>
          </w:rPr>
          <w:instrText xml:space="preserve"> PAGEREF _Toc134275451 \h </w:instrText>
        </w:r>
        <w:r w:rsidR="00FD640C">
          <w:rPr>
            <w:noProof/>
            <w:webHidden/>
          </w:rPr>
        </w:r>
        <w:r w:rsidR="00FD640C">
          <w:rPr>
            <w:noProof/>
            <w:webHidden/>
          </w:rPr>
          <w:fldChar w:fldCharType="separate"/>
        </w:r>
        <w:r w:rsidR="00CF4F61">
          <w:rPr>
            <w:noProof/>
            <w:webHidden/>
          </w:rPr>
          <w:t>19</w:t>
        </w:r>
        <w:r w:rsidR="00FD640C">
          <w:rPr>
            <w:noProof/>
            <w:webHidden/>
          </w:rPr>
          <w:fldChar w:fldCharType="end"/>
        </w:r>
      </w:hyperlink>
    </w:p>
    <w:p w14:paraId="6E30CA84" w14:textId="222EBC31"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2" w:history="1">
        <w:r w:rsidR="00FD640C" w:rsidRPr="007921FC">
          <w:rPr>
            <w:rStyle w:val="Hyperlink"/>
            <w:noProof/>
          </w:rPr>
          <w:t>3.3 Thông tin kết nối port và bảng địa chỉ</w:t>
        </w:r>
        <w:r w:rsidR="00FD640C">
          <w:rPr>
            <w:noProof/>
            <w:webHidden/>
          </w:rPr>
          <w:tab/>
        </w:r>
        <w:r w:rsidR="00FD640C">
          <w:rPr>
            <w:noProof/>
            <w:webHidden/>
          </w:rPr>
          <w:fldChar w:fldCharType="begin"/>
        </w:r>
        <w:r w:rsidR="00FD640C">
          <w:rPr>
            <w:noProof/>
            <w:webHidden/>
          </w:rPr>
          <w:instrText xml:space="preserve"> PAGEREF _Toc134275452 \h </w:instrText>
        </w:r>
        <w:r w:rsidR="00FD640C">
          <w:rPr>
            <w:noProof/>
            <w:webHidden/>
          </w:rPr>
        </w:r>
        <w:r w:rsidR="00FD640C">
          <w:rPr>
            <w:noProof/>
            <w:webHidden/>
          </w:rPr>
          <w:fldChar w:fldCharType="separate"/>
        </w:r>
        <w:r w:rsidR="00CF4F61">
          <w:rPr>
            <w:noProof/>
            <w:webHidden/>
          </w:rPr>
          <w:t>26</w:t>
        </w:r>
        <w:r w:rsidR="00FD640C">
          <w:rPr>
            <w:noProof/>
            <w:webHidden/>
          </w:rPr>
          <w:fldChar w:fldCharType="end"/>
        </w:r>
      </w:hyperlink>
    </w:p>
    <w:p w14:paraId="60D61D31" w14:textId="0BD752E9"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53" w:history="1">
        <w:r w:rsidR="00FD640C" w:rsidRPr="007921FC">
          <w:rPr>
            <w:rStyle w:val="Hyperlink"/>
            <w:noProof/>
            <w:lang w:val="vi-VN"/>
          </w:rPr>
          <w:t>CHƯƠNG 4 -</w:t>
        </w:r>
        <w:r w:rsidR="00FD640C" w:rsidRPr="007921FC">
          <w:rPr>
            <w:rStyle w:val="Hyperlink"/>
            <w:noProof/>
          </w:rPr>
          <w:t xml:space="preserve"> CHI TIẾT CẤU HÌNH</w:t>
        </w:r>
        <w:r w:rsidR="00FD640C">
          <w:rPr>
            <w:noProof/>
            <w:webHidden/>
          </w:rPr>
          <w:tab/>
        </w:r>
        <w:r w:rsidR="00FD640C">
          <w:rPr>
            <w:noProof/>
            <w:webHidden/>
          </w:rPr>
          <w:fldChar w:fldCharType="begin"/>
        </w:r>
        <w:r w:rsidR="00FD640C">
          <w:rPr>
            <w:noProof/>
            <w:webHidden/>
          </w:rPr>
          <w:instrText xml:space="preserve"> PAGEREF _Toc134275453 \h </w:instrText>
        </w:r>
        <w:r w:rsidR="00FD640C">
          <w:rPr>
            <w:noProof/>
            <w:webHidden/>
          </w:rPr>
        </w:r>
        <w:r w:rsidR="00FD640C">
          <w:rPr>
            <w:noProof/>
            <w:webHidden/>
          </w:rPr>
          <w:fldChar w:fldCharType="separate"/>
        </w:r>
        <w:r w:rsidR="00CF4F61">
          <w:rPr>
            <w:noProof/>
            <w:webHidden/>
          </w:rPr>
          <w:t>30</w:t>
        </w:r>
        <w:r w:rsidR="00FD640C">
          <w:rPr>
            <w:noProof/>
            <w:webHidden/>
          </w:rPr>
          <w:fldChar w:fldCharType="end"/>
        </w:r>
      </w:hyperlink>
    </w:p>
    <w:p w14:paraId="112AC8BB" w14:textId="7D9C483E"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4" w:history="1">
        <w:r w:rsidR="00FD640C" w:rsidRPr="007921FC">
          <w:rPr>
            <w:rStyle w:val="Hyperlink"/>
            <w:noProof/>
          </w:rPr>
          <w:t>4.1 Cấu hình Router_CL</w:t>
        </w:r>
        <w:r w:rsidR="00FD640C">
          <w:rPr>
            <w:noProof/>
            <w:webHidden/>
          </w:rPr>
          <w:tab/>
        </w:r>
        <w:r w:rsidR="00FD640C">
          <w:rPr>
            <w:noProof/>
            <w:webHidden/>
          </w:rPr>
          <w:fldChar w:fldCharType="begin"/>
        </w:r>
        <w:r w:rsidR="00FD640C">
          <w:rPr>
            <w:noProof/>
            <w:webHidden/>
          </w:rPr>
          <w:instrText xml:space="preserve"> PAGEREF _Toc134275454 \h </w:instrText>
        </w:r>
        <w:r w:rsidR="00FD640C">
          <w:rPr>
            <w:noProof/>
            <w:webHidden/>
          </w:rPr>
        </w:r>
        <w:r w:rsidR="00FD640C">
          <w:rPr>
            <w:noProof/>
            <w:webHidden/>
          </w:rPr>
          <w:fldChar w:fldCharType="separate"/>
        </w:r>
        <w:r w:rsidR="00CF4F61">
          <w:rPr>
            <w:noProof/>
            <w:webHidden/>
          </w:rPr>
          <w:t>30</w:t>
        </w:r>
        <w:r w:rsidR="00FD640C">
          <w:rPr>
            <w:noProof/>
            <w:webHidden/>
          </w:rPr>
          <w:fldChar w:fldCharType="end"/>
        </w:r>
      </w:hyperlink>
    </w:p>
    <w:p w14:paraId="31635EF0" w14:textId="7881EDAE"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5" w:history="1">
        <w:r w:rsidR="00FD640C" w:rsidRPr="007921FC">
          <w:rPr>
            <w:rStyle w:val="Hyperlink"/>
            <w:noProof/>
          </w:rPr>
          <w:t>4.2 Cấu hình Router_VOICE</w:t>
        </w:r>
        <w:r w:rsidR="00FD640C">
          <w:rPr>
            <w:noProof/>
            <w:webHidden/>
          </w:rPr>
          <w:tab/>
        </w:r>
        <w:r w:rsidR="00FD640C">
          <w:rPr>
            <w:noProof/>
            <w:webHidden/>
          </w:rPr>
          <w:fldChar w:fldCharType="begin"/>
        </w:r>
        <w:r w:rsidR="00FD640C">
          <w:rPr>
            <w:noProof/>
            <w:webHidden/>
          </w:rPr>
          <w:instrText xml:space="preserve"> PAGEREF _Toc134275455 \h </w:instrText>
        </w:r>
        <w:r w:rsidR="00FD640C">
          <w:rPr>
            <w:noProof/>
            <w:webHidden/>
          </w:rPr>
        </w:r>
        <w:r w:rsidR="00FD640C">
          <w:rPr>
            <w:noProof/>
            <w:webHidden/>
          </w:rPr>
          <w:fldChar w:fldCharType="separate"/>
        </w:r>
        <w:r w:rsidR="00CF4F61">
          <w:rPr>
            <w:noProof/>
            <w:webHidden/>
          </w:rPr>
          <w:t>33</w:t>
        </w:r>
        <w:r w:rsidR="00FD640C">
          <w:rPr>
            <w:noProof/>
            <w:webHidden/>
          </w:rPr>
          <w:fldChar w:fldCharType="end"/>
        </w:r>
      </w:hyperlink>
    </w:p>
    <w:p w14:paraId="4C3DEF15" w14:textId="1ECF9647"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6" w:history="1">
        <w:r w:rsidR="00FD640C" w:rsidRPr="007921FC">
          <w:rPr>
            <w:rStyle w:val="Hyperlink"/>
            <w:noProof/>
          </w:rPr>
          <w:t>4.3 Cấu hình Router_Se</w:t>
        </w:r>
        <w:r w:rsidR="00FD640C">
          <w:rPr>
            <w:noProof/>
            <w:webHidden/>
          </w:rPr>
          <w:tab/>
        </w:r>
        <w:r w:rsidR="00FD640C">
          <w:rPr>
            <w:noProof/>
            <w:webHidden/>
          </w:rPr>
          <w:fldChar w:fldCharType="begin"/>
        </w:r>
        <w:r w:rsidR="00FD640C">
          <w:rPr>
            <w:noProof/>
            <w:webHidden/>
          </w:rPr>
          <w:instrText xml:space="preserve"> PAGEREF _Toc134275456 \h </w:instrText>
        </w:r>
        <w:r w:rsidR="00FD640C">
          <w:rPr>
            <w:noProof/>
            <w:webHidden/>
          </w:rPr>
        </w:r>
        <w:r w:rsidR="00FD640C">
          <w:rPr>
            <w:noProof/>
            <w:webHidden/>
          </w:rPr>
          <w:fldChar w:fldCharType="separate"/>
        </w:r>
        <w:r w:rsidR="00CF4F61">
          <w:rPr>
            <w:noProof/>
            <w:webHidden/>
          </w:rPr>
          <w:t>34</w:t>
        </w:r>
        <w:r w:rsidR="00FD640C">
          <w:rPr>
            <w:noProof/>
            <w:webHidden/>
          </w:rPr>
          <w:fldChar w:fldCharType="end"/>
        </w:r>
      </w:hyperlink>
    </w:p>
    <w:p w14:paraId="7F09E6EB" w14:textId="4A8937F3"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7" w:history="1">
        <w:r w:rsidR="00FD640C" w:rsidRPr="007921FC">
          <w:rPr>
            <w:rStyle w:val="Hyperlink"/>
            <w:noProof/>
          </w:rPr>
          <w:t>4.4 Cấu hình SW_Tang1:</w:t>
        </w:r>
        <w:r w:rsidR="00FD640C">
          <w:rPr>
            <w:noProof/>
            <w:webHidden/>
          </w:rPr>
          <w:tab/>
        </w:r>
        <w:r w:rsidR="00FD640C">
          <w:rPr>
            <w:noProof/>
            <w:webHidden/>
          </w:rPr>
          <w:fldChar w:fldCharType="begin"/>
        </w:r>
        <w:r w:rsidR="00FD640C">
          <w:rPr>
            <w:noProof/>
            <w:webHidden/>
          </w:rPr>
          <w:instrText xml:space="preserve"> PAGEREF _Toc134275457 \h </w:instrText>
        </w:r>
        <w:r w:rsidR="00FD640C">
          <w:rPr>
            <w:noProof/>
            <w:webHidden/>
          </w:rPr>
        </w:r>
        <w:r w:rsidR="00FD640C">
          <w:rPr>
            <w:noProof/>
            <w:webHidden/>
          </w:rPr>
          <w:fldChar w:fldCharType="separate"/>
        </w:r>
        <w:r w:rsidR="00CF4F61">
          <w:rPr>
            <w:noProof/>
            <w:webHidden/>
          </w:rPr>
          <w:t>34</w:t>
        </w:r>
        <w:r w:rsidR="00FD640C">
          <w:rPr>
            <w:noProof/>
            <w:webHidden/>
          </w:rPr>
          <w:fldChar w:fldCharType="end"/>
        </w:r>
      </w:hyperlink>
    </w:p>
    <w:p w14:paraId="39ECD3F6" w14:textId="2646EC04"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8" w:history="1">
        <w:r w:rsidR="00FD640C" w:rsidRPr="007921FC">
          <w:rPr>
            <w:rStyle w:val="Hyperlink"/>
            <w:noProof/>
          </w:rPr>
          <w:t>4.5 Cấu hình SW_Tang2:</w:t>
        </w:r>
        <w:r w:rsidR="00FD640C">
          <w:rPr>
            <w:noProof/>
            <w:webHidden/>
          </w:rPr>
          <w:tab/>
        </w:r>
        <w:r w:rsidR="00FD640C">
          <w:rPr>
            <w:noProof/>
            <w:webHidden/>
          </w:rPr>
          <w:fldChar w:fldCharType="begin"/>
        </w:r>
        <w:r w:rsidR="00FD640C">
          <w:rPr>
            <w:noProof/>
            <w:webHidden/>
          </w:rPr>
          <w:instrText xml:space="preserve"> PAGEREF _Toc134275458 \h </w:instrText>
        </w:r>
        <w:r w:rsidR="00FD640C">
          <w:rPr>
            <w:noProof/>
            <w:webHidden/>
          </w:rPr>
        </w:r>
        <w:r w:rsidR="00FD640C">
          <w:rPr>
            <w:noProof/>
            <w:webHidden/>
          </w:rPr>
          <w:fldChar w:fldCharType="separate"/>
        </w:r>
        <w:r w:rsidR="00CF4F61">
          <w:rPr>
            <w:noProof/>
            <w:webHidden/>
          </w:rPr>
          <w:t>36</w:t>
        </w:r>
        <w:r w:rsidR="00FD640C">
          <w:rPr>
            <w:noProof/>
            <w:webHidden/>
          </w:rPr>
          <w:fldChar w:fldCharType="end"/>
        </w:r>
      </w:hyperlink>
    </w:p>
    <w:p w14:paraId="4D8C5151" w14:textId="67E4B0DC"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59" w:history="1">
        <w:r w:rsidR="00FD640C" w:rsidRPr="007921FC">
          <w:rPr>
            <w:rStyle w:val="Hyperlink"/>
            <w:noProof/>
          </w:rPr>
          <w:t>4.6 Cấu hình TE_SERVER</w:t>
        </w:r>
        <w:r w:rsidR="00FD640C">
          <w:rPr>
            <w:noProof/>
            <w:webHidden/>
          </w:rPr>
          <w:tab/>
        </w:r>
        <w:r w:rsidR="00FD640C">
          <w:rPr>
            <w:noProof/>
            <w:webHidden/>
          </w:rPr>
          <w:fldChar w:fldCharType="begin"/>
        </w:r>
        <w:r w:rsidR="00FD640C">
          <w:rPr>
            <w:noProof/>
            <w:webHidden/>
          </w:rPr>
          <w:instrText xml:space="preserve"> PAGEREF _Toc134275459 \h </w:instrText>
        </w:r>
        <w:r w:rsidR="00FD640C">
          <w:rPr>
            <w:noProof/>
            <w:webHidden/>
          </w:rPr>
        </w:r>
        <w:r w:rsidR="00FD640C">
          <w:rPr>
            <w:noProof/>
            <w:webHidden/>
          </w:rPr>
          <w:fldChar w:fldCharType="separate"/>
        </w:r>
        <w:r w:rsidR="00CF4F61">
          <w:rPr>
            <w:noProof/>
            <w:webHidden/>
          </w:rPr>
          <w:t>37</w:t>
        </w:r>
        <w:r w:rsidR="00FD640C">
          <w:rPr>
            <w:noProof/>
            <w:webHidden/>
          </w:rPr>
          <w:fldChar w:fldCharType="end"/>
        </w:r>
      </w:hyperlink>
    </w:p>
    <w:p w14:paraId="1B187F2C" w14:textId="05F90677" w:rsidR="00FD640C" w:rsidRDefault="00000000">
      <w:pPr>
        <w:pStyle w:val="TOC3"/>
        <w:rPr>
          <w:rFonts w:asciiTheme="minorHAnsi" w:eastAsiaTheme="minorEastAsia" w:hAnsiTheme="minorHAnsi" w:cstheme="minorBidi"/>
          <w:i w:val="0"/>
          <w:noProof/>
          <w:sz w:val="22"/>
          <w:szCs w:val="22"/>
          <w:lang w:val="en-ID" w:eastAsia="en-ID"/>
        </w:rPr>
      </w:pPr>
      <w:hyperlink w:anchor="_Toc134275460" w:history="1">
        <w:r w:rsidR="00FD640C" w:rsidRPr="007921FC">
          <w:rPr>
            <w:rStyle w:val="Hyperlink"/>
            <w:noProof/>
          </w:rPr>
          <w:t>4.6.1 Đặt địa chỉ IP cho Server</w:t>
        </w:r>
        <w:r w:rsidR="00FD640C">
          <w:rPr>
            <w:noProof/>
            <w:webHidden/>
          </w:rPr>
          <w:tab/>
        </w:r>
        <w:r w:rsidR="00FD640C">
          <w:rPr>
            <w:noProof/>
            <w:webHidden/>
          </w:rPr>
          <w:fldChar w:fldCharType="begin"/>
        </w:r>
        <w:r w:rsidR="00FD640C">
          <w:rPr>
            <w:noProof/>
            <w:webHidden/>
          </w:rPr>
          <w:instrText xml:space="preserve"> PAGEREF _Toc134275460 \h </w:instrText>
        </w:r>
        <w:r w:rsidR="00FD640C">
          <w:rPr>
            <w:noProof/>
            <w:webHidden/>
          </w:rPr>
        </w:r>
        <w:r w:rsidR="00FD640C">
          <w:rPr>
            <w:noProof/>
            <w:webHidden/>
          </w:rPr>
          <w:fldChar w:fldCharType="separate"/>
        </w:r>
        <w:r w:rsidR="00CF4F61">
          <w:rPr>
            <w:noProof/>
            <w:webHidden/>
          </w:rPr>
          <w:t>37</w:t>
        </w:r>
        <w:r w:rsidR="00FD640C">
          <w:rPr>
            <w:noProof/>
            <w:webHidden/>
          </w:rPr>
          <w:fldChar w:fldCharType="end"/>
        </w:r>
      </w:hyperlink>
    </w:p>
    <w:p w14:paraId="15D3804C" w14:textId="0120F268" w:rsidR="00FD640C" w:rsidRDefault="00000000">
      <w:pPr>
        <w:pStyle w:val="TOC3"/>
        <w:rPr>
          <w:rFonts w:asciiTheme="minorHAnsi" w:eastAsiaTheme="minorEastAsia" w:hAnsiTheme="minorHAnsi" w:cstheme="minorBidi"/>
          <w:i w:val="0"/>
          <w:noProof/>
          <w:sz w:val="22"/>
          <w:szCs w:val="22"/>
          <w:lang w:val="en-ID" w:eastAsia="en-ID"/>
        </w:rPr>
      </w:pPr>
      <w:hyperlink w:anchor="_Toc134275461" w:history="1">
        <w:r w:rsidR="00FD640C" w:rsidRPr="007921FC">
          <w:rPr>
            <w:rStyle w:val="Hyperlink"/>
            <w:noProof/>
            <w:lang w:val="fr-FR"/>
          </w:rPr>
          <w:t>4.6.2 Cấu hình dịch vụ DNS</w:t>
        </w:r>
        <w:r w:rsidR="00FD640C">
          <w:rPr>
            <w:noProof/>
            <w:webHidden/>
          </w:rPr>
          <w:tab/>
        </w:r>
        <w:r w:rsidR="00FD640C">
          <w:rPr>
            <w:noProof/>
            <w:webHidden/>
          </w:rPr>
          <w:fldChar w:fldCharType="begin"/>
        </w:r>
        <w:r w:rsidR="00FD640C">
          <w:rPr>
            <w:noProof/>
            <w:webHidden/>
          </w:rPr>
          <w:instrText xml:space="preserve"> PAGEREF _Toc134275461 \h </w:instrText>
        </w:r>
        <w:r w:rsidR="00FD640C">
          <w:rPr>
            <w:noProof/>
            <w:webHidden/>
          </w:rPr>
        </w:r>
        <w:r w:rsidR="00FD640C">
          <w:rPr>
            <w:noProof/>
            <w:webHidden/>
          </w:rPr>
          <w:fldChar w:fldCharType="separate"/>
        </w:r>
        <w:r w:rsidR="00CF4F61">
          <w:rPr>
            <w:noProof/>
            <w:webHidden/>
          </w:rPr>
          <w:t>38</w:t>
        </w:r>
        <w:r w:rsidR="00FD640C">
          <w:rPr>
            <w:noProof/>
            <w:webHidden/>
          </w:rPr>
          <w:fldChar w:fldCharType="end"/>
        </w:r>
      </w:hyperlink>
    </w:p>
    <w:p w14:paraId="6DED97C2" w14:textId="679F0079" w:rsidR="00FD640C" w:rsidRDefault="00000000">
      <w:pPr>
        <w:pStyle w:val="TOC3"/>
        <w:rPr>
          <w:rFonts w:asciiTheme="minorHAnsi" w:eastAsiaTheme="minorEastAsia" w:hAnsiTheme="minorHAnsi" w:cstheme="minorBidi"/>
          <w:i w:val="0"/>
          <w:noProof/>
          <w:sz w:val="22"/>
          <w:szCs w:val="22"/>
          <w:lang w:val="en-ID" w:eastAsia="en-ID"/>
        </w:rPr>
      </w:pPr>
      <w:hyperlink w:anchor="_Toc134275462" w:history="1">
        <w:r w:rsidR="00FD640C" w:rsidRPr="007921FC">
          <w:rPr>
            <w:rStyle w:val="Hyperlink"/>
            <w:noProof/>
          </w:rPr>
          <w:t>4.6.3 Cấu hình dịch vụ Email</w:t>
        </w:r>
        <w:r w:rsidR="00FD640C">
          <w:rPr>
            <w:noProof/>
            <w:webHidden/>
          </w:rPr>
          <w:tab/>
        </w:r>
        <w:r w:rsidR="00FD640C">
          <w:rPr>
            <w:noProof/>
            <w:webHidden/>
          </w:rPr>
          <w:fldChar w:fldCharType="begin"/>
        </w:r>
        <w:r w:rsidR="00FD640C">
          <w:rPr>
            <w:noProof/>
            <w:webHidden/>
          </w:rPr>
          <w:instrText xml:space="preserve"> PAGEREF _Toc134275462 \h </w:instrText>
        </w:r>
        <w:r w:rsidR="00FD640C">
          <w:rPr>
            <w:noProof/>
            <w:webHidden/>
          </w:rPr>
        </w:r>
        <w:r w:rsidR="00FD640C">
          <w:rPr>
            <w:noProof/>
            <w:webHidden/>
          </w:rPr>
          <w:fldChar w:fldCharType="separate"/>
        </w:r>
        <w:r w:rsidR="00CF4F61">
          <w:rPr>
            <w:noProof/>
            <w:webHidden/>
          </w:rPr>
          <w:t>39</w:t>
        </w:r>
        <w:r w:rsidR="00FD640C">
          <w:rPr>
            <w:noProof/>
            <w:webHidden/>
          </w:rPr>
          <w:fldChar w:fldCharType="end"/>
        </w:r>
      </w:hyperlink>
    </w:p>
    <w:p w14:paraId="4EE3D780" w14:textId="4DC4CFEF"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63" w:history="1">
        <w:r w:rsidR="00FD640C" w:rsidRPr="007921FC">
          <w:rPr>
            <w:rStyle w:val="Hyperlink"/>
            <w:noProof/>
          </w:rPr>
          <w:t>CHƯƠNG 5 - KIỂM TRA HỆ THỐNG</w:t>
        </w:r>
        <w:r w:rsidR="00FD640C">
          <w:rPr>
            <w:noProof/>
            <w:webHidden/>
          </w:rPr>
          <w:tab/>
        </w:r>
        <w:r w:rsidR="00FD640C">
          <w:rPr>
            <w:noProof/>
            <w:webHidden/>
          </w:rPr>
          <w:fldChar w:fldCharType="begin"/>
        </w:r>
        <w:r w:rsidR="00FD640C">
          <w:rPr>
            <w:noProof/>
            <w:webHidden/>
          </w:rPr>
          <w:instrText xml:space="preserve"> PAGEREF _Toc134275463 \h </w:instrText>
        </w:r>
        <w:r w:rsidR="00FD640C">
          <w:rPr>
            <w:noProof/>
            <w:webHidden/>
          </w:rPr>
        </w:r>
        <w:r w:rsidR="00FD640C">
          <w:rPr>
            <w:noProof/>
            <w:webHidden/>
          </w:rPr>
          <w:fldChar w:fldCharType="separate"/>
        </w:r>
        <w:r w:rsidR="00CF4F61">
          <w:rPr>
            <w:noProof/>
            <w:webHidden/>
          </w:rPr>
          <w:t>41</w:t>
        </w:r>
        <w:r w:rsidR="00FD640C">
          <w:rPr>
            <w:noProof/>
            <w:webHidden/>
          </w:rPr>
          <w:fldChar w:fldCharType="end"/>
        </w:r>
      </w:hyperlink>
    </w:p>
    <w:p w14:paraId="15CF243E" w14:textId="06016B0D"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64" w:history="1">
        <w:r w:rsidR="00FD640C" w:rsidRPr="007921FC">
          <w:rPr>
            <w:rStyle w:val="Hyperlink"/>
            <w:noProof/>
          </w:rPr>
          <w:t>5.1 Kiểm tra kết nối giữa các thiết bị</w:t>
        </w:r>
        <w:r w:rsidR="00FD640C">
          <w:rPr>
            <w:noProof/>
            <w:webHidden/>
          </w:rPr>
          <w:tab/>
        </w:r>
        <w:r w:rsidR="00FD640C">
          <w:rPr>
            <w:noProof/>
            <w:webHidden/>
          </w:rPr>
          <w:fldChar w:fldCharType="begin"/>
        </w:r>
        <w:r w:rsidR="00FD640C">
          <w:rPr>
            <w:noProof/>
            <w:webHidden/>
          </w:rPr>
          <w:instrText xml:space="preserve"> PAGEREF _Toc134275464 \h </w:instrText>
        </w:r>
        <w:r w:rsidR="00FD640C">
          <w:rPr>
            <w:noProof/>
            <w:webHidden/>
          </w:rPr>
        </w:r>
        <w:r w:rsidR="00FD640C">
          <w:rPr>
            <w:noProof/>
            <w:webHidden/>
          </w:rPr>
          <w:fldChar w:fldCharType="separate"/>
        </w:r>
        <w:r w:rsidR="00CF4F61">
          <w:rPr>
            <w:noProof/>
            <w:webHidden/>
          </w:rPr>
          <w:t>41</w:t>
        </w:r>
        <w:r w:rsidR="00FD640C">
          <w:rPr>
            <w:noProof/>
            <w:webHidden/>
          </w:rPr>
          <w:fldChar w:fldCharType="end"/>
        </w:r>
      </w:hyperlink>
    </w:p>
    <w:p w14:paraId="46AE10BA" w14:textId="31EDA0CF"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65" w:history="1">
        <w:r w:rsidR="00FD640C" w:rsidRPr="007921FC">
          <w:rPr>
            <w:rStyle w:val="Hyperlink"/>
            <w:noProof/>
          </w:rPr>
          <w:t>5.2 Kiểm tra băng thông</w:t>
        </w:r>
        <w:r w:rsidR="00FD640C">
          <w:rPr>
            <w:noProof/>
            <w:webHidden/>
          </w:rPr>
          <w:tab/>
        </w:r>
        <w:r w:rsidR="00FD640C">
          <w:rPr>
            <w:noProof/>
            <w:webHidden/>
          </w:rPr>
          <w:fldChar w:fldCharType="begin"/>
        </w:r>
        <w:r w:rsidR="00FD640C">
          <w:rPr>
            <w:noProof/>
            <w:webHidden/>
          </w:rPr>
          <w:instrText xml:space="preserve"> PAGEREF _Toc134275465 \h </w:instrText>
        </w:r>
        <w:r w:rsidR="00FD640C">
          <w:rPr>
            <w:noProof/>
            <w:webHidden/>
          </w:rPr>
        </w:r>
        <w:r w:rsidR="00FD640C">
          <w:rPr>
            <w:noProof/>
            <w:webHidden/>
          </w:rPr>
          <w:fldChar w:fldCharType="separate"/>
        </w:r>
        <w:r w:rsidR="00CF4F61">
          <w:rPr>
            <w:noProof/>
            <w:webHidden/>
          </w:rPr>
          <w:t>41</w:t>
        </w:r>
        <w:r w:rsidR="00FD640C">
          <w:rPr>
            <w:noProof/>
            <w:webHidden/>
          </w:rPr>
          <w:fldChar w:fldCharType="end"/>
        </w:r>
      </w:hyperlink>
    </w:p>
    <w:p w14:paraId="1EC47DDF" w14:textId="7B86A572" w:rsidR="00FD640C" w:rsidRDefault="00000000">
      <w:pPr>
        <w:pStyle w:val="TOC3"/>
        <w:rPr>
          <w:rFonts w:asciiTheme="minorHAnsi" w:eastAsiaTheme="minorEastAsia" w:hAnsiTheme="minorHAnsi" w:cstheme="minorBidi"/>
          <w:i w:val="0"/>
          <w:noProof/>
          <w:sz w:val="22"/>
          <w:szCs w:val="22"/>
          <w:lang w:val="en-ID" w:eastAsia="en-ID"/>
        </w:rPr>
      </w:pPr>
      <w:hyperlink w:anchor="_Toc134275466" w:history="1">
        <w:r w:rsidR="00FD640C" w:rsidRPr="007921FC">
          <w:rPr>
            <w:rStyle w:val="Hyperlink"/>
            <w:noProof/>
          </w:rPr>
          <w:t>5.2.1 ROUTER</w:t>
        </w:r>
        <w:r w:rsidR="00FD640C">
          <w:rPr>
            <w:noProof/>
            <w:webHidden/>
          </w:rPr>
          <w:tab/>
        </w:r>
        <w:r w:rsidR="00FD640C">
          <w:rPr>
            <w:noProof/>
            <w:webHidden/>
          </w:rPr>
          <w:fldChar w:fldCharType="begin"/>
        </w:r>
        <w:r w:rsidR="00FD640C">
          <w:rPr>
            <w:noProof/>
            <w:webHidden/>
          </w:rPr>
          <w:instrText xml:space="preserve"> PAGEREF _Toc134275466 \h </w:instrText>
        </w:r>
        <w:r w:rsidR="00FD640C">
          <w:rPr>
            <w:noProof/>
            <w:webHidden/>
          </w:rPr>
        </w:r>
        <w:r w:rsidR="00FD640C">
          <w:rPr>
            <w:noProof/>
            <w:webHidden/>
          </w:rPr>
          <w:fldChar w:fldCharType="separate"/>
        </w:r>
        <w:r w:rsidR="00CF4F61">
          <w:rPr>
            <w:noProof/>
            <w:webHidden/>
          </w:rPr>
          <w:t>41</w:t>
        </w:r>
        <w:r w:rsidR="00FD640C">
          <w:rPr>
            <w:noProof/>
            <w:webHidden/>
          </w:rPr>
          <w:fldChar w:fldCharType="end"/>
        </w:r>
      </w:hyperlink>
    </w:p>
    <w:p w14:paraId="731DA6BB" w14:textId="6A9EF9D1"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67" w:history="1">
        <w:r w:rsidR="00FD640C" w:rsidRPr="007921FC">
          <w:rPr>
            <w:rStyle w:val="Hyperlink"/>
            <w:noProof/>
          </w:rPr>
          <w:t>5.3 Kiểm tra dịch vụ Email</w:t>
        </w:r>
        <w:r w:rsidR="00FD640C">
          <w:rPr>
            <w:noProof/>
            <w:webHidden/>
          </w:rPr>
          <w:tab/>
        </w:r>
        <w:r w:rsidR="00FD640C">
          <w:rPr>
            <w:noProof/>
            <w:webHidden/>
          </w:rPr>
          <w:fldChar w:fldCharType="begin"/>
        </w:r>
        <w:r w:rsidR="00FD640C">
          <w:rPr>
            <w:noProof/>
            <w:webHidden/>
          </w:rPr>
          <w:instrText xml:space="preserve"> PAGEREF _Toc134275467 \h </w:instrText>
        </w:r>
        <w:r w:rsidR="00FD640C">
          <w:rPr>
            <w:noProof/>
            <w:webHidden/>
          </w:rPr>
        </w:r>
        <w:r w:rsidR="00FD640C">
          <w:rPr>
            <w:noProof/>
            <w:webHidden/>
          </w:rPr>
          <w:fldChar w:fldCharType="separate"/>
        </w:r>
        <w:r w:rsidR="00CF4F61">
          <w:rPr>
            <w:noProof/>
            <w:webHidden/>
          </w:rPr>
          <w:t>44</w:t>
        </w:r>
        <w:r w:rsidR="00FD640C">
          <w:rPr>
            <w:noProof/>
            <w:webHidden/>
          </w:rPr>
          <w:fldChar w:fldCharType="end"/>
        </w:r>
      </w:hyperlink>
    </w:p>
    <w:p w14:paraId="53924227" w14:textId="68436293"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68" w:history="1">
        <w:r w:rsidR="00FD640C" w:rsidRPr="007921FC">
          <w:rPr>
            <w:rStyle w:val="Hyperlink"/>
            <w:noProof/>
          </w:rPr>
          <w:t>5.4 Kiểm tra dịch vụ web</w:t>
        </w:r>
        <w:r w:rsidR="00FD640C">
          <w:rPr>
            <w:noProof/>
            <w:webHidden/>
          </w:rPr>
          <w:tab/>
        </w:r>
        <w:r w:rsidR="00FD640C">
          <w:rPr>
            <w:noProof/>
            <w:webHidden/>
          </w:rPr>
          <w:fldChar w:fldCharType="begin"/>
        </w:r>
        <w:r w:rsidR="00FD640C">
          <w:rPr>
            <w:noProof/>
            <w:webHidden/>
          </w:rPr>
          <w:instrText xml:space="preserve"> PAGEREF _Toc134275468 \h </w:instrText>
        </w:r>
        <w:r w:rsidR="00FD640C">
          <w:rPr>
            <w:noProof/>
            <w:webHidden/>
          </w:rPr>
        </w:r>
        <w:r w:rsidR="00FD640C">
          <w:rPr>
            <w:noProof/>
            <w:webHidden/>
          </w:rPr>
          <w:fldChar w:fldCharType="separate"/>
        </w:r>
        <w:r w:rsidR="00CF4F61">
          <w:rPr>
            <w:noProof/>
            <w:webHidden/>
          </w:rPr>
          <w:t>47</w:t>
        </w:r>
        <w:r w:rsidR="00FD640C">
          <w:rPr>
            <w:noProof/>
            <w:webHidden/>
          </w:rPr>
          <w:fldChar w:fldCharType="end"/>
        </w:r>
      </w:hyperlink>
    </w:p>
    <w:p w14:paraId="2D00B380" w14:textId="6177A804" w:rsidR="00FD640C" w:rsidRDefault="00000000">
      <w:pPr>
        <w:pStyle w:val="TOC2"/>
        <w:tabs>
          <w:tab w:val="right" w:leader="dot" w:pos="9111"/>
        </w:tabs>
        <w:rPr>
          <w:rFonts w:asciiTheme="minorHAnsi" w:eastAsiaTheme="minorEastAsia" w:hAnsiTheme="minorHAnsi" w:cstheme="minorBidi"/>
          <w:noProof/>
          <w:sz w:val="22"/>
          <w:szCs w:val="22"/>
          <w:lang w:val="en-ID" w:eastAsia="en-ID"/>
        </w:rPr>
      </w:pPr>
      <w:hyperlink w:anchor="_Toc134275469" w:history="1">
        <w:r w:rsidR="00FD640C" w:rsidRPr="007921FC">
          <w:rPr>
            <w:rStyle w:val="Hyperlink"/>
            <w:noProof/>
          </w:rPr>
          <w:t>5.5 Kiểm tra bảo mật</w:t>
        </w:r>
        <w:r w:rsidR="00FD640C">
          <w:rPr>
            <w:noProof/>
            <w:webHidden/>
          </w:rPr>
          <w:tab/>
        </w:r>
        <w:r w:rsidR="00FD640C">
          <w:rPr>
            <w:noProof/>
            <w:webHidden/>
          </w:rPr>
          <w:fldChar w:fldCharType="begin"/>
        </w:r>
        <w:r w:rsidR="00FD640C">
          <w:rPr>
            <w:noProof/>
            <w:webHidden/>
          </w:rPr>
          <w:instrText xml:space="preserve"> PAGEREF _Toc134275469 \h </w:instrText>
        </w:r>
        <w:r w:rsidR="00FD640C">
          <w:rPr>
            <w:noProof/>
            <w:webHidden/>
          </w:rPr>
        </w:r>
        <w:r w:rsidR="00FD640C">
          <w:rPr>
            <w:noProof/>
            <w:webHidden/>
          </w:rPr>
          <w:fldChar w:fldCharType="separate"/>
        </w:r>
        <w:r w:rsidR="00CF4F61">
          <w:rPr>
            <w:noProof/>
            <w:webHidden/>
          </w:rPr>
          <w:t>48</w:t>
        </w:r>
        <w:r w:rsidR="00FD640C">
          <w:rPr>
            <w:noProof/>
            <w:webHidden/>
          </w:rPr>
          <w:fldChar w:fldCharType="end"/>
        </w:r>
      </w:hyperlink>
    </w:p>
    <w:p w14:paraId="0EF30D78" w14:textId="287A0AB5" w:rsidR="00FD640C" w:rsidRDefault="00000000">
      <w:pPr>
        <w:pStyle w:val="TOC3"/>
        <w:rPr>
          <w:rFonts w:asciiTheme="minorHAnsi" w:eastAsiaTheme="minorEastAsia" w:hAnsiTheme="minorHAnsi" w:cstheme="minorBidi"/>
          <w:i w:val="0"/>
          <w:noProof/>
          <w:sz w:val="22"/>
          <w:szCs w:val="22"/>
          <w:lang w:val="en-ID" w:eastAsia="en-ID"/>
        </w:rPr>
      </w:pPr>
      <w:hyperlink w:anchor="_Toc134275470" w:history="1">
        <w:r w:rsidR="00FD640C" w:rsidRPr="007921FC">
          <w:rPr>
            <w:rStyle w:val="Hyperlink"/>
            <w:noProof/>
          </w:rPr>
          <w:t>5.5.1 Kiểm tra bảo mật thiết bị mạng</w:t>
        </w:r>
        <w:r w:rsidR="00FD640C">
          <w:rPr>
            <w:noProof/>
            <w:webHidden/>
          </w:rPr>
          <w:tab/>
        </w:r>
        <w:r w:rsidR="00FD640C">
          <w:rPr>
            <w:noProof/>
            <w:webHidden/>
          </w:rPr>
          <w:fldChar w:fldCharType="begin"/>
        </w:r>
        <w:r w:rsidR="00FD640C">
          <w:rPr>
            <w:noProof/>
            <w:webHidden/>
          </w:rPr>
          <w:instrText xml:space="preserve"> PAGEREF _Toc134275470 \h </w:instrText>
        </w:r>
        <w:r w:rsidR="00FD640C">
          <w:rPr>
            <w:noProof/>
            <w:webHidden/>
          </w:rPr>
        </w:r>
        <w:r w:rsidR="00FD640C">
          <w:rPr>
            <w:noProof/>
            <w:webHidden/>
          </w:rPr>
          <w:fldChar w:fldCharType="separate"/>
        </w:r>
        <w:r w:rsidR="00CF4F61">
          <w:rPr>
            <w:noProof/>
            <w:webHidden/>
          </w:rPr>
          <w:t>48</w:t>
        </w:r>
        <w:r w:rsidR="00FD640C">
          <w:rPr>
            <w:noProof/>
            <w:webHidden/>
          </w:rPr>
          <w:fldChar w:fldCharType="end"/>
        </w:r>
      </w:hyperlink>
    </w:p>
    <w:p w14:paraId="1D587183" w14:textId="3BA84C5C" w:rsidR="00FD640C" w:rsidRDefault="00000000">
      <w:pPr>
        <w:pStyle w:val="TOC1"/>
        <w:tabs>
          <w:tab w:val="right" w:leader="dot" w:pos="9111"/>
        </w:tabs>
        <w:rPr>
          <w:rFonts w:asciiTheme="minorHAnsi" w:eastAsiaTheme="minorEastAsia" w:hAnsiTheme="minorHAnsi" w:cstheme="minorBidi"/>
          <w:b w:val="0"/>
          <w:noProof/>
          <w:sz w:val="22"/>
          <w:szCs w:val="22"/>
          <w:lang w:val="en-ID" w:eastAsia="en-ID"/>
        </w:rPr>
      </w:pPr>
      <w:hyperlink w:anchor="_Toc134275471" w:history="1">
        <w:r w:rsidR="00FD640C" w:rsidRPr="007921FC">
          <w:rPr>
            <w:rStyle w:val="Hyperlink"/>
            <w:noProof/>
            <w:lang w:val="vi-VN"/>
          </w:rPr>
          <w:t>TÀI LIỆU THAM KHẢO</w:t>
        </w:r>
        <w:r w:rsidR="00FD640C">
          <w:rPr>
            <w:noProof/>
            <w:webHidden/>
          </w:rPr>
          <w:tab/>
        </w:r>
        <w:r w:rsidR="00FD640C">
          <w:rPr>
            <w:noProof/>
            <w:webHidden/>
          </w:rPr>
          <w:fldChar w:fldCharType="begin"/>
        </w:r>
        <w:r w:rsidR="00FD640C">
          <w:rPr>
            <w:noProof/>
            <w:webHidden/>
          </w:rPr>
          <w:instrText xml:space="preserve"> PAGEREF _Toc134275471 \h </w:instrText>
        </w:r>
        <w:r w:rsidR="00FD640C">
          <w:rPr>
            <w:noProof/>
            <w:webHidden/>
          </w:rPr>
        </w:r>
        <w:r w:rsidR="00FD640C">
          <w:rPr>
            <w:noProof/>
            <w:webHidden/>
          </w:rPr>
          <w:fldChar w:fldCharType="separate"/>
        </w:r>
        <w:r w:rsidR="00CF4F61">
          <w:rPr>
            <w:noProof/>
            <w:webHidden/>
          </w:rPr>
          <w:t>52</w:t>
        </w:r>
        <w:r w:rsidR="00FD640C">
          <w:rPr>
            <w:noProof/>
            <w:webHidden/>
          </w:rPr>
          <w:fldChar w:fldCharType="end"/>
        </w:r>
      </w:hyperlink>
    </w:p>
    <w:p w14:paraId="43F47D06" w14:textId="65077BEA" w:rsidR="005E372A" w:rsidRDefault="00BA4FEE" w:rsidP="00480313">
      <w:pPr>
        <w:pStyle w:val="Chng"/>
        <w:rPr>
          <w:noProof/>
          <w:lang w:val="vi-VN"/>
        </w:rPr>
      </w:pPr>
      <w:r>
        <w:rPr>
          <w:noProof/>
          <w:lang w:val="vi-VN"/>
        </w:rPr>
        <w:fldChar w:fldCharType="end"/>
      </w:r>
      <w:bookmarkStart w:id="8" w:name="_Toc387692909"/>
    </w:p>
    <w:p w14:paraId="152AD4C1" w14:textId="77777777" w:rsidR="005E372A" w:rsidRDefault="005E372A">
      <w:pPr>
        <w:spacing w:after="200" w:line="276" w:lineRule="auto"/>
        <w:rPr>
          <w:b/>
          <w:noProof/>
          <w:sz w:val="32"/>
          <w:szCs w:val="32"/>
          <w:lang w:val="vi-VN"/>
        </w:rPr>
      </w:pPr>
      <w:r>
        <w:rPr>
          <w:noProof/>
          <w:lang w:val="vi-VN"/>
        </w:rPr>
        <w:br w:type="page"/>
      </w:r>
    </w:p>
    <w:p w14:paraId="6EF0B236" w14:textId="156D177D" w:rsidR="007E6AB9" w:rsidRPr="00E46644" w:rsidRDefault="007B1A23" w:rsidP="00480313">
      <w:pPr>
        <w:pStyle w:val="Chng"/>
        <w:rPr>
          <w:noProof/>
          <w:lang w:val="vi-VN"/>
        </w:rPr>
      </w:pPr>
      <w:bookmarkStart w:id="9" w:name="_Toc134275435"/>
      <w:r w:rsidRPr="00E46644">
        <w:rPr>
          <w:noProof/>
          <w:lang w:val="vi-VN"/>
        </w:rPr>
        <w:lastRenderedPageBreak/>
        <w:t>DANH MỤC CÁC BẢNG BIỂU, HÌNH VẼ, ĐỒ THỊ</w:t>
      </w:r>
      <w:bookmarkEnd w:id="8"/>
      <w:bookmarkEnd w:id="9"/>
    </w:p>
    <w:p w14:paraId="22F1AAAB" w14:textId="77777777" w:rsidR="007E6AB9" w:rsidRPr="00E46644" w:rsidRDefault="00791EED" w:rsidP="00DC2276">
      <w:pPr>
        <w:rPr>
          <w:b/>
          <w:noProof/>
          <w:sz w:val="28"/>
          <w:lang w:val="vi-VN"/>
        </w:rPr>
      </w:pPr>
      <w:r w:rsidRPr="00E46644">
        <w:rPr>
          <w:b/>
          <w:noProof/>
          <w:sz w:val="28"/>
          <w:lang w:val="vi-VN"/>
        </w:rPr>
        <w:t>DANH MỤC HÌNH</w:t>
      </w:r>
    </w:p>
    <w:p w14:paraId="6A9CD1C8" w14:textId="51D00F92" w:rsidR="000327EF" w:rsidRPr="00FA5F13" w:rsidRDefault="000327EF" w:rsidP="00FA5F13">
      <w:pPr>
        <w:pStyle w:val="TableofFigures"/>
        <w:tabs>
          <w:tab w:val="right" w:leader="dot" w:pos="9111"/>
        </w:tabs>
        <w:spacing w:before="240"/>
        <w:rPr>
          <w:rStyle w:val="Hyperlink"/>
        </w:rPr>
      </w:pPr>
      <w:r w:rsidRPr="00FA5F13">
        <w:rPr>
          <w:rStyle w:val="Hyperlink"/>
        </w:rPr>
        <w:fldChar w:fldCharType="begin"/>
      </w:r>
      <w:r w:rsidRPr="00FA5F13">
        <w:rPr>
          <w:rStyle w:val="Hyperlink"/>
        </w:rPr>
        <w:instrText xml:space="preserve"> TOC \h \z \c "Hình 2." </w:instrText>
      </w:r>
      <w:r w:rsidRPr="00FA5F13">
        <w:rPr>
          <w:rStyle w:val="Hyperlink"/>
        </w:rPr>
        <w:fldChar w:fldCharType="separate"/>
      </w:r>
      <w:hyperlink w:anchor="_Toc130656952" w:history="1">
        <w:r w:rsidRPr="00C76FE7">
          <w:rPr>
            <w:rStyle w:val="Hyperlink"/>
            <w:noProof/>
          </w:rPr>
          <w:t>Hình 2.1 Sơ đồ luận lý của hệ thống mạng</w:t>
        </w:r>
        <w:r w:rsidRPr="00FA5F13">
          <w:rPr>
            <w:rStyle w:val="Hyperlink"/>
            <w:webHidden/>
          </w:rPr>
          <w:tab/>
        </w:r>
        <w:r w:rsidRPr="00FA5F13">
          <w:rPr>
            <w:rStyle w:val="Hyperlink"/>
            <w:webHidden/>
          </w:rPr>
          <w:fldChar w:fldCharType="begin"/>
        </w:r>
        <w:r w:rsidRPr="00FA5F13">
          <w:rPr>
            <w:rStyle w:val="Hyperlink"/>
            <w:webHidden/>
          </w:rPr>
          <w:instrText xml:space="preserve"> PAGEREF _Toc130656952 \h </w:instrText>
        </w:r>
        <w:r w:rsidRPr="00FA5F13">
          <w:rPr>
            <w:rStyle w:val="Hyperlink"/>
            <w:webHidden/>
          </w:rPr>
          <w:fldChar w:fldCharType="separate"/>
        </w:r>
        <w:r w:rsidR="00CF4F61">
          <w:rPr>
            <w:rStyle w:val="Hyperlink"/>
            <w:b/>
            <w:bCs/>
            <w:noProof/>
            <w:webHidden/>
          </w:rPr>
          <w:t>Error! Bookmark not defined.</w:t>
        </w:r>
        <w:r w:rsidRPr="00FA5F13">
          <w:rPr>
            <w:rStyle w:val="Hyperlink"/>
            <w:webHidden/>
          </w:rPr>
          <w:fldChar w:fldCharType="end"/>
        </w:r>
      </w:hyperlink>
    </w:p>
    <w:p w14:paraId="6B08A2CD" w14:textId="2697A542" w:rsidR="000327EF" w:rsidRPr="00FA5F13" w:rsidRDefault="000327EF">
      <w:pPr>
        <w:pStyle w:val="TableofFigures"/>
        <w:tabs>
          <w:tab w:val="right" w:leader="dot" w:pos="9111"/>
        </w:tabs>
        <w:rPr>
          <w:rStyle w:val="Hyperlink"/>
        </w:rPr>
      </w:pPr>
      <w:r w:rsidRPr="00FA5F13">
        <w:rPr>
          <w:rStyle w:val="Hyperlink"/>
        </w:rPr>
        <w:fldChar w:fldCharType="end"/>
      </w:r>
      <w:r w:rsidRPr="00FA5F13">
        <w:rPr>
          <w:rStyle w:val="Hyperlink"/>
        </w:rPr>
        <w:fldChar w:fldCharType="begin"/>
      </w:r>
      <w:r w:rsidRPr="00FA5F13">
        <w:rPr>
          <w:rStyle w:val="Hyperlink"/>
        </w:rPr>
        <w:instrText xml:space="preserve"> TOC \h \z \c "Hình 3." </w:instrText>
      </w:r>
      <w:r w:rsidRPr="00FA5F13">
        <w:rPr>
          <w:rStyle w:val="Hyperlink"/>
        </w:rPr>
        <w:fldChar w:fldCharType="separate"/>
      </w:r>
      <w:hyperlink w:anchor="_Toc130656967" w:history="1">
        <w:r w:rsidRPr="00C31533">
          <w:rPr>
            <w:rStyle w:val="Hyperlink"/>
            <w:noProof/>
          </w:rPr>
          <w:t>Hình 3.1 Sơ đồ vật lý của hệ thống mạng</w:t>
        </w:r>
        <w:r w:rsidRPr="00FA5F13">
          <w:rPr>
            <w:rStyle w:val="Hyperlink"/>
            <w:webHidden/>
          </w:rPr>
          <w:tab/>
        </w:r>
        <w:r w:rsidRPr="00FA5F13">
          <w:rPr>
            <w:rStyle w:val="Hyperlink"/>
            <w:webHidden/>
          </w:rPr>
          <w:fldChar w:fldCharType="begin"/>
        </w:r>
        <w:r w:rsidRPr="00FA5F13">
          <w:rPr>
            <w:rStyle w:val="Hyperlink"/>
            <w:webHidden/>
          </w:rPr>
          <w:instrText xml:space="preserve"> PAGEREF _Toc130656967 \h </w:instrText>
        </w:r>
        <w:r w:rsidRPr="00FA5F13">
          <w:rPr>
            <w:rStyle w:val="Hyperlink"/>
            <w:webHidden/>
          </w:rPr>
        </w:r>
        <w:r w:rsidRPr="00FA5F13">
          <w:rPr>
            <w:rStyle w:val="Hyperlink"/>
            <w:webHidden/>
          </w:rPr>
          <w:fldChar w:fldCharType="separate"/>
        </w:r>
        <w:r w:rsidR="00CF4F61">
          <w:rPr>
            <w:rStyle w:val="Hyperlink"/>
            <w:noProof/>
            <w:webHidden/>
          </w:rPr>
          <w:t>18</w:t>
        </w:r>
        <w:r w:rsidRPr="00FA5F13">
          <w:rPr>
            <w:rStyle w:val="Hyperlink"/>
            <w:webHidden/>
          </w:rPr>
          <w:fldChar w:fldCharType="end"/>
        </w:r>
      </w:hyperlink>
    </w:p>
    <w:p w14:paraId="455A900D" w14:textId="3F65EA5D" w:rsidR="000327EF" w:rsidRPr="00FA5F13" w:rsidRDefault="00000000">
      <w:pPr>
        <w:pStyle w:val="TableofFigures"/>
        <w:tabs>
          <w:tab w:val="right" w:leader="dot" w:pos="9111"/>
        </w:tabs>
        <w:rPr>
          <w:rStyle w:val="Hyperlink"/>
        </w:rPr>
      </w:pPr>
      <w:hyperlink w:anchor="_Toc130656968" w:history="1">
        <w:r w:rsidR="000327EF" w:rsidRPr="00C31533">
          <w:rPr>
            <w:rStyle w:val="Hyperlink"/>
            <w:noProof/>
          </w:rPr>
          <w:t>Hình 3.2 Sơ đồ rack hệ thống</w:t>
        </w:r>
        <w:r w:rsidR="000327EF" w:rsidRPr="00FA5F13">
          <w:rPr>
            <w:rStyle w:val="Hyperlink"/>
            <w:webHidden/>
          </w:rPr>
          <w:tab/>
        </w:r>
        <w:r w:rsidR="000327EF" w:rsidRPr="00FA5F13">
          <w:rPr>
            <w:rStyle w:val="Hyperlink"/>
            <w:webHidden/>
          </w:rPr>
          <w:fldChar w:fldCharType="begin"/>
        </w:r>
        <w:r w:rsidR="000327EF" w:rsidRPr="00FA5F13">
          <w:rPr>
            <w:rStyle w:val="Hyperlink"/>
            <w:webHidden/>
          </w:rPr>
          <w:instrText xml:space="preserve"> PAGEREF _Toc130656968 \h </w:instrText>
        </w:r>
        <w:r w:rsidR="000327EF" w:rsidRPr="00FA5F13">
          <w:rPr>
            <w:rStyle w:val="Hyperlink"/>
            <w:webHidden/>
          </w:rPr>
          <w:fldChar w:fldCharType="separate"/>
        </w:r>
        <w:r w:rsidR="00CF4F61">
          <w:rPr>
            <w:rStyle w:val="Hyperlink"/>
            <w:b/>
            <w:bCs/>
            <w:noProof/>
            <w:webHidden/>
          </w:rPr>
          <w:t>Error! Bookmark not defined.</w:t>
        </w:r>
        <w:r w:rsidR="000327EF" w:rsidRPr="00FA5F13">
          <w:rPr>
            <w:rStyle w:val="Hyperlink"/>
            <w:webHidden/>
          </w:rPr>
          <w:fldChar w:fldCharType="end"/>
        </w:r>
      </w:hyperlink>
    </w:p>
    <w:p w14:paraId="61A9F70C" w14:textId="3623C115" w:rsidR="00FA5F13" w:rsidRPr="00FA5F13" w:rsidRDefault="000327EF">
      <w:pPr>
        <w:pStyle w:val="TableofFigures"/>
        <w:tabs>
          <w:tab w:val="right" w:leader="dot" w:pos="9111"/>
        </w:tabs>
        <w:rPr>
          <w:rStyle w:val="Hyperlink"/>
        </w:rPr>
      </w:pPr>
      <w:r w:rsidRPr="00FA5F13">
        <w:rPr>
          <w:rStyle w:val="Hyperlink"/>
        </w:rPr>
        <w:fldChar w:fldCharType="end"/>
      </w:r>
      <w:r w:rsidR="00FA5F13" w:rsidRPr="00FA5F13">
        <w:rPr>
          <w:rStyle w:val="Hyperlink"/>
        </w:rPr>
        <w:fldChar w:fldCharType="begin"/>
      </w:r>
      <w:r w:rsidR="00FA5F13" w:rsidRPr="00FA5F13">
        <w:rPr>
          <w:rStyle w:val="Hyperlink"/>
        </w:rPr>
        <w:instrText xml:space="preserve"> TOC \h \z \c "Hình 4." </w:instrText>
      </w:r>
      <w:r w:rsidR="00FA5F13" w:rsidRPr="00FA5F13">
        <w:rPr>
          <w:rStyle w:val="Hyperlink"/>
        </w:rPr>
        <w:fldChar w:fldCharType="separate"/>
      </w:r>
      <w:hyperlink w:anchor="_Toc130657027" w:history="1">
        <w:r w:rsidR="00FA5F13" w:rsidRPr="001846F1">
          <w:rPr>
            <w:rStyle w:val="Hyperlink"/>
            <w:noProof/>
          </w:rPr>
          <w:t>Hình 4.1 Cấu hình địa chỉ cho TE_SERVER</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_Toc130657027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5077779A" w14:textId="69511539" w:rsidR="00FA5F13" w:rsidRPr="00FA5F13" w:rsidRDefault="00000000">
      <w:pPr>
        <w:pStyle w:val="TableofFigures"/>
        <w:tabs>
          <w:tab w:val="right" w:leader="dot" w:pos="9111"/>
        </w:tabs>
        <w:rPr>
          <w:rStyle w:val="Hyperlink"/>
        </w:rPr>
      </w:pPr>
      <w:hyperlink w:anchor="_Toc130657028" w:history="1">
        <w:r w:rsidR="00FA5F13" w:rsidRPr="001846F1">
          <w:rPr>
            <w:rStyle w:val="Hyperlink"/>
            <w:noProof/>
          </w:rPr>
          <w:t>Hình 4.2 Cấu hình dịch vụ DHCP cho TE_SERVER</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_Toc130657028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12342C89" w14:textId="59C97C6C" w:rsidR="00FA5F13" w:rsidRPr="00FA5F13" w:rsidRDefault="00000000">
      <w:pPr>
        <w:pStyle w:val="TableofFigures"/>
        <w:tabs>
          <w:tab w:val="right" w:leader="dot" w:pos="9111"/>
        </w:tabs>
        <w:rPr>
          <w:rStyle w:val="Hyperlink"/>
        </w:rPr>
      </w:pPr>
      <w:hyperlink w:anchor="_Toc130657029" w:history="1">
        <w:r w:rsidR="00FA5F13" w:rsidRPr="001846F1">
          <w:rPr>
            <w:rStyle w:val="Hyperlink"/>
            <w:noProof/>
          </w:rPr>
          <w:t>Hình 4.3 Cấu hình dịch vụ DNS cho TE_SERVER</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_Toc130657029 \h </w:instrText>
        </w:r>
        <w:r w:rsidR="00FA5F13" w:rsidRPr="00FA5F13">
          <w:rPr>
            <w:rStyle w:val="Hyperlink"/>
            <w:webHidden/>
          </w:rPr>
        </w:r>
        <w:r w:rsidR="00FA5F13" w:rsidRPr="00FA5F13">
          <w:rPr>
            <w:rStyle w:val="Hyperlink"/>
            <w:webHidden/>
          </w:rPr>
          <w:fldChar w:fldCharType="separate"/>
        </w:r>
        <w:r w:rsidR="00CF4F61">
          <w:rPr>
            <w:rStyle w:val="Hyperlink"/>
            <w:noProof/>
            <w:webHidden/>
          </w:rPr>
          <w:t>39</w:t>
        </w:r>
        <w:r w:rsidR="00FA5F13" w:rsidRPr="00FA5F13">
          <w:rPr>
            <w:rStyle w:val="Hyperlink"/>
            <w:webHidden/>
          </w:rPr>
          <w:fldChar w:fldCharType="end"/>
        </w:r>
      </w:hyperlink>
    </w:p>
    <w:p w14:paraId="769D3239" w14:textId="0A7EEB3F" w:rsidR="00FA5F13" w:rsidRPr="00FA5F13" w:rsidRDefault="00000000">
      <w:pPr>
        <w:pStyle w:val="TableofFigures"/>
        <w:tabs>
          <w:tab w:val="right" w:leader="dot" w:pos="9111"/>
        </w:tabs>
        <w:rPr>
          <w:rStyle w:val="Hyperlink"/>
        </w:rPr>
      </w:pPr>
      <w:hyperlink w:anchor="_Toc130657030" w:history="1">
        <w:r w:rsidR="00FA5F13" w:rsidRPr="001846F1">
          <w:rPr>
            <w:rStyle w:val="Hyperlink"/>
            <w:noProof/>
          </w:rPr>
          <w:t>Hình 4.4 Cấu hình dịch vụ Email cho TE_SERVER</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_Toc130657030 \h </w:instrText>
        </w:r>
        <w:r w:rsidR="00FA5F13" w:rsidRPr="00FA5F13">
          <w:rPr>
            <w:rStyle w:val="Hyperlink"/>
            <w:webHidden/>
          </w:rPr>
        </w:r>
        <w:r w:rsidR="00FA5F13" w:rsidRPr="00FA5F13">
          <w:rPr>
            <w:rStyle w:val="Hyperlink"/>
            <w:webHidden/>
          </w:rPr>
          <w:fldChar w:fldCharType="separate"/>
        </w:r>
        <w:r w:rsidR="00CF4F61">
          <w:rPr>
            <w:rStyle w:val="Hyperlink"/>
            <w:noProof/>
            <w:webHidden/>
          </w:rPr>
          <w:t>40</w:t>
        </w:r>
        <w:r w:rsidR="00FA5F13" w:rsidRPr="00FA5F13">
          <w:rPr>
            <w:rStyle w:val="Hyperlink"/>
            <w:webHidden/>
          </w:rPr>
          <w:fldChar w:fldCharType="end"/>
        </w:r>
      </w:hyperlink>
    </w:p>
    <w:p w14:paraId="079CA63A" w14:textId="611BC235" w:rsidR="00FA5F13" w:rsidRPr="00FA5F13" w:rsidRDefault="00000000">
      <w:pPr>
        <w:pStyle w:val="TableofFigures"/>
        <w:tabs>
          <w:tab w:val="right" w:leader="dot" w:pos="9111"/>
        </w:tabs>
        <w:rPr>
          <w:rStyle w:val="Hyperlink"/>
        </w:rPr>
      </w:pPr>
      <w:hyperlink w:anchor="_Toc130657031" w:history="1">
        <w:r w:rsidR="00FA5F13" w:rsidRPr="001846F1">
          <w:rPr>
            <w:rStyle w:val="Hyperlink"/>
            <w:noProof/>
          </w:rPr>
          <w:t>Hình 4.5 Cấu hình dịch vụ FTP trên TE_SERVER</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_Toc130657031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7F294F96" w14:textId="4341CF8E" w:rsidR="00FA5F13" w:rsidRPr="00FA5F13" w:rsidRDefault="00FA5F13">
      <w:pPr>
        <w:pStyle w:val="TableofFigures"/>
        <w:tabs>
          <w:tab w:val="right" w:leader="dot" w:pos="9111"/>
        </w:tabs>
        <w:rPr>
          <w:rStyle w:val="Hyperlink"/>
        </w:rPr>
      </w:pPr>
      <w:r w:rsidRPr="00FA5F13">
        <w:rPr>
          <w:rStyle w:val="Hyperlink"/>
        </w:rPr>
        <w:fldChar w:fldCharType="end"/>
      </w:r>
      <w:r w:rsidRPr="00FA5F13">
        <w:rPr>
          <w:rStyle w:val="Hyperlink"/>
        </w:rPr>
        <w:fldChar w:fldCharType="begin"/>
      </w:r>
      <w:r w:rsidRPr="00FA5F13">
        <w:rPr>
          <w:rStyle w:val="Hyperlink"/>
        </w:rPr>
        <w:instrText xml:space="preserve"> TOC \h \z \c "Hình 5." </w:instrText>
      </w:r>
      <w:r w:rsidRPr="00FA5F13">
        <w:rPr>
          <w:rStyle w:val="Hyperlink"/>
        </w:rPr>
        <w:fldChar w:fldCharType="separate"/>
      </w:r>
      <w:hyperlink w:anchor="_Toc130657084" w:history="1">
        <w:r w:rsidRPr="00715239">
          <w:rPr>
            <w:rStyle w:val="Hyperlink"/>
            <w:noProof/>
          </w:rPr>
          <w:t>Hình 5.1 Kiểm tra hệ thống mạng bằng ping</w:t>
        </w:r>
        <w:r w:rsidRPr="00FA5F13">
          <w:rPr>
            <w:rStyle w:val="Hyperlink"/>
            <w:webHidden/>
          </w:rPr>
          <w:tab/>
        </w:r>
        <w:r w:rsidRPr="00FA5F13">
          <w:rPr>
            <w:rStyle w:val="Hyperlink"/>
            <w:webHidden/>
          </w:rPr>
          <w:fldChar w:fldCharType="begin"/>
        </w:r>
        <w:r w:rsidRPr="00FA5F13">
          <w:rPr>
            <w:rStyle w:val="Hyperlink"/>
            <w:webHidden/>
          </w:rPr>
          <w:instrText xml:space="preserve"> PAGEREF _Toc130657084 \h </w:instrText>
        </w:r>
        <w:r w:rsidRPr="00FA5F13">
          <w:rPr>
            <w:rStyle w:val="Hyperlink"/>
            <w:webHidden/>
          </w:rPr>
          <w:fldChar w:fldCharType="separate"/>
        </w:r>
        <w:r w:rsidR="00CF4F61">
          <w:rPr>
            <w:rStyle w:val="Hyperlink"/>
            <w:b/>
            <w:bCs/>
            <w:noProof/>
            <w:webHidden/>
          </w:rPr>
          <w:t>Error! Bookmark not defined.</w:t>
        </w:r>
        <w:r w:rsidRPr="00FA5F13">
          <w:rPr>
            <w:rStyle w:val="Hyperlink"/>
            <w:webHidden/>
          </w:rPr>
          <w:fldChar w:fldCharType="end"/>
        </w:r>
      </w:hyperlink>
    </w:p>
    <w:p w14:paraId="6EDF260D" w14:textId="20BAFCC1" w:rsidR="00FA5F13" w:rsidRPr="00FA5F13" w:rsidRDefault="00000000">
      <w:pPr>
        <w:pStyle w:val="TableofFigures"/>
        <w:tabs>
          <w:tab w:val="right" w:leader="dot" w:pos="9111"/>
        </w:tabs>
        <w:rPr>
          <w:rStyle w:val="Hyperlink"/>
        </w:rPr>
      </w:pPr>
      <w:hyperlink w:anchor="_Toc130657085" w:history="1">
        <w:r w:rsidR="00FA5F13" w:rsidRPr="00715239">
          <w:rPr>
            <w:rStyle w:val="Hyperlink"/>
            <w:noProof/>
          </w:rPr>
          <w:t>Hình 5.2 Thông tin cổng GigabitEthernet0/0/1 của TE_ROUTER</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_Toc130657085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01C3A49B" w14:textId="4DAD8258" w:rsidR="00FA5F13" w:rsidRPr="00FA5F13" w:rsidRDefault="00000000">
      <w:pPr>
        <w:pStyle w:val="TableofFigures"/>
        <w:tabs>
          <w:tab w:val="right" w:leader="dot" w:pos="9111"/>
        </w:tabs>
        <w:rPr>
          <w:rStyle w:val="Hyperlink"/>
        </w:rPr>
      </w:pPr>
      <w:hyperlink w:anchor="_Toc130657086" w:history="1">
        <w:r w:rsidR="00FA5F13" w:rsidRPr="00715239">
          <w:rPr>
            <w:rStyle w:val="Hyperlink"/>
            <w:noProof/>
          </w:rPr>
          <w:t>Hình 5.3 Thông tin của cổng GigabitEthernet0/1 của TE_SW</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_Toc130657086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498E86BB" w14:textId="1FDED12C" w:rsidR="00FA5F13" w:rsidRPr="00FA5F13" w:rsidRDefault="00000000">
      <w:pPr>
        <w:pStyle w:val="TableofFigures"/>
        <w:tabs>
          <w:tab w:val="right" w:leader="dot" w:pos="9111"/>
        </w:tabs>
        <w:rPr>
          <w:rStyle w:val="Hyperlink"/>
        </w:rPr>
      </w:pPr>
      <w:hyperlink w:anchor="_Toc130657087" w:history="1">
        <w:r w:rsidR="00FA5F13" w:rsidRPr="00715239">
          <w:rPr>
            <w:rStyle w:val="Hyperlink"/>
            <w:noProof/>
          </w:rPr>
          <w:t>Hình 5.4 Kết quả truy cập Internet từ OF_PC_01</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_Toc130657087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7BD38528" w14:textId="31C16177" w:rsidR="00FA5F13" w:rsidRPr="00FA5F13" w:rsidRDefault="00000000">
      <w:pPr>
        <w:pStyle w:val="TableofFigures"/>
        <w:tabs>
          <w:tab w:val="right" w:leader="dot" w:pos="9111"/>
        </w:tabs>
        <w:rPr>
          <w:rStyle w:val="Hyperlink"/>
        </w:rPr>
      </w:pPr>
      <w:hyperlink w:anchor="_Toc130657088" w:history="1">
        <w:r w:rsidR="00FA5F13" w:rsidRPr="00715239">
          <w:rPr>
            <w:rStyle w:val="Hyperlink"/>
            <w:noProof/>
          </w:rPr>
          <w:t>Hình 5.5 Kết quả kiểm tra dịch vụ Email</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_Toc130657088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7CA83C79" w14:textId="161209E8" w:rsidR="00FA5F13" w:rsidRPr="00FA5F13" w:rsidRDefault="00000000">
      <w:pPr>
        <w:pStyle w:val="TableofFigures"/>
        <w:tabs>
          <w:tab w:val="right" w:leader="dot" w:pos="9111"/>
        </w:tabs>
        <w:rPr>
          <w:rStyle w:val="Hyperlink"/>
        </w:rPr>
      </w:pPr>
      <w:hyperlink w:anchor="_Toc130657089" w:history="1">
        <w:r w:rsidR="00FA5F13" w:rsidRPr="00715239">
          <w:rPr>
            <w:rStyle w:val="Hyperlink"/>
            <w:noProof/>
          </w:rPr>
          <w:t>Hình 5.6 Kết quả kiểm tra dịch vụ FTP</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_Toc130657089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5D24F25B" w14:textId="670D800A" w:rsidR="00FA5F13" w:rsidRPr="00FA5F13" w:rsidRDefault="00000000">
      <w:pPr>
        <w:pStyle w:val="TableofFigures"/>
        <w:tabs>
          <w:tab w:val="right" w:leader="dot" w:pos="9111"/>
        </w:tabs>
        <w:rPr>
          <w:rStyle w:val="Hyperlink"/>
        </w:rPr>
      </w:pPr>
      <w:hyperlink w:anchor="_Toc130657090" w:history="1">
        <w:r w:rsidR="00FA5F13" w:rsidRPr="00715239">
          <w:rPr>
            <w:rStyle w:val="Hyperlink"/>
            <w:noProof/>
          </w:rPr>
          <w:t>Hình 5.7 Kết quả kiểm tra dịch vụ web từ máy tính bên ngoài mạng</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_Toc130657090 \h </w:instrText>
        </w:r>
        <w:r w:rsidR="00FA5F13" w:rsidRPr="00FA5F13">
          <w:rPr>
            <w:rStyle w:val="Hyperlink"/>
            <w:webHidden/>
          </w:rPr>
        </w:r>
        <w:r w:rsidR="00FA5F13" w:rsidRPr="00FA5F13">
          <w:rPr>
            <w:rStyle w:val="Hyperlink"/>
            <w:webHidden/>
          </w:rPr>
          <w:fldChar w:fldCharType="separate"/>
        </w:r>
        <w:r w:rsidR="00CF4F61">
          <w:rPr>
            <w:rStyle w:val="Hyperlink"/>
            <w:noProof/>
            <w:webHidden/>
          </w:rPr>
          <w:t>48</w:t>
        </w:r>
        <w:r w:rsidR="00FA5F13" w:rsidRPr="00FA5F13">
          <w:rPr>
            <w:rStyle w:val="Hyperlink"/>
            <w:webHidden/>
          </w:rPr>
          <w:fldChar w:fldCharType="end"/>
        </w:r>
      </w:hyperlink>
    </w:p>
    <w:p w14:paraId="6D726566" w14:textId="71CD06D1" w:rsidR="00FA5F13" w:rsidRPr="00FA5F13" w:rsidRDefault="00000000">
      <w:pPr>
        <w:pStyle w:val="TableofFigures"/>
        <w:tabs>
          <w:tab w:val="right" w:leader="dot" w:pos="9111"/>
        </w:tabs>
        <w:rPr>
          <w:rStyle w:val="Hyperlink"/>
        </w:rPr>
      </w:pPr>
      <w:hyperlink w:anchor="_Toc130657091" w:history="1">
        <w:r w:rsidR="00FA5F13" w:rsidRPr="00715239">
          <w:rPr>
            <w:rStyle w:val="Hyperlink"/>
            <w:noProof/>
          </w:rPr>
          <w:t>Hình 5.8 Kết quả thực hiện bảo mật TE_SW</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_Toc130657091 \h </w:instrText>
        </w:r>
        <w:r w:rsidR="00FA5F13" w:rsidRPr="00FA5F13">
          <w:rPr>
            <w:rStyle w:val="Hyperlink"/>
            <w:webHidden/>
          </w:rPr>
        </w:r>
        <w:r w:rsidR="00FA5F13" w:rsidRPr="00FA5F13">
          <w:rPr>
            <w:rStyle w:val="Hyperlink"/>
            <w:webHidden/>
          </w:rPr>
          <w:fldChar w:fldCharType="separate"/>
        </w:r>
        <w:r w:rsidR="00CF4F61">
          <w:rPr>
            <w:rStyle w:val="Hyperlink"/>
            <w:noProof/>
            <w:webHidden/>
          </w:rPr>
          <w:t>49</w:t>
        </w:r>
        <w:r w:rsidR="00FA5F13" w:rsidRPr="00FA5F13">
          <w:rPr>
            <w:rStyle w:val="Hyperlink"/>
            <w:webHidden/>
          </w:rPr>
          <w:fldChar w:fldCharType="end"/>
        </w:r>
      </w:hyperlink>
    </w:p>
    <w:p w14:paraId="58A8D9D0" w14:textId="68C7389A" w:rsidR="00FA5F13" w:rsidRPr="00FA5F13" w:rsidRDefault="00000000">
      <w:pPr>
        <w:pStyle w:val="TableofFigures"/>
        <w:tabs>
          <w:tab w:val="right" w:leader="dot" w:pos="9111"/>
        </w:tabs>
        <w:rPr>
          <w:rStyle w:val="Hyperlink"/>
        </w:rPr>
      </w:pPr>
      <w:hyperlink w:anchor="_Toc130657092" w:history="1">
        <w:r w:rsidR="00FA5F13" w:rsidRPr="00715239">
          <w:rPr>
            <w:rStyle w:val="Hyperlink"/>
            <w:noProof/>
          </w:rPr>
          <w:t>Hình 5.9 Kết quả ping vào hệ thống từ máy tính bên ngoài mạng</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_Toc130657092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5DD819D4" w14:textId="10C10460" w:rsidR="007B7FF5" w:rsidRPr="00FA5F13" w:rsidRDefault="00FA5F13" w:rsidP="00FA5F13">
      <w:pPr>
        <w:pStyle w:val="TableofFigures"/>
        <w:tabs>
          <w:tab w:val="right" w:leader="dot" w:pos="9111"/>
        </w:tabs>
        <w:rPr>
          <w:noProof/>
          <w:szCs w:val="26"/>
          <w:lang w:val="vi-VN"/>
        </w:rPr>
      </w:pPr>
      <w:r w:rsidRPr="00FA5F13">
        <w:rPr>
          <w:rStyle w:val="Hyperlink"/>
        </w:rPr>
        <w:fldChar w:fldCharType="end"/>
      </w:r>
      <w:r w:rsidR="00791EED" w:rsidRPr="00E46644">
        <w:rPr>
          <w:b/>
          <w:noProof/>
          <w:sz w:val="28"/>
          <w:lang w:val="vi-VN"/>
        </w:rPr>
        <w:t>DANH MỤC BẢNG</w:t>
      </w:r>
    </w:p>
    <w:p w14:paraId="1DA02BF7" w14:textId="7236877E" w:rsidR="00FA5F13" w:rsidRPr="00FA5F13" w:rsidRDefault="00FA5F13" w:rsidP="00FA5F13">
      <w:pPr>
        <w:pStyle w:val="TableofFigures"/>
        <w:tabs>
          <w:tab w:val="right" w:leader="dot" w:pos="9111"/>
        </w:tabs>
        <w:rPr>
          <w:rStyle w:val="Hyperlink"/>
        </w:rPr>
      </w:pPr>
      <w:r w:rsidRPr="00FA5F13">
        <w:rPr>
          <w:rStyle w:val="Hyperlink"/>
        </w:rPr>
        <w:fldChar w:fldCharType="begin"/>
      </w:r>
      <w:r w:rsidRPr="00FA5F13">
        <w:rPr>
          <w:rStyle w:val="Hyperlink"/>
        </w:rPr>
        <w:instrText xml:space="preserve"> TOC \h \z \c "Bảng 1." </w:instrText>
      </w:r>
      <w:r w:rsidRPr="00FA5F13">
        <w:rPr>
          <w:rStyle w:val="Hyperlink"/>
        </w:rPr>
        <w:fldChar w:fldCharType="separate"/>
      </w:r>
      <w:hyperlink w:anchor="_Toc130657176" w:history="1">
        <w:r w:rsidRPr="000B1EEB">
          <w:rPr>
            <w:rStyle w:val="Hyperlink"/>
            <w:noProof/>
          </w:rPr>
          <w:t>Bảng 1.1 Danh sách ứng dụng sử dụng trong mạng</w:t>
        </w:r>
        <w:r w:rsidRPr="00FA5F13">
          <w:rPr>
            <w:rStyle w:val="Hyperlink"/>
            <w:webHidden/>
          </w:rPr>
          <w:tab/>
        </w:r>
        <w:r w:rsidRPr="00FA5F13">
          <w:rPr>
            <w:rStyle w:val="Hyperlink"/>
            <w:webHidden/>
          </w:rPr>
          <w:fldChar w:fldCharType="begin"/>
        </w:r>
        <w:r w:rsidRPr="00FA5F13">
          <w:rPr>
            <w:rStyle w:val="Hyperlink"/>
            <w:webHidden/>
          </w:rPr>
          <w:instrText xml:space="preserve"> PAGEREF _Toc130657176 \h </w:instrText>
        </w:r>
        <w:r w:rsidRPr="00FA5F13">
          <w:rPr>
            <w:rStyle w:val="Hyperlink"/>
            <w:webHidden/>
          </w:rPr>
        </w:r>
        <w:r w:rsidRPr="00FA5F13">
          <w:rPr>
            <w:rStyle w:val="Hyperlink"/>
            <w:webHidden/>
          </w:rPr>
          <w:fldChar w:fldCharType="separate"/>
        </w:r>
        <w:r w:rsidR="00CF4F61">
          <w:rPr>
            <w:rStyle w:val="Hyperlink"/>
            <w:noProof/>
            <w:webHidden/>
          </w:rPr>
          <w:t>6</w:t>
        </w:r>
        <w:r w:rsidRPr="00FA5F13">
          <w:rPr>
            <w:rStyle w:val="Hyperlink"/>
            <w:webHidden/>
          </w:rPr>
          <w:fldChar w:fldCharType="end"/>
        </w:r>
      </w:hyperlink>
    </w:p>
    <w:p w14:paraId="24C36D49" w14:textId="6AD931E0" w:rsidR="00FA5F13" w:rsidRPr="00FA5F13" w:rsidRDefault="00000000">
      <w:pPr>
        <w:pStyle w:val="TableofFigures"/>
        <w:tabs>
          <w:tab w:val="right" w:leader="dot" w:pos="9111"/>
        </w:tabs>
        <w:rPr>
          <w:rStyle w:val="Hyperlink"/>
        </w:rPr>
      </w:pPr>
      <w:hyperlink w:anchor="_Toc130657177" w:history="1">
        <w:r w:rsidR="00FA5F13" w:rsidRPr="000B1EEB">
          <w:rPr>
            <w:rStyle w:val="Hyperlink"/>
            <w:noProof/>
          </w:rPr>
          <w:t>Bảng 1.2 Chi tiết thời gian thi công hệ thống mạng</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_Toc130657177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78445917" w14:textId="2C7CBCA9" w:rsidR="00FA5F13" w:rsidRPr="00FA5F13" w:rsidRDefault="00000000">
      <w:pPr>
        <w:pStyle w:val="TableofFigures"/>
        <w:tabs>
          <w:tab w:val="right" w:leader="dot" w:pos="9111"/>
        </w:tabs>
        <w:rPr>
          <w:rStyle w:val="Hyperlink"/>
        </w:rPr>
      </w:pPr>
      <w:hyperlink w:anchor="_Toc130657178" w:history="1">
        <w:r w:rsidR="00FA5F13" w:rsidRPr="000B1EEB">
          <w:rPr>
            <w:rStyle w:val="Hyperlink"/>
            <w:noProof/>
          </w:rPr>
          <w:t>Bảng 1.3 Khả năng mở rộng của hệ thống mạng trong 2 năm tới</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_Toc130657178 \h </w:instrText>
        </w:r>
        <w:r w:rsidR="00FA5F13" w:rsidRPr="00FA5F13">
          <w:rPr>
            <w:rStyle w:val="Hyperlink"/>
            <w:webHidden/>
          </w:rPr>
        </w:r>
        <w:r w:rsidR="00FA5F13" w:rsidRPr="00FA5F13">
          <w:rPr>
            <w:rStyle w:val="Hyperlink"/>
            <w:webHidden/>
          </w:rPr>
          <w:fldChar w:fldCharType="separate"/>
        </w:r>
        <w:r w:rsidR="00CF4F61">
          <w:rPr>
            <w:rStyle w:val="Hyperlink"/>
            <w:noProof/>
            <w:webHidden/>
          </w:rPr>
          <w:t>8</w:t>
        </w:r>
        <w:r w:rsidR="00FA5F13" w:rsidRPr="00FA5F13">
          <w:rPr>
            <w:rStyle w:val="Hyperlink"/>
            <w:webHidden/>
          </w:rPr>
          <w:fldChar w:fldCharType="end"/>
        </w:r>
      </w:hyperlink>
    </w:p>
    <w:p w14:paraId="49AEAB28" w14:textId="6A8BEDE8" w:rsidR="00FA5F13" w:rsidRPr="00FA5F13" w:rsidRDefault="00FA5F13">
      <w:pPr>
        <w:pStyle w:val="TableofFigures"/>
        <w:tabs>
          <w:tab w:val="right" w:leader="dot" w:pos="9111"/>
        </w:tabs>
        <w:rPr>
          <w:rStyle w:val="Hyperlink"/>
        </w:rPr>
      </w:pPr>
      <w:r w:rsidRPr="00FA5F13">
        <w:rPr>
          <w:rStyle w:val="Hyperlink"/>
        </w:rPr>
        <w:lastRenderedPageBreak/>
        <w:fldChar w:fldCharType="end"/>
      </w:r>
      <w:r w:rsidRPr="00FA5F13">
        <w:rPr>
          <w:rStyle w:val="Hyperlink"/>
        </w:rPr>
        <w:fldChar w:fldCharType="begin"/>
      </w:r>
      <w:r w:rsidRPr="00FA5F13">
        <w:rPr>
          <w:rStyle w:val="Hyperlink"/>
        </w:rPr>
        <w:instrText xml:space="preserve"> TOC \h \z \c "Bảng 3." </w:instrText>
      </w:r>
      <w:r w:rsidRPr="00FA5F13">
        <w:rPr>
          <w:rStyle w:val="Hyperlink"/>
        </w:rPr>
        <w:fldChar w:fldCharType="separate"/>
      </w:r>
      <w:hyperlink w:anchor="_Toc130657221" w:history="1">
        <w:r w:rsidRPr="00FA58BF">
          <w:rPr>
            <w:rStyle w:val="Hyperlink"/>
            <w:noProof/>
          </w:rPr>
          <w:t>Bảng 3.1 Thống kê thiết bị, dịch vụ để triển khai hệ thống mạng</w:t>
        </w:r>
        <w:r w:rsidRPr="00FA5F13">
          <w:rPr>
            <w:rStyle w:val="Hyperlink"/>
            <w:webHidden/>
          </w:rPr>
          <w:tab/>
        </w:r>
        <w:r w:rsidRPr="00FA5F13">
          <w:rPr>
            <w:rStyle w:val="Hyperlink"/>
            <w:webHidden/>
          </w:rPr>
          <w:fldChar w:fldCharType="begin"/>
        </w:r>
        <w:r w:rsidRPr="00FA5F13">
          <w:rPr>
            <w:rStyle w:val="Hyperlink"/>
            <w:webHidden/>
          </w:rPr>
          <w:instrText xml:space="preserve"> PAGEREF _Toc130657221 \h </w:instrText>
        </w:r>
        <w:r w:rsidRPr="00FA5F13">
          <w:rPr>
            <w:rStyle w:val="Hyperlink"/>
            <w:webHidden/>
          </w:rPr>
        </w:r>
        <w:r w:rsidRPr="00FA5F13">
          <w:rPr>
            <w:rStyle w:val="Hyperlink"/>
            <w:webHidden/>
          </w:rPr>
          <w:fldChar w:fldCharType="separate"/>
        </w:r>
        <w:r w:rsidR="00CF4F61">
          <w:rPr>
            <w:rStyle w:val="Hyperlink"/>
            <w:noProof/>
            <w:webHidden/>
          </w:rPr>
          <w:t>19</w:t>
        </w:r>
        <w:r w:rsidRPr="00FA5F13">
          <w:rPr>
            <w:rStyle w:val="Hyperlink"/>
            <w:webHidden/>
          </w:rPr>
          <w:fldChar w:fldCharType="end"/>
        </w:r>
      </w:hyperlink>
    </w:p>
    <w:p w14:paraId="4CE90262" w14:textId="5A6D9AF8" w:rsidR="00FA5F13" w:rsidRPr="00FA5F13" w:rsidRDefault="00000000">
      <w:pPr>
        <w:pStyle w:val="TableofFigures"/>
        <w:tabs>
          <w:tab w:val="right" w:leader="dot" w:pos="9111"/>
        </w:tabs>
        <w:rPr>
          <w:rStyle w:val="Hyperlink"/>
        </w:rPr>
      </w:pPr>
      <w:hyperlink w:anchor="_Toc130657222" w:history="1">
        <w:r w:rsidR="00FA5F13" w:rsidRPr="00FA58BF">
          <w:rPr>
            <w:rStyle w:val="Hyperlink"/>
            <w:noProof/>
          </w:rPr>
          <w:t>Bảng 3.2 Thông tin kết nối port</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_Toc130657222 \h </w:instrText>
        </w:r>
        <w:r w:rsidR="00FA5F13" w:rsidRPr="00FA5F13">
          <w:rPr>
            <w:rStyle w:val="Hyperlink"/>
            <w:webHidden/>
          </w:rPr>
        </w:r>
        <w:r w:rsidR="00FA5F13" w:rsidRPr="00FA5F13">
          <w:rPr>
            <w:rStyle w:val="Hyperlink"/>
            <w:webHidden/>
          </w:rPr>
          <w:fldChar w:fldCharType="separate"/>
        </w:r>
        <w:r w:rsidR="00CF4F61">
          <w:rPr>
            <w:rStyle w:val="Hyperlink"/>
            <w:noProof/>
            <w:webHidden/>
          </w:rPr>
          <w:t>26</w:t>
        </w:r>
        <w:r w:rsidR="00FA5F13" w:rsidRPr="00FA5F13">
          <w:rPr>
            <w:rStyle w:val="Hyperlink"/>
            <w:webHidden/>
          </w:rPr>
          <w:fldChar w:fldCharType="end"/>
        </w:r>
      </w:hyperlink>
    </w:p>
    <w:p w14:paraId="220D562D" w14:textId="43A153F1" w:rsidR="00FA5F13" w:rsidRPr="00FA5F13" w:rsidRDefault="00000000">
      <w:pPr>
        <w:pStyle w:val="TableofFigures"/>
        <w:tabs>
          <w:tab w:val="right" w:leader="dot" w:pos="9111"/>
        </w:tabs>
        <w:rPr>
          <w:rStyle w:val="Hyperlink"/>
        </w:rPr>
      </w:pPr>
      <w:hyperlink w:anchor="_Toc130657223" w:history="1">
        <w:r w:rsidR="00FA5F13" w:rsidRPr="00FA58BF">
          <w:rPr>
            <w:rStyle w:val="Hyperlink"/>
            <w:noProof/>
          </w:rPr>
          <w:t>Bảng 3.3 Bảng địa chỉ</w:t>
        </w:r>
        <w:r w:rsidR="00FA5F13" w:rsidRPr="00FA5F13">
          <w:rPr>
            <w:rStyle w:val="Hyperlink"/>
            <w:webHidden/>
          </w:rPr>
          <w:tab/>
        </w:r>
        <w:r w:rsidR="00FA5F13" w:rsidRPr="00FA5F13">
          <w:rPr>
            <w:rStyle w:val="Hyperlink"/>
            <w:webHidden/>
          </w:rPr>
          <w:fldChar w:fldCharType="begin"/>
        </w:r>
        <w:r w:rsidR="00FA5F13" w:rsidRPr="00FA5F13">
          <w:rPr>
            <w:rStyle w:val="Hyperlink"/>
            <w:webHidden/>
          </w:rPr>
          <w:instrText xml:space="preserve"> PAGEREF _Toc130657223 \h </w:instrText>
        </w:r>
        <w:r w:rsidR="00FA5F13" w:rsidRPr="00FA5F13">
          <w:rPr>
            <w:rStyle w:val="Hyperlink"/>
            <w:webHidden/>
          </w:rPr>
          <w:fldChar w:fldCharType="separate"/>
        </w:r>
        <w:r w:rsidR="00CF4F61">
          <w:rPr>
            <w:rStyle w:val="Hyperlink"/>
            <w:b/>
            <w:bCs/>
            <w:noProof/>
            <w:webHidden/>
          </w:rPr>
          <w:t>Error! Bookmark not defined.</w:t>
        </w:r>
        <w:r w:rsidR="00FA5F13" w:rsidRPr="00FA5F13">
          <w:rPr>
            <w:rStyle w:val="Hyperlink"/>
            <w:webHidden/>
          </w:rPr>
          <w:fldChar w:fldCharType="end"/>
        </w:r>
      </w:hyperlink>
    </w:p>
    <w:p w14:paraId="7A118910" w14:textId="58D8D06E" w:rsidR="007B1A23" w:rsidRPr="00FA5F13" w:rsidRDefault="00FA5F13" w:rsidP="00FA5F13">
      <w:pPr>
        <w:pStyle w:val="TableofFigures"/>
        <w:tabs>
          <w:tab w:val="right" w:leader="dot" w:pos="9111"/>
        </w:tabs>
        <w:rPr>
          <w:rStyle w:val="Hyperlink"/>
          <w:sz w:val="2"/>
          <w:szCs w:val="2"/>
        </w:rPr>
      </w:pPr>
      <w:r w:rsidRPr="00FA5F13">
        <w:rPr>
          <w:rStyle w:val="Hyperlink"/>
        </w:rPr>
        <w:fldChar w:fldCharType="end"/>
      </w:r>
    </w:p>
    <w:p w14:paraId="0DC42BD8" w14:textId="689D83A7" w:rsidR="007B1A23" w:rsidRPr="00E46644" w:rsidRDefault="006D7A12" w:rsidP="00177F7D">
      <w:pPr>
        <w:pStyle w:val="Heading1"/>
        <w:ind w:left="1985" w:hanging="1985"/>
        <w:rPr>
          <w:noProof/>
          <w:lang w:val="vi-VN"/>
        </w:rPr>
      </w:pPr>
      <w:bookmarkStart w:id="10" w:name="_Toc134275436"/>
      <w:r>
        <w:rPr>
          <w:noProof/>
        </w:rPr>
        <w:t>KHẢO SÁT YÊU CẦU</w:t>
      </w:r>
      <w:r w:rsidR="00177F7D">
        <w:rPr>
          <w:noProof/>
        </w:rPr>
        <w:t xml:space="preserve"> VÀ MỤC TIÊU</w:t>
      </w:r>
      <w:r>
        <w:rPr>
          <w:noProof/>
        </w:rPr>
        <w:t xml:space="preserve"> </w:t>
      </w:r>
      <w:r w:rsidR="00177F7D">
        <w:rPr>
          <w:noProof/>
        </w:rPr>
        <w:t xml:space="preserve">CỦA </w:t>
      </w:r>
      <w:r>
        <w:rPr>
          <w:noProof/>
        </w:rPr>
        <w:t>KHÁCH HÀNG</w:t>
      </w:r>
      <w:bookmarkEnd w:id="10"/>
    </w:p>
    <w:p w14:paraId="39D2A8DA" w14:textId="539D5734" w:rsidR="00CD13EC" w:rsidRPr="00E46644" w:rsidRDefault="00E2139D" w:rsidP="00BD1DAC">
      <w:pPr>
        <w:pStyle w:val="Heading2"/>
        <w:ind w:left="851" w:hanging="851"/>
        <w:rPr>
          <w:noProof/>
          <w:lang w:val="vi-VN"/>
        </w:rPr>
      </w:pPr>
      <w:bookmarkStart w:id="11" w:name="_Toc134275437"/>
      <w:r w:rsidRPr="00270B88">
        <w:rPr>
          <w:noProof/>
          <w:lang w:val="vi-VN"/>
        </w:rPr>
        <w:t>Mô tả yêu cầu khách hàng</w:t>
      </w:r>
      <w:bookmarkEnd w:id="11"/>
    </w:p>
    <w:p w14:paraId="2CE3F3BA" w14:textId="67774907" w:rsidR="00BE4DB2" w:rsidRPr="00BE4DB2" w:rsidRDefault="00BE4DB2" w:rsidP="00BE4DB2">
      <w:pPr>
        <w:pStyle w:val="Nidungvnbn"/>
        <w:rPr>
          <w:noProof/>
          <w:lang w:val="vi-VN"/>
        </w:rPr>
      </w:pPr>
      <w:r w:rsidRPr="00BE4DB2">
        <w:rPr>
          <w:noProof/>
          <w:lang w:val="vi-VN"/>
        </w:rPr>
        <w:t>Khách hàng là một công ty phát triển game với khoảng 70 nhân viên làm việc trong một tòa nhà 2 tầng. Yêu cầu của công ty bao gồm:</w:t>
      </w:r>
    </w:p>
    <w:p w14:paraId="4009FDCA" w14:textId="0C8D6FC2" w:rsidR="00BE4DB2" w:rsidRPr="00BE4DB2" w:rsidRDefault="00BE4DB2" w:rsidP="00BE4DB2">
      <w:pPr>
        <w:pStyle w:val="Nidungvnbn"/>
        <w:numPr>
          <w:ilvl w:val="0"/>
          <w:numId w:val="14"/>
        </w:numPr>
        <w:rPr>
          <w:noProof/>
          <w:lang w:val="vi-VN"/>
        </w:rPr>
      </w:pPr>
      <w:r w:rsidRPr="00BE4DB2">
        <w:rPr>
          <w:noProof/>
          <w:lang w:val="vi-VN"/>
        </w:rPr>
        <w:t>Văn phòng cần được trang bị đầy đủ thiết bị để đảm bảo hệ thống và dịch vụ của công ty hoạt động ổn định, bảo mật và khả dụng.</w:t>
      </w:r>
    </w:p>
    <w:p w14:paraId="5A59F257" w14:textId="7AE37228" w:rsidR="00BE4DB2" w:rsidRPr="00BE4DB2" w:rsidRDefault="00BE4DB2" w:rsidP="00BE4DB2">
      <w:pPr>
        <w:pStyle w:val="Nidungvnbn"/>
        <w:numPr>
          <w:ilvl w:val="0"/>
          <w:numId w:val="14"/>
        </w:numPr>
        <w:rPr>
          <w:noProof/>
          <w:lang w:val="vi-VN"/>
        </w:rPr>
      </w:pPr>
      <w:r w:rsidRPr="00BE4DB2">
        <w:rPr>
          <w:noProof/>
          <w:lang w:val="vi-VN"/>
        </w:rPr>
        <w:t>Tầng 1 bao gồm phòng infrastructure, phòng thiết kế đồ hoạ, phòng phát triển trò chơi, và phòng quản lý dự án.</w:t>
      </w:r>
    </w:p>
    <w:p w14:paraId="75F8C17E" w14:textId="581363AB" w:rsidR="00BE4DB2" w:rsidRPr="00BE4DB2" w:rsidRDefault="00BE4DB2" w:rsidP="00BE4DB2">
      <w:pPr>
        <w:pStyle w:val="Nidungvnbn"/>
        <w:numPr>
          <w:ilvl w:val="0"/>
          <w:numId w:val="14"/>
        </w:numPr>
        <w:rPr>
          <w:noProof/>
          <w:lang w:val="vi-VN"/>
        </w:rPr>
      </w:pPr>
      <w:r w:rsidRPr="00BE4DB2">
        <w:rPr>
          <w:noProof/>
          <w:lang w:val="vi-VN"/>
        </w:rPr>
        <w:t>Tầng 2 bao gồm phòng kinh doanh, phòng tài chính, phòng nhân sự, phòng hỗ trợ khách hàng, và phòng marketing.</w:t>
      </w:r>
    </w:p>
    <w:p w14:paraId="4E98EEF2" w14:textId="6E27C182" w:rsidR="00BE4DB2" w:rsidRDefault="00BE4DB2" w:rsidP="00BE4DB2">
      <w:pPr>
        <w:pStyle w:val="Nidungvnbn"/>
        <w:numPr>
          <w:ilvl w:val="0"/>
          <w:numId w:val="14"/>
        </w:numPr>
        <w:rPr>
          <w:noProof/>
          <w:lang w:val="vi-VN"/>
        </w:rPr>
      </w:pPr>
      <w:r w:rsidRPr="00BE4DB2">
        <w:rPr>
          <w:noProof/>
          <w:lang w:val="vi-VN"/>
        </w:rPr>
        <w:t>Các thiết bị cần có bao gồm máy tính, máy in, router, switch, DNS Server, Web Server, FTP Server, DHCP Server, Mail Server,</w:t>
      </w:r>
      <w:r w:rsidR="00386F5D" w:rsidRPr="00386F5D">
        <w:rPr>
          <w:lang w:val="vi-VN"/>
        </w:rPr>
        <w:t xml:space="preserve"> </w:t>
      </w:r>
      <w:r w:rsidR="00386F5D" w:rsidRPr="00386F5D">
        <w:rPr>
          <w:noProof/>
          <w:lang w:val="vi-VN"/>
        </w:rPr>
        <w:t>giải pháp backup toàn bộ file</w:t>
      </w:r>
      <w:r w:rsidR="00386F5D" w:rsidRPr="005E6C16">
        <w:rPr>
          <w:noProof/>
          <w:lang w:val="vi-VN"/>
        </w:rPr>
        <w:t>,</w:t>
      </w:r>
      <w:r w:rsidRPr="00BE4DB2">
        <w:rPr>
          <w:noProof/>
          <w:lang w:val="vi-VN"/>
        </w:rPr>
        <w:t xml:space="preserve"> hệ thống kết nối bảo mật để ngăn chặn các truy cập trái phép vào mạng, và wifi để truy cập Internet và truyền tải dữ liệu.</w:t>
      </w:r>
    </w:p>
    <w:p w14:paraId="06378ED8" w14:textId="7D68DCD0" w:rsidR="007F2E32" w:rsidRDefault="007F2E32" w:rsidP="00BE4DB2">
      <w:pPr>
        <w:pStyle w:val="Nidungvnbn"/>
        <w:numPr>
          <w:ilvl w:val="0"/>
          <w:numId w:val="14"/>
        </w:numPr>
        <w:rPr>
          <w:noProof/>
          <w:lang w:val="vi-VN"/>
        </w:rPr>
      </w:pPr>
      <w:r w:rsidRPr="005A76A1">
        <w:rPr>
          <w:noProof/>
          <w:lang w:val="vi-VN"/>
        </w:rPr>
        <w:t>Hệ thống VOIP gồm 5 điện thoại IP Phone 7960.</w:t>
      </w:r>
    </w:p>
    <w:p w14:paraId="79F96D3A" w14:textId="212ED505" w:rsidR="00814947" w:rsidRDefault="00814947" w:rsidP="00814947">
      <w:pPr>
        <w:pStyle w:val="Nidungvnbn"/>
        <w:ind w:left="720" w:firstLine="0"/>
        <w:rPr>
          <w:noProof/>
          <w:lang w:val="vi-VN"/>
        </w:rPr>
      </w:pPr>
      <w:r w:rsidRPr="00814947">
        <w:rPr>
          <w:noProof/>
          <w:lang w:val="vi-VN"/>
        </w:rPr>
        <w:t>Dưới đây là chi tiết các yêu cầu đối với từng phòng ban:</w:t>
      </w:r>
    </w:p>
    <w:p w14:paraId="611EABF9" w14:textId="77777777" w:rsidR="00814947" w:rsidRDefault="00814947" w:rsidP="00814947">
      <w:pPr>
        <w:pStyle w:val="Nidungvnbn"/>
        <w:numPr>
          <w:ilvl w:val="0"/>
          <w:numId w:val="14"/>
        </w:numPr>
        <w:rPr>
          <w:noProof/>
        </w:rPr>
      </w:pPr>
      <w:r>
        <w:rPr>
          <w:noProof/>
        </w:rPr>
        <w:t xml:space="preserve">Tầng 1: </w:t>
      </w:r>
    </w:p>
    <w:p w14:paraId="70B866E4" w14:textId="2ECEDCC9" w:rsidR="00814947" w:rsidRDefault="00814947" w:rsidP="00814947">
      <w:pPr>
        <w:pStyle w:val="Nidungvnbn"/>
        <w:numPr>
          <w:ilvl w:val="1"/>
          <w:numId w:val="14"/>
        </w:numPr>
        <w:rPr>
          <w:noProof/>
        </w:rPr>
      </w:pPr>
      <w:r>
        <w:rPr>
          <w:noProof/>
        </w:rPr>
        <w:t>Phòng infrastructure (1 máy tính, router</w:t>
      </w:r>
      <w:r w:rsidR="007F2E32">
        <w:rPr>
          <w:noProof/>
        </w:rPr>
        <w:t>, router 2811</w:t>
      </w:r>
      <w:r>
        <w:rPr>
          <w:noProof/>
        </w:rPr>
        <w:t>, switch, firewall (nếu có thể làm), máy in, DNS Server, Web Server, FTP Server, DHCP Server, Mail Server,...)</w:t>
      </w:r>
    </w:p>
    <w:p w14:paraId="6D502732" w14:textId="60622B60" w:rsidR="00814947" w:rsidRDefault="00814947" w:rsidP="00814947">
      <w:pPr>
        <w:pStyle w:val="Nidungvnbn"/>
        <w:numPr>
          <w:ilvl w:val="1"/>
          <w:numId w:val="14"/>
        </w:numPr>
        <w:rPr>
          <w:noProof/>
        </w:rPr>
      </w:pPr>
      <w:r>
        <w:rPr>
          <w:noProof/>
        </w:rPr>
        <w:t xml:space="preserve">Phòng Server </w:t>
      </w:r>
    </w:p>
    <w:p w14:paraId="36FC986F" w14:textId="46339DA2" w:rsidR="00814947" w:rsidRDefault="00814947" w:rsidP="00814947">
      <w:pPr>
        <w:pStyle w:val="Nidungvnbn"/>
        <w:numPr>
          <w:ilvl w:val="1"/>
          <w:numId w:val="14"/>
        </w:numPr>
        <w:rPr>
          <w:noProof/>
        </w:rPr>
      </w:pPr>
      <w:r>
        <w:rPr>
          <w:noProof/>
        </w:rPr>
        <w:t>Phòng thiết kế đồ hoạ (10</w:t>
      </w:r>
      <w:r w:rsidR="00217148">
        <w:rPr>
          <w:noProof/>
        </w:rPr>
        <w:t xml:space="preserve"> </w:t>
      </w:r>
      <w:r>
        <w:rPr>
          <w:noProof/>
        </w:rPr>
        <w:t>máy tính, 1 máy in, wifi)</w:t>
      </w:r>
    </w:p>
    <w:p w14:paraId="1370AA20" w14:textId="56DEBC74" w:rsidR="00814947" w:rsidRDefault="00814947" w:rsidP="00814947">
      <w:pPr>
        <w:pStyle w:val="Nidungvnbn"/>
        <w:numPr>
          <w:ilvl w:val="1"/>
          <w:numId w:val="14"/>
        </w:numPr>
        <w:rPr>
          <w:noProof/>
        </w:rPr>
      </w:pPr>
      <w:r>
        <w:rPr>
          <w:noProof/>
        </w:rPr>
        <w:lastRenderedPageBreak/>
        <w:t>Phòng phát triển trò chơi (20máy tính, 2 máy in, wifi)</w:t>
      </w:r>
    </w:p>
    <w:p w14:paraId="1CAED50B" w14:textId="33483077" w:rsidR="00814947" w:rsidRDefault="00814947" w:rsidP="00814947">
      <w:pPr>
        <w:pStyle w:val="Nidungvnbn"/>
        <w:numPr>
          <w:ilvl w:val="1"/>
          <w:numId w:val="14"/>
        </w:numPr>
        <w:rPr>
          <w:noProof/>
        </w:rPr>
      </w:pPr>
      <w:r>
        <w:rPr>
          <w:noProof/>
        </w:rPr>
        <w:t>Phòng quản lý dự án (5</w:t>
      </w:r>
      <w:r w:rsidR="00217148">
        <w:rPr>
          <w:noProof/>
        </w:rPr>
        <w:t xml:space="preserve"> </w:t>
      </w:r>
      <w:r>
        <w:rPr>
          <w:noProof/>
        </w:rPr>
        <w:t>máy tính, 1 máy in, wifi)</w:t>
      </w:r>
    </w:p>
    <w:p w14:paraId="2972FC7D" w14:textId="2359AD3C" w:rsidR="00C10056" w:rsidRDefault="00C10056" w:rsidP="00C10056">
      <w:pPr>
        <w:pStyle w:val="Nidungvnbn"/>
        <w:numPr>
          <w:ilvl w:val="0"/>
          <w:numId w:val="14"/>
        </w:numPr>
        <w:rPr>
          <w:noProof/>
        </w:rPr>
      </w:pPr>
      <w:r>
        <w:rPr>
          <w:noProof/>
        </w:rPr>
        <w:t>Tầng 2:</w:t>
      </w:r>
    </w:p>
    <w:p w14:paraId="02A0C5E8" w14:textId="67EAA021" w:rsidR="00C10056" w:rsidRDefault="00C10056" w:rsidP="00C10056">
      <w:pPr>
        <w:pStyle w:val="Nidungvnbn"/>
        <w:numPr>
          <w:ilvl w:val="1"/>
          <w:numId w:val="14"/>
        </w:numPr>
        <w:rPr>
          <w:noProof/>
        </w:rPr>
      </w:pPr>
      <w:r>
        <w:rPr>
          <w:noProof/>
        </w:rPr>
        <w:t>Phòng kinh doanh (10</w:t>
      </w:r>
      <w:r w:rsidR="00217148">
        <w:rPr>
          <w:noProof/>
        </w:rPr>
        <w:t xml:space="preserve"> </w:t>
      </w:r>
      <w:r>
        <w:rPr>
          <w:noProof/>
        </w:rPr>
        <w:t>máy tính, 2 máy in, wifi)</w:t>
      </w:r>
    </w:p>
    <w:p w14:paraId="6CD50DA0" w14:textId="7602ECAD" w:rsidR="00C10056" w:rsidRDefault="00C10056" w:rsidP="00C10056">
      <w:pPr>
        <w:pStyle w:val="Nidungvnbn"/>
        <w:numPr>
          <w:ilvl w:val="1"/>
          <w:numId w:val="14"/>
        </w:numPr>
        <w:rPr>
          <w:noProof/>
        </w:rPr>
      </w:pPr>
      <w:r>
        <w:rPr>
          <w:noProof/>
        </w:rPr>
        <w:t>Phòng tài chính (25 máy tính, 3 máy in, wifi)</w:t>
      </w:r>
    </w:p>
    <w:p w14:paraId="4478A3BF" w14:textId="2EC4AB5C" w:rsidR="00C10056" w:rsidRDefault="00C10056" w:rsidP="00C10056">
      <w:pPr>
        <w:pStyle w:val="Nidungvnbn"/>
        <w:numPr>
          <w:ilvl w:val="1"/>
          <w:numId w:val="14"/>
        </w:numPr>
        <w:rPr>
          <w:noProof/>
        </w:rPr>
      </w:pPr>
      <w:r>
        <w:rPr>
          <w:noProof/>
        </w:rPr>
        <w:t>Phòng nhân sự (10 máy tính, 1 máy in, wifi)</w:t>
      </w:r>
    </w:p>
    <w:p w14:paraId="632EA117" w14:textId="63C94DE6" w:rsidR="00C10056" w:rsidRDefault="00C10056" w:rsidP="00C10056">
      <w:pPr>
        <w:pStyle w:val="Nidungvnbn"/>
        <w:numPr>
          <w:ilvl w:val="1"/>
          <w:numId w:val="14"/>
        </w:numPr>
        <w:rPr>
          <w:noProof/>
        </w:rPr>
      </w:pPr>
      <w:r>
        <w:rPr>
          <w:noProof/>
        </w:rPr>
        <w:t>Phòng hỗ trợ khách hàng (15 máy tính, 1 máy in, wifi)</w:t>
      </w:r>
    </w:p>
    <w:p w14:paraId="4257912B" w14:textId="41597A32" w:rsidR="00C10056" w:rsidRPr="00814947" w:rsidRDefault="00C10056" w:rsidP="00C10056">
      <w:pPr>
        <w:pStyle w:val="Nidungvnbn"/>
        <w:numPr>
          <w:ilvl w:val="1"/>
          <w:numId w:val="14"/>
        </w:numPr>
        <w:rPr>
          <w:noProof/>
        </w:rPr>
      </w:pPr>
      <w:r>
        <w:rPr>
          <w:noProof/>
        </w:rPr>
        <w:t>Phòng marketing (10 máy tính, 2 máy in, wifi)</w:t>
      </w:r>
    </w:p>
    <w:p w14:paraId="304FCA2B" w14:textId="0186DCB1" w:rsidR="00EB5434" w:rsidRPr="00270B88" w:rsidRDefault="00C45356" w:rsidP="00BD1DAC">
      <w:pPr>
        <w:pStyle w:val="Heading2"/>
        <w:ind w:hanging="720"/>
        <w:rPr>
          <w:noProof/>
          <w:lang w:val="vi-VN"/>
        </w:rPr>
      </w:pPr>
      <w:bookmarkStart w:id="12" w:name="_Toc134275438"/>
      <w:r w:rsidRPr="00270B88">
        <w:rPr>
          <w:noProof/>
          <w:lang w:val="vi-VN"/>
        </w:rPr>
        <w:t>Phân tích mục tiêu kinh doanh</w:t>
      </w:r>
      <w:r w:rsidR="004670E2" w:rsidRPr="00270B88">
        <w:rPr>
          <w:noProof/>
          <w:lang w:val="vi-VN"/>
        </w:rPr>
        <w:t xml:space="preserve"> và ràng buộc của hệ thống mạng</w:t>
      </w:r>
      <w:bookmarkEnd w:id="12"/>
    </w:p>
    <w:p w14:paraId="54DBDCD3" w14:textId="7C8CC7C3" w:rsidR="00EB5434" w:rsidRPr="00270B88" w:rsidRDefault="00EB5434" w:rsidP="00EB5434">
      <w:pPr>
        <w:pStyle w:val="Heading3"/>
        <w:rPr>
          <w:noProof/>
          <w:lang w:val="vi-VN"/>
        </w:rPr>
      </w:pPr>
      <w:bookmarkStart w:id="13" w:name="_Toc134275439"/>
      <w:r w:rsidRPr="00270B88">
        <w:rPr>
          <w:noProof/>
          <w:lang w:val="vi-VN"/>
        </w:rPr>
        <w:t>Mục tiêu kinh doanh của hệ thống mạng</w:t>
      </w:r>
      <w:bookmarkEnd w:id="13"/>
    </w:p>
    <w:p w14:paraId="2EEAA6EE" w14:textId="3DAC68D7" w:rsidR="00C45356" w:rsidRPr="00270B88" w:rsidRDefault="00C45356" w:rsidP="00C45356">
      <w:pPr>
        <w:pStyle w:val="Default"/>
        <w:spacing w:after="120" w:line="360" w:lineRule="auto"/>
        <w:ind w:firstLine="720"/>
        <w:jc w:val="both"/>
        <w:rPr>
          <w:rStyle w:val="Bngbiu-nidungChar"/>
          <w:noProof/>
          <w:lang w:val="vi-VN"/>
        </w:rPr>
      </w:pPr>
      <w:r w:rsidRPr="00270B88">
        <w:rPr>
          <w:rStyle w:val="Bngbiu-nidungChar"/>
          <w:noProof/>
          <w:lang w:val="vi-VN"/>
        </w:rPr>
        <w:t>Hệ thống mạng phải đáp ứng được các mục tiêu:</w:t>
      </w:r>
    </w:p>
    <w:p w14:paraId="1071515F" w14:textId="77777777" w:rsidR="00386F5D" w:rsidRPr="00386F5D" w:rsidRDefault="00386F5D" w:rsidP="00284FD7">
      <w:pPr>
        <w:pStyle w:val="Nidungbng"/>
        <w:numPr>
          <w:ilvl w:val="0"/>
          <w:numId w:val="16"/>
        </w:numPr>
        <w:rPr>
          <w:lang w:val="vi-VN"/>
        </w:rPr>
      </w:pPr>
      <w:r w:rsidRPr="00386F5D">
        <w:rPr>
          <w:lang w:val="vi-VN"/>
        </w:rPr>
        <w:t>Tăng cường hiệu suất: Đảm bảo hệ thống mạng hoạt động ổn định, nhanh chóng và hiệu quả để giúp tăng cường hiệu suất và nâng cao năng suất làm việc.</w:t>
      </w:r>
    </w:p>
    <w:p w14:paraId="664B5DF6" w14:textId="77777777" w:rsidR="00386F5D" w:rsidRPr="00386F5D" w:rsidRDefault="00386F5D" w:rsidP="00284FD7">
      <w:pPr>
        <w:pStyle w:val="Nidungbng"/>
        <w:numPr>
          <w:ilvl w:val="0"/>
          <w:numId w:val="16"/>
        </w:numPr>
        <w:rPr>
          <w:lang w:val="vi-VN"/>
        </w:rPr>
      </w:pPr>
      <w:r w:rsidRPr="00386F5D">
        <w:rPr>
          <w:lang w:val="vi-VN"/>
        </w:rPr>
        <w:t>Cải thiện độ tin cậy: Hệ thống mạng phải được cấu hình để đảm bảo tính sẵn sàng và độ tin cậy của nó. Việc tăng cường tính sẵn sàng và độ tin cậy giúp giảm thiểu thời gian ngừng hoạt động, tăng khả năng phục hồi và giảm thiểu rủi ro.</w:t>
      </w:r>
    </w:p>
    <w:p w14:paraId="746085E6" w14:textId="77777777" w:rsidR="00386F5D" w:rsidRPr="00386F5D" w:rsidRDefault="00386F5D" w:rsidP="00284FD7">
      <w:pPr>
        <w:pStyle w:val="Nidungbng"/>
        <w:numPr>
          <w:ilvl w:val="0"/>
          <w:numId w:val="16"/>
        </w:numPr>
        <w:rPr>
          <w:lang w:val="vi-VN"/>
        </w:rPr>
      </w:pPr>
      <w:r w:rsidRPr="00386F5D">
        <w:rPr>
          <w:lang w:val="vi-VN"/>
        </w:rPr>
        <w:t>Bảo mật thông tin: Bảo vệ thông tin khách hàng và thông tin quan trọng khác của công ty trên hệ thống mạng là một mục tiêu kinh doanh quan trọng. Hệ thống mạng cần có các biện pháp bảo mật vượt trội để ngăn chặn các mối đe dọa bảo mật và đảm bảo tính riêng tư.</w:t>
      </w:r>
    </w:p>
    <w:p w14:paraId="35FDB919" w14:textId="77777777" w:rsidR="00386F5D" w:rsidRPr="00386F5D" w:rsidRDefault="00386F5D" w:rsidP="00284FD7">
      <w:pPr>
        <w:pStyle w:val="Nidungbng"/>
        <w:numPr>
          <w:ilvl w:val="0"/>
          <w:numId w:val="16"/>
        </w:numPr>
        <w:rPr>
          <w:lang w:val="vi-VN"/>
        </w:rPr>
      </w:pPr>
      <w:r w:rsidRPr="00386F5D">
        <w:rPr>
          <w:lang w:val="vi-VN"/>
        </w:rPr>
        <w:t>Tiết kiệm chi phí: Tối ưu hoá hệ thống mạng giúp tiết kiệm chi phí, giảm thiểu chi phí vận hành và bảo trì hệ thống. Điều này cũng giúp tăng cường hiệu quả về chi phí trong nội bộ công ty.</w:t>
      </w:r>
    </w:p>
    <w:p w14:paraId="61B2C753" w14:textId="77777777" w:rsidR="00386F5D" w:rsidRPr="00386F5D" w:rsidRDefault="00386F5D" w:rsidP="00284FD7">
      <w:pPr>
        <w:pStyle w:val="Nidungbng"/>
        <w:numPr>
          <w:ilvl w:val="0"/>
          <w:numId w:val="16"/>
        </w:numPr>
        <w:rPr>
          <w:lang w:val="vi-VN"/>
        </w:rPr>
      </w:pPr>
      <w:r w:rsidRPr="00386F5D">
        <w:rPr>
          <w:lang w:val="vi-VN"/>
        </w:rPr>
        <w:lastRenderedPageBreak/>
        <w:t>Cải thiện trải nghiệm khách hàng: Đảm bảo hệ thống mạng hoạt động tốt và giúp tăng cường khả năng truy cập trang web và các ứng dụng giúp cải thiện trải nghiệm khách hàng, tăng khả năng thu hút và giữ chân khách hàng.</w:t>
      </w:r>
    </w:p>
    <w:p w14:paraId="2295B3CA" w14:textId="77777777" w:rsidR="00386F5D" w:rsidRPr="00386F5D" w:rsidRDefault="00386F5D" w:rsidP="00284FD7">
      <w:pPr>
        <w:pStyle w:val="Nidungbng"/>
        <w:numPr>
          <w:ilvl w:val="0"/>
          <w:numId w:val="16"/>
        </w:numPr>
        <w:rPr>
          <w:lang w:val="vi-VN"/>
        </w:rPr>
      </w:pPr>
      <w:r w:rsidRPr="00386F5D">
        <w:rPr>
          <w:lang w:val="vi-VN"/>
        </w:rPr>
        <w:t>Hỗ trợ mở rộng và tăng trưởng: Hệ thống mạng cần phải được thiết kế để hỗ trợ việc mở rộng và tăng trưởng của công ty, giúp công ty có khả năng thích ứng với thay đổi của thị trường và đáp ứng nhu cầu của khách hàng.</w:t>
      </w:r>
    </w:p>
    <w:p w14:paraId="33FE0540" w14:textId="569A6CEA" w:rsidR="00EB5434" w:rsidRPr="00386F5D" w:rsidRDefault="00EB5434" w:rsidP="00FA5F13">
      <w:pPr>
        <w:pStyle w:val="Heading3"/>
        <w:rPr>
          <w:noProof/>
          <w:lang w:val="vi-VN"/>
        </w:rPr>
      </w:pPr>
      <w:bookmarkStart w:id="14" w:name="_Toc134275440"/>
      <w:r w:rsidRPr="00386F5D">
        <w:rPr>
          <w:noProof/>
          <w:lang w:val="vi-VN"/>
        </w:rPr>
        <w:t>Xác định các ứng dụng mạng của khách hàn</w:t>
      </w:r>
      <w:r w:rsidR="00FA5F13" w:rsidRPr="00386F5D">
        <w:rPr>
          <w:noProof/>
          <w:lang w:val="vi-VN"/>
        </w:rPr>
        <w:t>g</w:t>
      </w:r>
      <w:bookmarkEnd w:id="14"/>
    </w:p>
    <w:p w14:paraId="54EF1EDC" w14:textId="49179CDD" w:rsidR="007006CF" w:rsidRPr="004F66FD" w:rsidRDefault="007006CF" w:rsidP="00C6679D">
      <w:pPr>
        <w:pStyle w:val="Caption"/>
        <w:rPr>
          <w:lang w:val="vi-VN"/>
        </w:rPr>
      </w:pPr>
      <w:bookmarkStart w:id="15" w:name="_Toc130657176"/>
      <w:r w:rsidRPr="004F66FD">
        <w:rPr>
          <w:lang w:val="vi-VN"/>
        </w:rPr>
        <w:t>Bảng 1.</w:t>
      </w:r>
      <w:r>
        <w:fldChar w:fldCharType="begin"/>
      </w:r>
      <w:r w:rsidRPr="004F66FD">
        <w:rPr>
          <w:lang w:val="vi-VN"/>
        </w:rPr>
        <w:instrText xml:space="preserve"> SEQ Bảng_1. \* ARABIC </w:instrText>
      </w:r>
      <w:r>
        <w:fldChar w:fldCharType="separate"/>
      </w:r>
      <w:r w:rsidR="00CF4F61">
        <w:rPr>
          <w:noProof/>
          <w:lang w:val="vi-VN"/>
        </w:rPr>
        <w:t>1</w:t>
      </w:r>
      <w:r>
        <w:rPr>
          <w:noProof/>
        </w:rPr>
        <w:fldChar w:fldCharType="end"/>
      </w:r>
      <w:r w:rsidRPr="004F66FD">
        <w:rPr>
          <w:lang w:val="vi-VN"/>
        </w:rPr>
        <w:t xml:space="preserve"> Danh sách ứng dụng sử dụng trong mạng</w:t>
      </w:r>
      <w:bookmarkEnd w:id="15"/>
    </w:p>
    <w:tbl>
      <w:tblPr>
        <w:tblStyle w:val="TableGrid"/>
        <w:tblW w:w="0" w:type="auto"/>
        <w:jc w:val="center"/>
        <w:tblLook w:val="04A0" w:firstRow="1" w:lastRow="0" w:firstColumn="1" w:lastColumn="0" w:noHBand="0" w:noVBand="1"/>
      </w:tblPr>
      <w:tblGrid>
        <w:gridCol w:w="1822"/>
        <w:gridCol w:w="1822"/>
        <w:gridCol w:w="1822"/>
        <w:gridCol w:w="1822"/>
        <w:gridCol w:w="1823"/>
      </w:tblGrid>
      <w:tr w:rsidR="00EB5434" w14:paraId="1258E57F" w14:textId="77777777" w:rsidTr="00386F5D">
        <w:trPr>
          <w:jc w:val="center"/>
        </w:trPr>
        <w:tc>
          <w:tcPr>
            <w:tcW w:w="1822" w:type="dxa"/>
            <w:vAlign w:val="center"/>
          </w:tcPr>
          <w:p w14:paraId="6CD4D2C6" w14:textId="0EEAC196" w:rsidR="00EB5434" w:rsidRPr="00A12B0C" w:rsidRDefault="00EB5434" w:rsidP="00A12B0C">
            <w:pPr>
              <w:jc w:val="center"/>
              <w:rPr>
                <w:sz w:val="26"/>
                <w:szCs w:val="26"/>
              </w:rPr>
            </w:pPr>
            <w:r w:rsidRPr="00A12B0C">
              <w:rPr>
                <w:sz w:val="26"/>
                <w:szCs w:val="26"/>
              </w:rPr>
              <w:t>Tên ứng dụng</w:t>
            </w:r>
          </w:p>
        </w:tc>
        <w:tc>
          <w:tcPr>
            <w:tcW w:w="1822" w:type="dxa"/>
            <w:vAlign w:val="center"/>
          </w:tcPr>
          <w:p w14:paraId="3BA6F921" w14:textId="6E0FE6A5" w:rsidR="00EB5434" w:rsidRPr="00A12B0C" w:rsidRDefault="00EB5434" w:rsidP="00A12B0C">
            <w:pPr>
              <w:jc w:val="center"/>
              <w:rPr>
                <w:sz w:val="26"/>
                <w:szCs w:val="26"/>
              </w:rPr>
            </w:pPr>
            <w:r w:rsidRPr="00A12B0C">
              <w:rPr>
                <w:sz w:val="26"/>
                <w:szCs w:val="26"/>
              </w:rPr>
              <w:t>Loại ứng dụng</w:t>
            </w:r>
          </w:p>
        </w:tc>
        <w:tc>
          <w:tcPr>
            <w:tcW w:w="1822" w:type="dxa"/>
            <w:vAlign w:val="center"/>
          </w:tcPr>
          <w:p w14:paraId="0FB042EE" w14:textId="100FD20D" w:rsidR="00EB5434" w:rsidRPr="00A12B0C" w:rsidRDefault="00EB5434" w:rsidP="00A12B0C">
            <w:pPr>
              <w:jc w:val="center"/>
              <w:rPr>
                <w:sz w:val="26"/>
                <w:szCs w:val="26"/>
              </w:rPr>
            </w:pPr>
            <w:r w:rsidRPr="00A12B0C">
              <w:rPr>
                <w:sz w:val="26"/>
                <w:szCs w:val="26"/>
              </w:rPr>
              <w:t>Ứng dụng mới (có hoặc không)</w:t>
            </w:r>
          </w:p>
        </w:tc>
        <w:tc>
          <w:tcPr>
            <w:tcW w:w="1822" w:type="dxa"/>
            <w:vAlign w:val="center"/>
          </w:tcPr>
          <w:p w14:paraId="78045310" w14:textId="7B6FF858" w:rsidR="00EB5434" w:rsidRPr="00A12B0C" w:rsidRDefault="00EB5434" w:rsidP="00A12B0C">
            <w:pPr>
              <w:jc w:val="center"/>
              <w:rPr>
                <w:sz w:val="26"/>
                <w:szCs w:val="26"/>
              </w:rPr>
            </w:pPr>
            <w:r w:rsidRPr="00A12B0C">
              <w:rPr>
                <w:sz w:val="26"/>
                <w:szCs w:val="26"/>
              </w:rPr>
              <w:t>Quan trọng hay không?</w:t>
            </w:r>
          </w:p>
        </w:tc>
        <w:tc>
          <w:tcPr>
            <w:tcW w:w="1823" w:type="dxa"/>
            <w:vAlign w:val="center"/>
          </w:tcPr>
          <w:p w14:paraId="58F38C44" w14:textId="27A33665" w:rsidR="00EB5434" w:rsidRPr="00A12B0C" w:rsidRDefault="00EB5434" w:rsidP="00A12B0C">
            <w:pPr>
              <w:jc w:val="center"/>
              <w:rPr>
                <w:sz w:val="26"/>
                <w:szCs w:val="26"/>
              </w:rPr>
            </w:pPr>
            <w:r w:rsidRPr="00A12B0C">
              <w:rPr>
                <w:sz w:val="26"/>
                <w:szCs w:val="26"/>
              </w:rPr>
              <w:t>Ghi chú</w:t>
            </w:r>
          </w:p>
        </w:tc>
      </w:tr>
      <w:tr w:rsidR="00EB5434" w14:paraId="0433555E" w14:textId="77777777" w:rsidTr="00386F5D">
        <w:trPr>
          <w:jc w:val="center"/>
        </w:trPr>
        <w:tc>
          <w:tcPr>
            <w:tcW w:w="1822" w:type="dxa"/>
            <w:vAlign w:val="center"/>
          </w:tcPr>
          <w:p w14:paraId="7768F5FA" w14:textId="452B7561" w:rsidR="00EB5434" w:rsidRPr="00A12B0C" w:rsidRDefault="00EB5434" w:rsidP="00A12B0C">
            <w:pPr>
              <w:jc w:val="center"/>
              <w:rPr>
                <w:sz w:val="26"/>
                <w:szCs w:val="26"/>
              </w:rPr>
            </w:pPr>
            <w:r w:rsidRPr="00A12B0C">
              <w:rPr>
                <w:sz w:val="26"/>
                <w:szCs w:val="26"/>
              </w:rPr>
              <w:t>Dịch vụ email cho hệ thống</w:t>
            </w:r>
          </w:p>
        </w:tc>
        <w:tc>
          <w:tcPr>
            <w:tcW w:w="1822" w:type="dxa"/>
            <w:vAlign w:val="center"/>
          </w:tcPr>
          <w:p w14:paraId="10B1648B" w14:textId="7E8214E2" w:rsidR="00EB5434" w:rsidRPr="00A12B0C" w:rsidRDefault="00EB5434" w:rsidP="00A12B0C">
            <w:pPr>
              <w:jc w:val="center"/>
              <w:rPr>
                <w:sz w:val="26"/>
                <w:szCs w:val="26"/>
              </w:rPr>
            </w:pPr>
            <w:r w:rsidRPr="00A12B0C">
              <w:rPr>
                <w:sz w:val="26"/>
                <w:szCs w:val="26"/>
              </w:rPr>
              <w:t>Email</w:t>
            </w:r>
          </w:p>
        </w:tc>
        <w:tc>
          <w:tcPr>
            <w:tcW w:w="1822" w:type="dxa"/>
            <w:vAlign w:val="center"/>
          </w:tcPr>
          <w:p w14:paraId="006AF18E" w14:textId="75480CE9" w:rsidR="00EB5434" w:rsidRPr="00A12B0C" w:rsidRDefault="00EB5434" w:rsidP="00A12B0C">
            <w:pPr>
              <w:jc w:val="center"/>
              <w:rPr>
                <w:sz w:val="26"/>
                <w:szCs w:val="26"/>
              </w:rPr>
            </w:pPr>
            <w:r w:rsidRPr="00A12B0C">
              <w:rPr>
                <w:sz w:val="26"/>
                <w:szCs w:val="26"/>
              </w:rPr>
              <w:t>Có</w:t>
            </w:r>
          </w:p>
        </w:tc>
        <w:tc>
          <w:tcPr>
            <w:tcW w:w="1822" w:type="dxa"/>
            <w:vAlign w:val="center"/>
          </w:tcPr>
          <w:p w14:paraId="21C18BE3" w14:textId="0BDC729A" w:rsidR="00EB5434" w:rsidRPr="00A12B0C" w:rsidRDefault="00EB5434" w:rsidP="00A12B0C">
            <w:pPr>
              <w:jc w:val="center"/>
              <w:rPr>
                <w:sz w:val="26"/>
                <w:szCs w:val="26"/>
              </w:rPr>
            </w:pPr>
            <w:r w:rsidRPr="00A12B0C">
              <w:rPr>
                <w:sz w:val="26"/>
                <w:szCs w:val="26"/>
              </w:rPr>
              <w:t>Quan trọng</w:t>
            </w:r>
          </w:p>
        </w:tc>
        <w:tc>
          <w:tcPr>
            <w:tcW w:w="1823" w:type="dxa"/>
            <w:vAlign w:val="center"/>
          </w:tcPr>
          <w:p w14:paraId="192038E5" w14:textId="77777777" w:rsidR="00EB5434" w:rsidRPr="00A12B0C" w:rsidRDefault="00EB5434" w:rsidP="00A12B0C">
            <w:pPr>
              <w:jc w:val="center"/>
              <w:rPr>
                <w:sz w:val="26"/>
                <w:szCs w:val="26"/>
              </w:rPr>
            </w:pPr>
          </w:p>
        </w:tc>
      </w:tr>
      <w:tr w:rsidR="00EB5434" w14:paraId="7B08E322" w14:textId="77777777" w:rsidTr="00386F5D">
        <w:trPr>
          <w:jc w:val="center"/>
        </w:trPr>
        <w:tc>
          <w:tcPr>
            <w:tcW w:w="1822" w:type="dxa"/>
            <w:vAlign w:val="center"/>
          </w:tcPr>
          <w:p w14:paraId="540EC000" w14:textId="44CAE7F5" w:rsidR="00EB5434" w:rsidRPr="00A12B0C" w:rsidRDefault="00EB5434" w:rsidP="00A12B0C">
            <w:pPr>
              <w:jc w:val="center"/>
              <w:rPr>
                <w:sz w:val="26"/>
                <w:szCs w:val="26"/>
              </w:rPr>
            </w:pPr>
            <w:r w:rsidRPr="00A12B0C">
              <w:rPr>
                <w:sz w:val="26"/>
                <w:szCs w:val="26"/>
              </w:rPr>
              <w:t>Truy cập Internet</w:t>
            </w:r>
          </w:p>
        </w:tc>
        <w:tc>
          <w:tcPr>
            <w:tcW w:w="1822" w:type="dxa"/>
            <w:vAlign w:val="center"/>
          </w:tcPr>
          <w:p w14:paraId="54E8A5D4" w14:textId="5044E344" w:rsidR="00EB5434" w:rsidRPr="00A12B0C" w:rsidRDefault="00EB5434" w:rsidP="00A12B0C">
            <w:pPr>
              <w:jc w:val="center"/>
              <w:rPr>
                <w:sz w:val="26"/>
                <w:szCs w:val="26"/>
              </w:rPr>
            </w:pPr>
            <w:r w:rsidRPr="00A12B0C">
              <w:rPr>
                <w:sz w:val="26"/>
                <w:szCs w:val="26"/>
              </w:rPr>
              <w:t>Duyệt web</w:t>
            </w:r>
          </w:p>
        </w:tc>
        <w:tc>
          <w:tcPr>
            <w:tcW w:w="1822" w:type="dxa"/>
            <w:vAlign w:val="center"/>
          </w:tcPr>
          <w:p w14:paraId="7C2E8A15" w14:textId="644A3EAB" w:rsidR="00EB5434" w:rsidRPr="00A12B0C" w:rsidRDefault="00EB5434" w:rsidP="00A12B0C">
            <w:pPr>
              <w:jc w:val="center"/>
              <w:rPr>
                <w:sz w:val="26"/>
                <w:szCs w:val="26"/>
              </w:rPr>
            </w:pPr>
            <w:r w:rsidRPr="00A12B0C">
              <w:rPr>
                <w:sz w:val="26"/>
                <w:szCs w:val="26"/>
              </w:rPr>
              <w:t>Có</w:t>
            </w:r>
          </w:p>
        </w:tc>
        <w:tc>
          <w:tcPr>
            <w:tcW w:w="1822" w:type="dxa"/>
            <w:vAlign w:val="center"/>
          </w:tcPr>
          <w:p w14:paraId="20744031" w14:textId="0B9B59CA" w:rsidR="00EB5434" w:rsidRPr="00A12B0C" w:rsidRDefault="00EB5434" w:rsidP="00A12B0C">
            <w:pPr>
              <w:jc w:val="center"/>
              <w:rPr>
                <w:sz w:val="26"/>
                <w:szCs w:val="26"/>
              </w:rPr>
            </w:pPr>
            <w:r w:rsidRPr="00A12B0C">
              <w:rPr>
                <w:sz w:val="26"/>
                <w:szCs w:val="26"/>
              </w:rPr>
              <w:t>Quan trọng</w:t>
            </w:r>
          </w:p>
        </w:tc>
        <w:tc>
          <w:tcPr>
            <w:tcW w:w="1823" w:type="dxa"/>
            <w:vAlign w:val="center"/>
          </w:tcPr>
          <w:p w14:paraId="26CF5552" w14:textId="77777777" w:rsidR="00EB5434" w:rsidRPr="00A12B0C" w:rsidRDefault="00EB5434" w:rsidP="00A12B0C">
            <w:pPr>
              <w:jc w:val="center"/>
              <w:rPr>
                <w:sz w:val="26"/>
                <w:szCs w:val="26"/>
              </w:rPr>
            </w:pPr>
          </w:p>
        </w:tc>
      </w:tr>
      <w:tr w:rsidR="009528CD" w14:paraId="205F95BB" w14:textId="77777777" w:rsidTr="00386F5D">
        <w:trPr>
          <w:trHeight w:val="348"/>
          <w:jc w:val="center"/>
        </w:trPr>
        <w:tc>
          <w:tcPr>
            <w:tcW w:w="1822" w:type="dxa"/>
            <w:vMerge w:val="restart"/>
            <w:vAlign w:val="center"/>
          </w:tcPr>
          <w:p w14:paraId="558AF6EA" w14:textId="468AC742" w:rsidR="009528CD" w:rsidRPr="00A12B0C" w:rsidRDefault="009528CD" w:rsidP="00A12B0C">
            <w:pPr>
              <w:jc w:val="center"/>
              <w:rPr>
                <w:sz w:val="26"/>
                <w:szCs w:val="26"/>
              </w:rPr>
            </w:pPr>
            <w:r w:rsidRPr="00A12B0C">
              <w:rPr>
                <w:sz w:val="26"/>
                <w:szCs w:val="26"/>
              </w:rPr>
              <w:t>Host web lên server</w:t>
            </w:r>
          </w:p>
        </w:tc>
        <w:tc>
          <w:tcPr>
            <w:tcW w:w="1822" w:type="dxa"/>
            <w:vAlign w:val="center"/>
          </w:tcPr>
          <w:p w14:paraId="4F2F5A14" w14:textId="4C394B1A" w:rsidR="009528CD" w:rsidRPr="00A12B0C" w:rsidRDefault="009528CD" w:rsidP="00A12B0C">
            <w:pPr>
              <w:jc w:val="center"/>
              <w:rPr>
                <w:sz w:val="26"/>
                <w:szCs w:val="26"/>
              </w:rPr>
            </w:pPr>
            <w:r w:rsidRPr="00A12B0C">
              <w:rPr>
                <w:sz w:val="26"/>
                <w:szCs w:val="26"/>
              </w:rPr>
              <w:t>Web publishing</w:t>
            </w:r>
          </w:p>
        </w:tc>
        <w:tc>
          <w:tcPr>
            <w:tcW w:w="1822" w:type="dxa"/>
            <w:vAlign w:val="center"/>
          </w:tcPr>
          <w:p w14:paraId="669FA0C2" w14:textId="6DEEBE4E" w:rsidR="009528CD" w:rsidRPr="00A12B0C" w:rsidRDefault="009528CD" w:rsidP="00A12B0C">
            <w:pPr>
              <w:jc w:val="center"/>
              <w:rPr>
                <w:sz w:val="26"/>
                <w:szCs w:val="26"/>
              </w:rPr>
            </w:pPr>
            <w:r w:rsidRPr="00A12B0C">
              <w:rPr>
                <w:sz w:val="26"/>
                <w:szCs w:val="26"/>
              </w:rPr>
              <w:t>Có</w:t>
            </w:r>
          </w:p>
        </w:tc>
        <w:tc>
          <w:tcPr>
            <w:tcW w:w="1822" w:type="dxa"/>
            <w:vAlign w:val="center"/>
          </w:tcPr>
          <w:p w14:paraId="14E7171C" w14:textId="37DB4315" w:rsidR="009528CD" w:rsidRPr="00A12B0C" w:rsidRDefault="009528CD" w:rsidP="00A12B0C">
            <w:pPr>
              <w:jc w:val="center"/>
              <w:rPr>
                <w:sz w:val="26"/>
                <w:szCs w:val="26"/>
              </w:rPr>
            </w:pPr>
            <w:r w:rsidRPr="00A12B0C">
              <w:rPr>
                <w:sz w:val="26"/>
                <w:szCs w:val="26"/>
              </w:rPr>
              <w:t>Quan trọng</w:t>
            </w:r>
          </w:p>
        </w:tc>
        <w:tc>
          <w:tcPr>
            <w:tcW w:w="1823" w:type="dxa"/>
            <w:vAlign w:val="center"/>
          </w:tcPr>
          <w:p w14:paraId="006E3E7B" w14:textId="77777777" w:rsidR="009528CD" w:rsidRPr="00A12B0C" w:rsidRDefault="009528CD" w:rsidP="00A12B0C">
            <w:pPr>
              <w:jc w:val="center"/>
              <w:rPr>
                <w:sz w:val="26"/>
                <w:szCs w:val="26"/>
              </w:rPr>
            </w:pPr>
          </w:p>
        </w:tc>
      </w:tr>
      <w:tr w:rsidR="009528CD" w14:paraId="0CE3C4AD" w14:textId="77777777" w:rsidTr="00386F5D">
        <w:trPr>
          <w:trHeight w:val="204"/>
          <w:jc w:val="center"/>
        </w:trPr>
        <w:tc>
          <w:tcPr>
            <w:tcW w:w="1822" w:type="dxa"/>
            <w:vMerge/>
            <w:vAlign w:val="center"/>
          </w:tcPr>
          <w:p w14:paraId="7E540BB8" w14:textId="77777777" w:rsidR="009528CD" w:rsidRPr="00A12B0C" w:rsidRDefault="009528CD" w:rsidP="00A12B0C">
            <w:pPr>
              <w:jc w:val="center"/>
              <w:rPr>
                <w:sz w:val="26"/>
                <w:szCs w:val="26"/>
              </w:rPr>
            </w:pPr>
          </w:p>
        </w:tc>
        <w:tc>
          <w:tcPr>
            <w:tcW w:w="1822" w:type="dxa"/>
            <w:vAlign w:val="center"/>
          </w:tcPr>
          <w:p w14:paraId="79529185" w14:textId="3B26D184" w:rsidR="009528CD" w:rsidRPr="00A12B0C" w:rsidRDefault="009528CD" w:rsidP="00A12B0C">
            <w:pPr>
              <w:jc w:val="center"/>
              <w:rPr>
                <w:sz w:val="26"/>
                <w:szCs w:val="26"/>
              </w:rPr>
            </w:pPr>
            <w:r w:rsidRPr="00A12B0C">
              <w:rPr>
                <w:sz w:val="26"/>
                <w:szCs w:val="26"/>
              </w:rPr>
              <w:t>Đặt tên miền và phân giải tên miền</w:t>
            </w:r>
          </w:p>
        </w:tc>
        <w:tc>
          <w:tcPr>
            <w:tcW w:w="1822" w:type="dxa"/>
            <w:vAlign w:val="center"/>
          </w:tcPr>
          <w:p w14:paraId="6FA588EF" w14:textId="2737ACE2" w:rsidR="009528CD" w:rsidRPr="00A12B0C" w:rsidRDefault="009528CD" w:rsidP="00A12B0C">
            <w:pPr>
              <w:jc w:val="center"/>
              <w:rPr>
                <w:sz w:val="26"/>
                <w:szCs w:val="26"/>
              </w:rPr>
            </w:pPr>
            <w:r w:rsidRPr="00A12B0C">
              <w:rPr>
                <w:sz w:val="26"/>
                <w:szCs w:val="26"/>
              </w:rPr>
              <w:t>Có</w:t>
            </w:r>
          </w:p>
        </w:tc>
        <w:tc>
          <w:tcPr>
            <w:tcW w:w="1822" w:type="dxa"/>
            <w:vAlign w:val="center"/>
          </w:tcPr>
          <w:p w14:paraId="3C832F23" w14:textId="4099A55E" w:rsidR="009528CD" w:rsidRPr="00A12B0C" w:rsidRDefault="005E6C16" w:rsidP="00A12B0C">
            <w:pPr>
              <w:jc w:val="center"/>
              <w:rPr>
                <w:sz w:val="26"/>
                <w:szCs w:val="26"/>
              </w:rPr>
            </w:pPr>
            <w:r w:rsidRPr="00A12B0C">
              <w:rPr>
                <w:sz w:val="26"/>
                <w:szCs w:val="26"/>
              </w:rPr>
              <w:t>Quan tr</w:t>
            </w:r>
            <w:r w:rsidR="00FF646F" w:rsidRPr="00A12B0C">
              <w:rPr>
                <w:sz w:val="26"/>
                <w:szCs w:val="26"/>
              </w:rPr>
              <w:t>ọng</w:t>
            </w:r>
          </w:p>
        </w:tc>
        <w:tc>
          <w:tcPr>
            <w:tcW w:w="1823" w:type="dxa"/>
            <w:vAlign w:val="center"/>
          </w:tcPr>
          <w:p w14:paraId="0FB4245D" w14:textId="77777777" w:rsidR="009528CD" w:rsidRPr="00A12B0C" w:rsidRDefault="009528CD" w:rsidP="00A12B0C">
            <w:pPr>
              <w:jc w:val="center"/>
              <w:rPr>
                <w:sz w:val="26"/>
                <w:szCs w:val="26"/>
              </w:rPr>
            </w:pPr>
          </w:p>
        </w:tc>
      </w:tr>
      <w:tr w:rsidR="00EB5434" w14:paraId="4A83C588" w14:textId="77777777" w:rsidTr="00386F5D">
        <w:trPr>
          <w:jc w:val="center"/>
        </w:trPr>
        <w:tc>
          <w:tcPr>
            <w:tcW w:w="1822" w:type="dxa"/>
            <w:vAlign w:val="center"/>
          </w:tcPr>
          <w:p w14:paraId="4A99415B" w14:textId="53138659" w:rsidR="00EB5434" w:rsidRPr="00A12B0C" w:rsidRDefault="009528CD" w:rsidP="00A12B0C">
            <w:pPr>
              <w:jc w:val="center"/>
              <w:rPr>
                <w:sz w:val="26"/>
                <w:szCs w:val="26"/>
              </w:rPr>
            </w:pPr>
            <w:r w:rsidRPr="00A12B0C">
              <w:rPr>
                <w:sz w:val="26"/>
                <w:szCs w:val="26"/>
              </w:rPr>
              <w:t>Lưu trữ file tập trung</w:t>
            </w:r>
          </w:p>
        </w:tc>
        <w:tc>
          <w:tcPr>
            <w:tcW w:w="1822" w:type="dxa"/>
            <w:vAlign w:val="center"/>
          </w:tcPr>
          <w:p w14:paraId="746D22E3" w14:textId="08834FFA" w:rsidR="00EB5434" w:rsidRPr="00A12B0C" w:rsidRDefault="009528CD" w:rsidP="00A12B0C">
            <w:pPr>
              <w:jc w:val="center"/>
              <w:rPr>
                <w:sz w:val="26"/>
                <w:szCs w:val="26"/>
              </w:rPr>
            </w:pPr>
            <w:r w:rsidRPr="00A12B0C">
              <w:rPr>
                <w:sz w:val="26"/>
                <w:szCs w:val="26"/>
              </w:rPr>
              <w:t>Trao đổi, chia sẻ, lưu trữ file tập trung trên server</w:t>
            </w:r>
          </w:p>
        </w:tc>
        <w:tc>
          <w:tcPr>
            <w:tcW w:w="1822" w:type="dxa"/>
            <w:vAlign w:val="center"/>
          </w:tcPr>
          <w:p w14:paraId="19E04EB6" w14:textId="21530E88" w:rsidR="00EB5434" w:rsidRPr="00A12B0C" w:rsidRDefault="009528CD" w:rsidP="00A12B0C">
            <w:pPr>
              <w:jc w:val="center"/>
              <w:rPr>
                <w:sz w:val="26"/>
                <w:szCs w:val="26"/>
              </w:rPr>
            </w:pPr>
            <w:r w:rsidRPr="00A12B0C">
              <w:rPr>
                <w:sz w:val="26"/>
                <w:szCs w:val="26"/>
              </w:rPr>
              <w:t>Có</w:t>
            </w:r>
          </w:p>
        </w:tc>
        <w:tc>
          <w:tcPr>
            <w:tcW w:w="1822" w:type="dxa"/>
            <w:vAlign w:val="center"/>
          </w:tcPr>
          <w:p w14:paraId="4D38537D" w14:textId="41719FF7" w:rsidR="00EB5434" w:rsidRPr="00A12B0C" w:rsidRDefault="009528CD" w:rsidP="00A12B0C">
            <w:pPr>
              <w:jc w:val="center"/>
              <w:rPr>
                <w:sz w:val="26"/>
                <w:szCs w:val="26"/>
              </w:rPr>
            </w:pPr>
            <w:r w:rsidRPr="00A12B0C">
              <w:rPr>
                <w:sz w:val="26"/>
                <w:szCs w:val="26"/>
              </w:rPr>
              <w:t>Quan trọng</w:t>
            </w:r>
          </w:p>
        </w:tc>
        <w:tc>
          <w:tcPr>
            <w:tcW w:w="1823" w:type="dxa"/>
            <w:vAlign w:val="center"/>
          </w:tcPr>
          <w:p w14:paraId="04E7C52B" w14:textId="77777777" w:rsidR="00EB5434" w:rsidRPr="00A12B0C" w:rsidRDefault="00EB5434" w:rsidP="00A12B0C">
            <w:pPr>
              <w:jc w:val="center"/>
              <w:rPr>
                <w:sz w:val="26"/>
                <w:szCs w:val="26"/>
              </w:rPr>
            </w:pPr>
          </w:p>
        </w:tc>
      </w:tr>
      <w:tr w:rsidR="009528CD" w14:paraId="1B147764" w14:textId="77777777" w:rsidTr="00386F5D">
        <w:trPr>
          <w:jc w:val="center"/>
        </w:trPr>
        <w:tc>
          <w:tcPr>
            <w:tcW w:w="1822" w:type="dxa"/>
            <w:vAlign w:val="center"/>
          </w:tcPr>
          <w:p w14:paraId="36769A82" w14:textId="479554D8" w:rsidR="009528CD" w:rsidRPr="00A12B0C" w:rsidRDefault="009528CD" w:rsidP="00A12B0C">
            <w:pPr>
              <w:jc w:val="center"/>
              <w:rPr>
                <w:sz w:val="26"/>
                <w:szCs w:val="26"/>
              </w:rPr>
            </w:pPr>
            <w:r w:rsidRPr="00A12B0C">
              <w:rPr>
                <w:sz w:val="26"/>
                <w:szCs w:val="26"/>
              </w:rPr>
              <w:t>Cung cấp địa chỉ IP động cho các máy trong LAN</w:t>
            </w:r>
          </w:p>
        </w:tc>
        <w:tc>
          <w:tcPr>
            <w:tcW w:w="1822" w:type="dxa"/>
            <w:vAlign w:val="center"/>
          </w:tcPr>
          <w:p w14:paraId="7F12383A" w14:textId="73037236" w:rsidR="009528CD" w:rsidRPr="00A12B0C" w:rsidRDefault="009528CD" w:rsidP="00A12B0C">
            <w:pPr>
              <w:jc w:val="center"/>
              <w:rPr>
                <w:sz w:val="26"/>
                <w:szCs w:val="26"/>
              </w:rPr>
            </w:pPr>
            <w:r w:rsidRPr="00A12B0C">
              <w:rPr>
                <w:sz w:val="26"/>
                <w:szCs w:val="26"/>
              </w:rPr>
              <w:t>DHCP</w:t>
            </w:r>
          </w:p>
        </w:tc>
        <w:tc>
          <w:tcPr>
            <w:tcW w:w="1822" w:type="dxa"/>
            <w:vAlign w:val="center"/>
          </w:tcPr>
          <w:p w14:paraId="79040273" w14:textId="7267E22A" w:rsidR="009528CD" w:rsidRPr="00A12B0C" w:rsidRDefault="009528CD" w:rsidP="00A12B0C">
            <w:pPr>
              <w:jc w:val="center"/>
              <w:rPr>
                <w:sz w:val="26"/>
                <w:szCs w:val="26"/>
              </w:rPr>
            </w:pPr>
            <w:r w:rsidRPr="00A12B0C">
              <w:rPr>
                <w:sz w:val="26"/>
                <w:szCs w:val="26"/>
              </w:rPr>
              <w:t>Có</w:t>
            </w:r>
          </w:p>
        </w:tc>
        <w:tc>
          <w:tcPr>
            <w:tcW w:w="1822" w:type="dxa"/>
            <w:vAlign w:val="center"/>
          </w:tcPr>
          <w:p w14:paraId="29DEFFDF" w14:textId="44B39FFE" w:rsidR="009528CD" w:rsidRPr="00A12B0C" w:rsidRDefault="009528CD" w:rsidP="00A12B0C">
            <w:pPr>
              <w:jc w:val="center"/>
              <w:rPr>
                <w:sz w:val="26"/>
                <w:szCs w:val="26"/>
              </w:rPr>
            </w:pPr>
            <w:r w:rsidRPr="00A12B0C">
              <w:rPr>
                <w:sz w:val="26"/>
                <w:szCs w:val="26"/>
              </w:rPr>
              <w:t>Quan trọng</w:t>
            </w:r>
          </w:p>
        </w:tc>
        <w:tc>
          <w:tcPr>
            <w:tcW w:w="1823" w:type="dxa"/>
            <w:vAlign w:val="center"/>
          </w:tcPr>
          <w:p w14:paraId="6B0ADEDB" w14:textId="77777777" w:rsidR="009528CD" w:rsidRPr="00A12B0C" w:rsidRDefault="009528CD" w:rsidP="00A12B0C">
            <w:pPr>
              <w:jc w:val="center"/>
              <w:rPr>
                <w:sz w:val="26"/>
                <w:szCs w:val="26"/>
              </w:rPr>
            </w:pPr>
          </w:p>
        </w:tc>
      </w:tr>
      <w:tr w:rsidR="009528CD" w14:paraId="6C543A31" w14:textId="77777777" w:rsidTr="00A12B0C">
        <w:trPr>
          <w:trHeight w:val="54"/>
          <w:jc w:val="center"/>
        </w:trPr>
        <w:tc>
          <w:tcPr>
            <w:tcW w:w="1822" w:type="dxa"/>
            <w:vAlign w:val="center"/>
          </w:tcPr>
          <w:p w14:paraId="48C99FA7" w14:textId="06FB1E7A" w:rsidR="009528CD" w:rsidRPr="00A12B0C" w:rsidRDefault="009528CD" w:rsidP="00A12B0C">
            <w:pPr>
              <w:jc w:val="center"/>
              <w:rPr>
                <w:sz w:val="26"/>
                <w:szCs w:val="26"/>
              </w:rPr>
            </w:pPr>
            <w:r w:rsidRPr="00A12B0C">
              <w:rPr>
                <w:sz w:val="26"/>
                <w:szCs w:val="26"/>
              </w:rPr>
              <w:t>Backup các file trong mạng</w:t>
            </w:r>
          </w:p>
        </w:tc>
        <w:tc>
          <w:tcPr>
            <w:tcW w:w="1822" w:type="dxa"/>
            <w:vAlign w:val="center"/>
          </w:tcPr>
          <w:p w14:paraId="79FE9C16" w14:textId="2D9C8B3B" w:rsidR="009528CD" w:rsidRPr="00A12B0C" w:rsidRDefault="001934FE" w:rsidP="00A12B0C">
            <w:pPr>
              <w:jc w:val="center"/>
              <w:rPr>
                <w:sz w:val="26"/>
                <w:szCs w:val="26"/>
              </w:rPr>
            </w:pPr>
            <w:r w:rsidRPr="00A12B0C">
              <w:rPr>
                <w:sz w:val="26"/>
                <w:szCs w:val="26"/>
              </w:rPr>
              <w:t>Backup file</w:t>
            </w:r>
          </w:p>
        </w:tc>
        <w:tc>
          <w:tcPr>
            <w:tcW w:w="1822" w:type="dxa"/>
            <w:vAlign w:val="center"/>
          </w:tcPr>
          <w:p w14:paraId="37B6F0B4" w14:textId="107EA216" w:rsidR="009528CD" w:rsidRPr="00A12B0C" w:rsidRDefault="001934FE" w:rsidP="00A12B0C">
            <w:pPr>
              <w:jc w:val="center"/>
              <w:rPr>
                <w:sz w:val="26"/>
                <w:szCs w:val="26"/>
              </w:rPr>
            </w:pPr>
            <w:r w:rsidRPr="00A12B0C">
              <w:rPr>
                <w:sz w:val="26"/>
                <w:szCs w:val="26"/>
              </w:rPr>
              <w:t>Có</w:t>
            </w:r>
          </w:p>
        </w:tc>
        <w:tc>
          <w:tcPr>
            <w:tcW w:w="1822" w:type="dxa"/>
            <w:vAlign w:val="center"/>
          </w:tcPr>
          <w:p w14:paraId="003CF4D9" w14:textId="04D98F12" w:rsidR="009528CD" w:rsidRPr="00A12B0C" w:rsidRDefault="001934FE" w:rsidP="00A12B0C">
            <w:pPr>
              <w:jc w:val="center"/>
              <w:rPr>
                <w:sz w:val="26"/>
                <w:szCs w:val="26"/>
              </w:rPr>
            </w:pPr>
            <w:r w:rsidRPr="00A12B0C">
              <w:rPr>
                <w:sz w:val="26"/>
                <w:szCs w:val="26"/>
              </w:rPr>
              <w:t>Quan trọng</w:t>
            </w:r>
          </w:p>
        </w:tc>
        <w:tc>
          <w:tcPr>
            <w:tcW w:w="1823" w:type="dxa"/>
            <w:vAlign w:val="center"/>
          </w:tcPr>
          <w:p w14:paraId="3D89D8F0" w14:textId="77777777" w:rsidR="009528CD" w:rsidRPr="00A12B0C" w:rsidRDefault="009528CD" w:rsidP="00A12B0C">
            <w:pPr>
              <w:jc w:val="center"/>
              <w:rPr>
                <w:sz w:val="26"/>
                <w:szCs w:val="26"/>
              </w:rPr>
            </w:pPr>
          </w:p>
        </w:tc>
      </w:tr>
    </w:tbl>
    <w:p w14:paraId="7C3F2E42" w14:textId="77777777" w:rsidR="00EB5434" w:rsidRDefault="00EB5434" w:rsidP="007006CF">
      <w:pPr>
        <w:pStyle w:val="Nidungvnbn"/>
        <w:ind w:firstLine="0"/>
        <w:rPr>
          <w:noProof/>
        </w:rPr>
      </w:pPr>
    </w:p>
    <w:p w14:paraId="52586A8E" w14:textId="77777777" w:rsidR="00A12B0C" w:rsidRDefault="00A12B0C">
      <w:pPr>
        <w:spacing w:after="200" w:line="276" w:lineRule="auto"/>
        <w:rPr>
          <w:b/>
          <w:i/>
          <w:noProof/>
          <w:sz w:val="28"/>
          <w:szCs w:val="26"/>
        </w:rPr>
      </w:pPr>
      <w:r>
        <w:rPr>
          <w:noProof/>
        </w:rPr>
        <w:br w:type="page"/>
      </w:r>
    </w:p>
    <w:p w14:paraId="4F62D80F" w14:textId="3960D1AB" w:rsidR="00850C88" w:rsidRDefault="00C45356" w:rsidP="004670E2">
      <w:pPr>
        <w:pStyle w:val="Heading3"/>
        <w:rPr>
          <w:noProof/>
        </w:rPr>
      </w:pPr>
      <w:bookmarkStart w:id="16" w:name="_Toc134275441"/>
      <w:r>
        <w:rPr>
          <w:noProof/>
        </w:rPr>
        <w:lastRenderedPageBreak/>
        <w:t>Phân tích</w:t>
      </w:r>
      <w:r w:rsidR="00850C88">
        <w:rPr>
          <w:noProof/>
        </w:rPr>
        <w:t xml:space="preserve"> các ràng buộc của hệ thống mạng</w:t>
      </w:r>
      <w:bookmarkEnd w:id="16"/>
    </w:p>
    <w:p w14:paraId="045FB79A" w14:textId="16BCF6DC" w:rsidR="00850C88" w:rsidRDefault="00850C88" w:rsidP="00850C88">
      <w:pPr>
        <w:pStyle w:val="Nidungvnbn"/>
        <w:numPr>
          <w:ilvl w:val="0"/>
          <w:numId w:val="14"/>
        </w:numPr>
      </w:pPr>
      <w:r>
        <w:t>Chính sách trong mạng:</w:t>
      </w:r>
    </w:p>
    <w:p w14:paraId="6A5704C0" w14:textId="7EF27C50" w:rsidR="00850C88" w:rsidRDefault="00850C88" w:rsidP="00850C88">
      <w:pPr>
        <w:pStyle w:val="Nidungvnbn"/>
        <w:numPr>
          <w:ilvl w:val="1"/>
          <w:numId w:val="14"/>
        </w:numPr>
      </w:pPr>
      <w:r>
        <w:t>Các thiết bị mạng cần phải bảo mật để chỉ người quản trị có thể truy cập vào.</w:t>
      </w:r>
    </w:p>
    <w:p w14:paraId="379804B2" w14:textId="19EFD20E" w:rsidR="00850C88" w:rsidRDefault="00850C88" w:rsidP="00850C88">
      <w:pPr>
        <w:pStyle w:val="Nidungvnbn"/>
        <w:numPr>
          <w:ilvl w:val="1"/>
          <w:numId w:val="14"/>
        </w:numPr>
      </w:pPr>
      <w:r>
        <w:t>Ngăn ngừa các truy cập trái phép vào trong mạng.</w:t>
      </w:r>
    </w:p>
    <w:p w14:paraId="205A2A45" w14:textId="5AF6E4AB" w:rsidR="00850C88" w:rsidRDefault="00850C88" w:rsidP="00850C88">
      <w:pPr>
        <w:pStyle w:val="Nidungvnbn"/>
        <w:numPr>
          <w:ilvl w:val="0"/>
          <w:numId w:val="14"/>
        </w:numPr>
      </w:pPr>
      <w:r>
        <w:t>Ngân sách:</w:t>
      </w:r>
      <w:r w:rsidR="00550E30">
        <w:t xml:space="preserve"> 500,000,000 (năm trăm triệu đồng)</w:t>
      </w:r>
    </w:p>
    <w:p w14:paraId="304A476F" w14:textId="3C6CC069" w:rsidR="00B7486F" w:rsidRDefault="00B7486F" w:rsidP="00850C88">
      <w:pPr>
        <w:pStyle w:val="Nidungvnbn"/>
        <w:numPr>
          <w:ilvl w:val="0"/>
          <w:numId w:val="14"/>
        </w:numPr>
      </w:pPr>
      <w:r>
        <w:t xml:space="preserve">Thời gian bảo hành: </w:t>
      </w:r>
      <w:r w:rsidR="00550E30">
        <w:t>tùy theo thiết bị, đã được liệt kê ở bảng ....</w:t>
      </w:r>
    </w:p>
    <w:p w14:paraId="032AFF49" w14:textId="1F9BB15F" w:rsidR="001655D0" w:rsidRDefault="00850C88" w:rsidP="00850C88">
      <w:pPr>
        <w:pStyle w:val="Nidungvnbn"/>
        <w:numPr>
          <w:ilvl w:val="0"/>
          <w:numId w:val="14"/>
        </w:numPr>
      </w:pPr>
      <w:r>
        <w:t xml:space="preserve">Thời gian thi công: </w:t>
      </w:r>
      <w:r w:rsidR="00550E30">
        <w:t xml:space="preserve">3 </w:t>
      </w:r>
      <w:r>
        <w:t>ngày (</w:t>
      </w:r>
      <w:r w:rsidR="00476895">
        <w:t>28</w:t>
      </w:r>
      <w:r>
        <w:t>/</w:t>
      </w:r>
      <w:r w:rsidR="001655D0">
        <w:t>04</w:t>
      </w:r>
      <w:r>
        <w:t xml:space="preserve">/2023 - </w:t>
      </w:r>
      <w:r w:rsidR="00476895">
        <w:t>05</w:t>
      </w:r>
      <w:r>
        <w:t>/</w:t>
      </w:r>
      <w:r w:rsidR="00550E30">
        <w:t>0</w:t>
      </w:r>
      <w:r w:rsidR="00476895">
        <w:t>5</w:t>
      </w:r>
      <w:r>
        <w:t>/2023)</w:t>
      </w:r>
    </w:p>
    <w:p w14:paraId="30A81A75" w14:textId="77777777" w:rsidR="001655D0" w:rsidRDefault="001655D0">
      <w:pPr>
        <w:spacing w:after="200" w:line="276" w:lineRule="auto"/>
        <w:rPr>
          <w:sz w:val="26"/>
          <w:szCs w:val="26"/>
        </w:rPr>
      </w:pPr>
      <w:r>
        <w:br w:type="page"/>
      </w:r>
    </w:p>
    <w:p w14:paraId="313BD861" w14:textId="1046E043" w:rsidR="007006CF" w:rsidRPr="007006CF" w:rsidRDefault="0030703C" w:rsidP="0030703C">
      <w:pPr>
        <w:pStyle w:val="Caption"/>
        <w:keepNext/>
        <w:jc w:val="left"/>
      </w:pPr>
      <w:r w:rsidRPr="007006CF">
        <w:lastRenderedPageBreak/>
        <w:t xml:space="preserve"> </w:t>
      </w:r>
    </w:p>
    <w:p w14:paraId="67EFF836" w14:textId="35ED2355" w:rsidR="0030703C" w:rsidRDefault="0030703C" w:rsidP="0030703C">
      <w:pPr>
        <w:pStyle w:val="Caption"/>
        <w:keepNext/>
      </w:pPr>
      <w:r>
        <w:t xml:space="preserve">Bảng </w:t>
      </w:r>
      <w:fldSimple w:instr=" STYLEREF 2 \s ">
        <w:r w:rsidR="00CF4F61">
          <w:rPr>
            <w:noProof/>
          </w:rPr>
          <w:t>1.2</w:t>
        </w:r>
      </w:fldSimple>
      <w:r w:rsidR="00D217FD">
        <w:noBreakHyphen/>
      </w:r>
      <w:fldSimple w:instr=" SEQ Bảng \* ARABIC \s 2 ">
        <w:r w:rsidR="00CF4F61">
          <w:rPr>
            <w:noProof/>
          </w:rPr>
          <w:t>1</w:t>
        </w:r>
      </w:fldSimple>
      <w:r>
        <w:t>: Chi tiết thời gian thi công hệ thống mạng</w:t>
      </w:r>
    </w:p>
    <w:tbl>
      <w:tblPr>
        <w:tblStyle w:val="TableGrid"/>
        <w:tblW w:w="0" w:type="auto"/>
        <w:tblInd w:w="-5" w:type="dxa"/>
        <w:tblLook w:val="04A0" w:firstRow="1" w:lastRow="0" w:firstColumn="1" w:lastColumn="0" w:noHBand="0" w:noVBand="1"/>
      </w:tblPr>
      <w:tblGrid>
        <w:gridCol w:w="2268"/>
        <w:gridCol w:w="2410"/>
        <w:gridCol w:w="4438"/>
      </w:tblGrid>
      <w:tr w:rsidR="00F5432D" w14:paraId="54F47DBB" w14:textId="77777777" w:rsidTr="00D21C96">
        <w:tc>
          <w:tcPr>
            <w:tcW w:w="2268" w:type="dxa"/>
          </w:tcPr>
          <w:p w14:paraId="542A6841" w14:textId="470CA392" w:rsidR="001655D0" w:rsidRPr="00217148" w:rsidRDefault="001655D0" w:rsidP="00F5432D">
            <w:pPr>
              <w:pStyle w:val="Nidungvnbn"/>
              <w:ind w:firstLine="0"/>
              <w:jc w:val="center"/>
              <w:rPr>
                <w:b/>
                <w:bCs/>
              </w:rPr>
            </w:pPr>
            <w:r w:rsidRPr="00217148">
              <w:rPr>
                <w:b/>
                <w:bCs/>
              </w:rPr>
              <w:t>Ngày</w:t>
            </w:r>
          </w:p>
        </w:tc>
        <w:tc>
          <w:tcPr>
            <w:tcW w:w="2410" w:type="dxa"/>
          </w:tcPr>
          <w:p w14:paraId="79EE5ACE" w14:textId="0CABCF74" w:rsidR="001655D0" w:rsidRPr="00217148" w:rsidRDefault="001655D0" w:rsidP="00F5432D">
            <w:pPr>
              <w:pStyle w:val="Nidungvnbn"/>
              <w:ind w:firstLine="0"/>
              <w:jc w:val="center"/>
              <w:rPr>
                <w:b/>
                <w:bCs/>
              </w:rPr>
            </w:pPr>
            <w:r w:rsidRPr="00217148">
              <w:rPr>
                <w:b/>
                <w:bCs/>
              </w:rPr>
              <w:t>Nội dung</w:t>
            </w:r>
          </w:p>
        </w:tc>
        <w:tc>
          <w:tcPr>
            <w:tcW w:w="4438" w:type="dxa"/>
          </w:tcPr>
          <w:p w14:paraId="481E7ED5" w14:textId="73DB46C7" w:rsidR="001655D0" w:rsidRPr="00217148" w:rsidRDefault="001655D0" w:rsidP="00F5432D">
            <w:pPr>
              <w:pStyle w:val="Nidungvnbn"/>
              <w:ind w:firstLine="0"/>
              <w:jc w:val="center"/>
              <w:rPr>
                <w:b/>
                <w:bCs/>
              </w:rPr>
            </w:pPr>
            <w:r w:rsidRPr="00217148">
              <w:rPr>
                <w:b/>
                <w:bCs/>
              </w:rPr>
              <w:t>Chi tiết</w:t>
            </w:r>
          </w:p>
        </w:tc>
      </w:tr>
      <w:tr w:rsidR="001655D0" w14:paraId="0CF14D66" w14:textId="77777777" w:rsidTr="00D21C96">
        <w:tc>
          <w:tcPr>
            <w:tcW w:w="2268" w:type="dxa"/>
          </w:tcPr>
          <w:p w14:paraId="6F887DB6" w14:textId="246FC437" w:rsidR="001655D0" w:rsidRPr="00217148" w:rsidRDefault="001655D0" w:rsidP="00F5432D">
            <w:pPr>
              <w:pStyle w:val="Nidungvnbn"/>
              <w:ind w:firstLine="0"/>
              <w:jc w:val="center"/>
            </w:pPr>
            <w:r w:rsidRPr="00217148">
              <w:t>01/04</w:t>
            </w:r>
          </w:p>
        </w:tc>
        <w:tc>
          <w:tcPr>
            <w:tcW w:w="2410" w:type="dxa"/>
          </w:tcPr>
          <w:p w14:paraId="624BABCC" w14:textId="4B17C55D" w:rsidR="001655D0" w:rsidRPr="00217148" w:rsidRDefault="001655D0" w:rsidP="001655D0">
            <w:pPr>
              <w:pStyle w:val="Nidungvnbn"/>
              <w:ind w:firstLine="0"/>
            </w:pPr>
            <w:r w:rsidRPr="00217148">
              <w:t>Khảo sát dự án</w:t>
            </w:r>
          </w:p>
        </w:tc>
        <w:tc>
          <w:tcPr>
            <w:tcW w:w="4438" w:type="dxa"/>
          </w:tcPr>
          <w:p w14:paraId="341C9F4A" w14:textId="77777777" w:rsidR="001655D0" w:rsidRPr="00217148" w:rsidRDefault="001655D0" w:rsidP="001655D0">
            <w:pPr>
              <w:pStyle w:val="Nidungvnbn"/>
              <w:numPr>
                <w:ilvl w:val="0"/>
                <w:numId w:val="14"/>
              </w:numPr>
              <w:ind w:left="394" w:hanging="283"/>
            </w:pPr>
            <w:r w:rsidRPr="00217148">
              <w:t>Khảo sát mặt bằng dự án</w:t>
            </w:r>
          </w:p>
          <w:p w14:paraId="7D82E61F" w14:textId="7F10AB08" w:rsidR="001655D0" w:rsidRPr="00217148" w:rsidRDefault="001655D0" w:rsidP="001655D0">
            <w:pPr>
              <w:pStyle w:val="Nidungvnbn"/>
              <w:numPr>
                <w:ilvl w:val="0"/>
                <w:numId w:val="14"/>
              </w:numPr>
              <w:ind w:left="394" w:hanging="283"/>
            </w:pPr>
            <w:r w:rsidRPr="00217148">
              <w:t>Khảo sát kết cấu tòa nhà</w:t>
            </w:r>
            <w:r w:rsidR="00F5432D" w:rsidRPr="00217148">
              <w:t>.</w:t>
            </w:r>
          </w:p>
          <w:p w14:paraId="2A1E161C" w14:textId="3D7E411A" w:rsidR="001655D0" w:rsidRPr="00217148" w:rsidRDefault="001655D0" w:rsidP="001655D0">
            <w:pPr>
              <w:pStyle w:val="Nidungvnbn"/>
              <w:numPr>
                <w:ilvl w:val="0"/>
                <w:numId w:val="14"/>
              </w:numPr>
              <w:ind w:left="394" w:hanging="283"/>
            </w:pPr>
            <w:r w:rsidRPr="00217148">
              <w:t>Tư vấn thiết bị</w:t>
            </w:r>
            <w:r w:rsidR="00F5432D" w:rsidRPr="00217148">
              <w:t>.</w:t>
            </w:r>
          </w:p>
          <w:p w14:paraId="5A8F724D" w14:textId="2F944B34" w:rsidR="001655D0" w:rsidRPr="00217148" w:rsidRDefault="001655D0" w:rsidP="001655D0">
            <w:pPr>
              <w:pStyle w:val="Nidungvnbn"/>
              <w:numPr>
                <w:ilvl w:val="0"/>
                <w:numId w:val="14"/>
              </w:numPr>
              <w:ind w:left="394" w:hanging="283"/>
            </w:pPr>
            <w:r w:rsidRPr="00217148">
              <w:t>Đo đạc vị trí lắp đặt</w:t>
            </w:r>
            <w:r w:rsidR="00F5432D" w:rsidRPr="00217148">
              <w:t>.</w:t>
            </w:r>
          </w:p>
          <w:p w14:paraId="1194864A" w14:textId="6715CBAD" w:rsidR="001655D0" w:rsidRPr="00217148" w:rsidRDefault="001655D0" w:rsidP="001655D0">
            <w:pPr>
              <w:pStyle w:val="Nidungvnbn"/>
              <w:numPr>
                <w:ilvl w:val="0"/>
                <w:numId w:val="14"/>
              </w:numPr>
              <w:ind w:left="394" w:hanging="283"/>
            </w:pPr>
            <w:r w:rsidRPr="00217148">
              <w:t>Kiểm tra thiết bị điện</w:t>
            </w:r>
            <w:r w:rsidR="00F5432D" w:rsidRPr="00217148">
              <w:t>.</w:t>
            </w:r>
          </w:p>
          <w:p w14:paraId="0C0A948B" w14:textId="4A33981E" w:rsidR="001655D0" w:rsidRPr="00217148" w:rsidRDefault="001655D0" w:rsidP="001655D0">
            <w:pPr>
              <w:pStyle w:val="Nidungvnbn"/>
              <w:numPr>
                <w:ilvl w:val="0"/>
                <w:numId w:val="14"/>
              </w:numPr>
              <w:ind w:left="394" w:hanging="283"/>
            </w:pPr>
            <w:r w:rsidRPr="00217148">
              <w:t>Tư vấn thi công</w:t>
            </w:r>
            <w:r w:rsidR="00F5432D" w:rsidRPr="00217148">
              <w:t>.</w:t>
            </w:r>
          </w:p>
        </w:tc>
      </w:tr>
      <w:tr w:rsidR="001655D0" w14:paraId="40D08BD5" w14:textId="77777777" w:rsidTr="00D21C96">
        <w:tc>
          <w:tcPr>
            <w:tcW w:w="2268" w:type="dxa"/>
          </w:tcPr>
          <w:p w14:paraId="2A40D064" w14:textId="2FA4B48B" w:rsidR="001655D0" w:rsidRPr="00217148" w:rsidRDefault="001655D0" w:rsidP="00F5432D">
            <w:pPr>
              <w:pStyle w:val="Nidungvnbn"/>
              <w:ind w:firstLine="0"/>
              <w:jc w:val="center"/>
            </w:pPr>
            <w:r w:rsidRPr="00217148">
              <w:t>02/04</w:t>
            </w:r>
          </w:p>
        </w:tc>
        <w:tc>
          <w:tcPr>
            <w:tcW w:w="2410" w:type="dxa"/>
          </w:tcPr>
          <w:p w14:paraId="138756F6" w14:textId="73599EB2" w:rsidR="001655D0" w:rsidRPr="00217148" w:rsidRDefault="001655D0" w:rsidP="001655D0">
            <w:pPr>
              <w:pStyle w:val="Nidungvnbn"/>
              <w:ind w:firstLine="0"/>
            </w:pPr>
            <w:r w:rsidRPr="00217148">
              <w:t>Vẽ phác thảo sơ đồ mạng máy tính</w:t>
            </w:r>
          </w:p>
        </w:tc>
        <w:tc>
          <w:tcPr>
            <w:tcW w:w="4438" w:type="dxa"/>
          </w:tcPr>
          <w:p w14:paraId="4A1FCB8C" w14:textId="4F47583B" w:rsidR="001655D0" w:rsidRPr="00217148" w:rsidRDefault="00F5432D" w:rsidP="001655D0">
            <w:pPr>
              <w:pStyle w:val="Nidungvnbn"/>
              <w:numPr>
                <w:ilvl w:val="0"/>
                <w:numId w:val="14"/>
              </w:numPr>
              <w:ind w:left="394" w:hanging="283"/>
            </w:pPr>
            <w:r w:rsidRPr="00217148">
              <w:t>Vẽ sơ đồ vật lý, luận lý cho hệ thống mạng.</w:t>
            </w:r>
          </w:p>
        </w:tc>
      </w:tr>
      <w:tr w:rsidR="001655D0" w14:paraId="068B0BFD" w14:textId="77777777" w:rsidTr="00D21C96">
        <w:tc>
          <w:tcPr>
            <w:tcW w:w="2268" w:type="dxa"/>
          </w:tcPr>
          <w:p w14:paraId="4962D3D1" w14:textId="588AB81C" w:rsidR="001655D0" w:rsidRPr="00217148" w:rsidRDefault="001655D0" w:rsidP="00F5432D">
            <w:pPr>
              <w:pStyle w:val="Nidungvnbn"/>
              <w:ind w:firstLine="0"/>
              <w:jc w:val="center"/>
            </w:pPr>
            <w:r w:rsidRPr="00217148">
              <w:t>0</w:t>
            </w:r>
            <w:r w:rsidR="00B7486F" w:rsidRPr="00217148">
              <w:t>3</w:t>
            </w:r>
            <w:r w:rsidRPr="00217148">
              <w:t>/04</w:t>
            </w:r>
          </w:p>
        </w:tc>
        <w:tc>
          <w:tcPr>
            <w:tcW w:w="2410" w:type="dxa"/>
          </w:tcPr>
          <w:p w14:paraId="6F64E3D9" w14:textId="1F728CAF" w:rsidR="001655D0" w:rsidRPr="00217148" w:rsidRDefault="00F5432D" w:rsidP="001655D0">
            <w:pPr>
              <w:pStyle w:val="Nidungvnbn"/>
              <w:ind w:firstLine="0"/>
            </w:pPr>
            <w:r w:rsidRPr="00217148">
              <w:t>Triển khai thi công</w:t>
            </w:r>
          </w:p>
        </w:tc>
        <w:tc>
          <w:tcPr>
            <w:tcW w:w="4438" w:type="dxa"/>
          </w:tcPr>
          <w:p w14:paraId="3CE7B929" w14:textId="385FA2CC" w:rsidR="001655D0" w:rsidRPr="00217148" w:rsidRDefault="001655D0" w:rsidP="001655D0">
            <w:pPr>
              <w:pStyle w:val="Nidungvnbn"/>
              <w:numPr>
                <w:ilvl w:val="0"/>
                <w:numId w:val="14"/>
              </w:numPr>
              <w:ind w:left="394" w:hanging="283"/>
            </w:pPr>
            <w:r w:rsidRPr="00217148">
              <w:t>Thi công cáp mạng</w:t>
            </w:r>
            <w:r w:rsidR="00F5432D" w:rsidRPr="00217148">
              <w:t>.</w:t>
            </w:r>
          </w:p>
          <w:p w14:paraId="711EFDD3" w14:textId="47F5352A" w:rsidR="001655D0" w:rsidRPr="00217148" w:rsidRDefault="001655D0" w:rsidP="001655D0">
            <w:pPr>
              <w:pStyle w:val="Nidungvnbn"/>
              <w:numPr>
                <w:ilvl w:val="0"/>
                <w:numId w:val="14"/>
              </w:numPr>
              <w:ind w:left="394" w:hanging="283"/>
            </w:pPr>
            <w:r w:rsidRPr="00217148">
              <w:t>Chuẩn bị thiết bị dẫn</w:t>
            </w:r>
            <w:r w:rsidR="00F5432D" w:rsidRPr="00217148">
              <w:t>.</w:t>
            </w:r>
          </w:p>
          <w:p w14:paraId="4F019A3D" w14:textId="250569EC" w:rsidR="001655D0" w:rsidRPr="00217148" w:rsidRDefault="001655D0" w:rsidP="001655D0">
            <w:pPr>
              <w:pStyle w:val="Nidungvnbn"/>
              <w:numPr>
                <w:ilvl w:val="0"/>
                <w:numId w:val="14"/>
              </w:numPr>
              <w:ind w:left="394" w:hanging="283"/>
            </w:pPr>
            <w:r w:rsidRPr="00217148">
              <w:t>Đánh dấu dây cáp</w:t>
            </w:r>
            <w:r w:rsidR="00F5432D" w:rsidRPr="00217148">
              <w:t>.</w:t>
            </w:r>
          </w:p>
          <w:p w14:paraId="272D6503" w14:textId="5BBD3828" w:rsidR="001655D0" w:rsidRPr="00217148" w:rsidRDefault="001655D0" w:rsidP="001655D0">
            <w:pPr>
              <w:pStyle w:val="Nidungvnbn"/>
              <w:numPr>
                <w:ilvl w:val="0"/>
                <w:numId w:val="14"/>
              </w:numPr>
              <w:ind w:left="394" w:hanging="283"/>
            </w:pPr>
            <w:r w:rsidRPr="00217148">
              <w:t>Lắp đặt máy tính</w:t>
            </w:r>
            <w:r w:rsidR="00F5432D" w:rsidRPr="00217148">
              <w:t>.</w:t>
            </w:r>
          </w:p>
          <w:p w14:paraId="475116D0" w14:textId="052043EE" w:rsidR="001655D0" w:rsidRPr="00217148" w:rsidRDefault="001655D0" w:rsidP="001655D0">
            <w:pPr>
              <w:pStyle w:val="Nidungvnbn"/>
              <w:numPr>
                <w:ilvl w:val="0"/>
                <w:numId w:val="14"/>
              </w:numPr>
              <w:ind w:left="394" w:hanging="283"/>
            </w:pPr>
            <w:r w:rsidRPr="00217148">
              <w:t>Cài đặt hệ điều hành</w:t>
            </w:r>
            <w:r w:rsidR="00F5432D" w:rsidRPr="00217148">
              <w:t>.</w:t>
            </w:r>
          </w:p>
          <w:p w14:paraId="3DCB23A8" w14:textId="77777777" w:rsidR="00F5432D" w:rsidRPr="00217148" w:rsidRDefault="001655D0" w:rsidP="001655D0">
            <w:pPr>
              <w:pStyle w:val="Nidungvnbn"/>
              <w:numPr>
                <w:ilvl w:val="0"/>
                <w:numId w:val="14"/>
              </w:numPr>
              <w:ind w:left="394" w:hanging="283"/>
            </w:pPr>
            <w:r w:rsidRPr="00217148">
              <w:t>Cài đặt</w:t>
            </w:r>
            <w:r w:rsidR="00F5432D" w:rsidRPr="00217148">
              <w:t xml:space="preserve"> giao thức.</w:t>
            </w:r>
          </w:p>
          <w:p w14:paraId="0C85DD64" w14:textId="4A64B5D5" w:rsidR="001655D0" w:rsidRPr="00217148" w:rsidRDefault="00F5432D" w:rsidP="001655D0">
            <w:pPr>
              <w:pStyle w:val="Nidungvnbn"/>
              <w:numPr>
                <w:ilvl w:val="0"/>
                <w:numId w:val="14"/>
              </w:numPr>
              <w:ind w:left="394" w:hanging="283"/>
            </w:pPr>
            <w:r w:rsidRPr="00217148">
              <w:t>Cài đặt chương trình ứng dụng.</w:t>
            </w:r>
            <w:r w:rsidR="001655D0" w:rsidRPr="00217148">
              <w:t xml:space="preserve"> </w:t>
            </w:r>
          </w:p>
        </w:tc>
      </w:tr>
    </w:tbl>
    <w:p w14:paraId="15ED466C" w14:textId="68B22318" w:rsidR="0064189C" w:rsidRPr="00E46644" w:rsidRDefault="0064189C" w:rsidP="004670E2">
      <w:pPr>
        <w:pStyle w:val="Nidungvnbn"/>
        <w:ind w:firstLine="0"/>
        <w:rPr>
          <w:noProof/>
          <w:lang w:val="vi-VN"/>
        </w:rPr>
      </w:pPr>
    </w:p>
    <w:p w14:paraId="099CA69C" w14:textId="6DEB4485" w:rsidR="00B8413B" w:rsidRPr="00270B88" w:rsidRDefault="008E07A3" w:rsidP="00BD1DAC">
      <w:pPr>
        <w:pStyle w:val="Heading2"/>
        <w:ind w:hanging="720"/>
        <w:rPr>
          <w:noProof/>
          <w:lang w:val="vi-VN"/>
        </w:rPr>
      </w:pPr>
      <w:bookmarkStart w:id="17" w:name="_Toc134275442"/>
      <w:r w:rsidRPr="00270B88">
        <w:rPr>
          <w:noProof/>
          <w:lang w:val="vi-VN"/>
        </w:rPr>
        <w:t>Phân tích mục tiêu kỹ thuật và đánh đổ</w:t>
      </w:r>
      <w:r w:rsidR="00A80BB1" w:rsidRPr="00270B88">
        <w:rPr>
          <w:noProof/>
          <w:lang w:val="vi-VN"/>
        </w:rPr>
        <w:t>i</w:t>
      </w:r>
      <w:bookmarkEnd w:id="17"/>
    </w:p>
    <w:p w14:paraId="10AE9B28" w14:textId="4FB54734" w:rsidR="00B8413B" w:rsidRPr="00270B88" w:rsidRDefault="00B8413B" w:rsidP="00B8413B">
      <w:pPr>
        <w:pStyle w:val="Heading3"/>
        <w:rPr>
          <w:noProof/>
          <w:lang w:val="vi-VN"/>
        </w:rPr>
      </w:pPr>
      <w:bookmarkStart w:id="18" w:name="_Toc134275443"/>
      <w:r w:rsidRPr="00270B88">
        <w:rPr>
          <w:noProof/>
          <w:lang w:val="vi-VN"/>
        </w:rPr>
        <w:t>Phân tích mục tiêu kỹ thuật</w:t>
      </w:r>
      <w:bookmarkEnd w:id="18"/>
    </w:p>
    <w:p w14:paraId="75B08A17" w14:textId="61B5F26F" w:rsidR="00B8413B" w:rsidRPr="00B8413B" w:rsidRDefault="00B8413B" w:rsidP="00B8413B">
      <w:pPr>
        <w:pStyle w:val="Nidungvnbn"/>
        <w:numPr>
          <w:ilvl w:val="0"/>
          <w:numId w:val="14"/>
        </w:numPr>
      </w:pPr>
      <w:r>
        <w:t>Khả năng mở rộng:</w:t>
      </w:r>
    </w:p>
    <w:p w14:paraId="7A7AD30A" w14:textId="77777777" w:rsidR="00EB516C" w:rsidRDefault="00EB516C">
      <w:pPr>
        <w:spacing w:after="200" w:line="276" w:lineRule="auto"/>
        <w:rPr>
          <w:bCs/>
          <w:sz w:val="26"/>
          <w:szCs w:val="26"/>
        </w:rPr>
      </w:pPr>
      <w:bookmarkStart w:id="19" w:name="_Toc130657178"/>
      <w:r>
        <w:br w:type="page"/>
      </w:r>
    </w:p>
    <w:bookmarkEnd w:id="19"/>
    <w:p w14:paraId="39AA6F21" w14:textId="3C37BDC8" w:rsidR="00C6679D" w:rsidRDefault="00805549" w:rsidP="00805549">
      <w:pPr>
        <w:pStyle w:val="Caption"/>
        <w:keepNext/>
        <w:jc w:val="left"/>
      </w:pPr>
      <w:r>
        <w:lastRenderedPageBreak/>
        <w:t xml:space="preserve"> </w:t>
      </w:r>
    </w:p>
    <w:p w14:paraId="6E1FDCBE" w14:textId="15D0888B" w:rsidR="00805549" w:rsidRDefault="00805549" w:rsidP="00805549">
      <w:pPr>
        <w:pStyle w:val="Caption"/>
        <w:keepNext/>
      </w:pPr>
      <w:r>
        <w:t xml:space="preserve">Bảng </w:t>
      </w:r>
      <w:fldSimple w:instr=" STYLEREF 2 \s ">
        <w:r w:rsidR="00CF4F61">
          <w:rPr>
            <w:noProof/>
          </w:rPr>
          <w:t>1.3</w:t>
        </w:r>
      </w:fldSimple>
      <w:r w:rsidR="00D217FD">
        <w:noBreakHyphen/>
      </w:r>
      <w:fldSimple w:instr=" SEQ Bảng \* ARABIC \s 2 ">
        <w:r w:rsidR="00CF4F61">
          <w:rPr>
            <w:noProof/>
          </w:rPr>
          <w:t>1</w:t>
        </w:r>
      </w:fldSimple>
      <w:r>
        <w:t>:</w:t>
      </w:r>
      <w:r w:rsidRPr="00805549">
        <w:t xml:space="preserve"> </w:t>
      </w:r>
      <w:r>
        <w:t>Khả năng mở rộng của hệ thống mạng trong 2 năm tới</w:t>
      </w:r>
    </w:p>
    <w:tbl>
      <w:tblPr>
        <w:tblStyle w:val="TableGrid"/>
        <w:tblW w:w="0" w:type="auto"/>
        <w:tblInd w:w="-5" w:type="dxa"/>
        <w:tblLook w:val="04A0" w:firstRow="1" w:lastRow="0" w:firstColumn="1" w:lastColumn="0" w:noHBand="0" w:noVBand="1"/>
      </w:tblPr>
      <w:tblGrid>
        <w:gridCol w:w="2268"/>
        <w:gridCol w:w="3402"/>
        <w:gridCol w:w="3446"/>
      </w:tblGrid>
      <w:tr w:rsidR="00A80BB1" w14:paraId="05BEB8C2" w14:textId="77777777" w:rsidTr="00C6679D">
        <w:trPr>
          <w:trHeight w:val="584"/>
        </w:trPr>
        <w:tc>
          <w:tcPr>
            <w:tcW w:w="2268" w:type="dxa"/>
          </w:tcPr>
          <w:p w14:paraId="5E687747" w14:textId="77777777" w:rsidR="00A80BB1" w:rsidRPr="00D21C96" w:rsidRDefault="00A80BB1" w:rsidP="00D21C96">
            <w:pPr>
              <w:jc w:val="center"/>
              <w:rPr>
                <w:b/>
                <w:bCs/>
              </w:rPr>
            </w:pPr>
          </w:p>
        </w:tc>
        <w:tc>
          <w:tcPr>
            <w:tcW w:w="3402" w:type="dxa"/>
          </w:tcPr>
          <w:p w14:paraId="68B4D0D5" w14:textId="414D0693" w:rsidR="00A80BB1" w:rsidRPr="00D21C96" w:rsidRDefault="00A80BB1" w:rsidP="00D21C96">
            <w:pPr>
              <w:jc w:val="center"/>
              <w:rPr>
                <w:b/>
                <w:bCs/>
              </w:rPr>
            </w:pPr>
            <w:r w:rsidRPr="00D21C96">
              <w:rPr>
                <w:b/>
                <w:bCs/>
              </w:rPr>
              <w:t>1 năm tới</w:t>
            </w:r>
          </w:p>
        </w:tc>
        <w:tc>
          <w:tcPr>
            <w:tcW w:w="3446" w:type="dxa"/>
          </w:tcPr>
          <w:p w14:paraId="7BBC66BF" w14:textId="14FD03C6" w:rsidR="00A80BB1" w:rsidRPr="00D21C96" w:rsidRDefault="00A80BB1" w:rsidP="00D21C96">
            <w:pPr>
              <w:jc w:val="center"/>
              <w:rPr>
                <w:b/>
                <w:bCs/>
              </w:rPr>
            </w:pPr>
            <w:r w:rsidRPr="00D21C96">
              <w:rPr>
                <w:b/>
                <w:bCs/>
              </w:rPr>
              <w:t>2 năm tới</w:t>
            </w:r>
          </w:p>
        </w:tc>
      </w:tr>
      <w:tr w:rsidR="00A80BB1" w14:paraId="06A9D7EE" w14:textId="77777777" w:rsidTr="00C6679D">
        <w:trPr>
          <w:trHeight w:val="422"/>
        </w:trPr>
        <w:tc>
          <w:tcPr>
            <w:tcW w:w="2268" w:type="dxa"/>
          </w:tcPr>
          <w:p w14:paraId="43B35D30" w14:textId="55241A76" w:rsidR="00A80BB1" w:rsidRDefault="00A80BB1" w:rsidP="00D21C96">
            <w:pPr>
              <w:jc w:val="center"/>
            </w:pPr>
            <w:r>
              <w:t>Số chi nhánh</w:t>
            </w:r>
          </w:p>
        </w:tc>
        <w:tc>
          <w:tcPr>
            <w:tcW w:w="3402" w:type="dxa"/>
          </w:tcPr>
          <w:p w14:paraId="530AE5E2" w14:textId="4D6CD62D" w:rsidR="00A80BB1" w:rsidRDefault="00A80BB1" w:rsidP="00D21C96">
            <w:pPr>
              <w:jc w:val="center"/>
            </w:pPr>
            <w:r>
              <w:t>0%</w:t>
            </w:r>
          </w:p>
        </w:tc>
        <w:tc>
          <w:tcPr>
            <w:tcW w:w="3446" w:type="dxa"/>
          </w:tcPr>
          <w:p w14:paraId="6421FB12" w14:textId="2A67A7C3" w:rsidR="00A80BB1" w:rsidRDefault="00A80BB1" w:rsidP="00D21C96">
            <w:pPr>
              <w:jc w:val="center"/>
            </w:pPr>
            <w:r>
              <w:t>0%</w:t>
            </w:r>
          </w:p>
        </w:tc>
      </w:tr>
      <w:tr w:rsidR="00A80BB1" w14:paraId="0AD52D6C" w14:textId="77777777" w:rsidTr="00C6679D">
        <w:trPr>
          <w:trHeight w:val="401"/>
        </w:trPr>
        <w:tc>
          <w:tcPr>
            <w:tcW w:w="2268" w:type="dxa"/>
          </w:tcPr>
          <w:p w14:paraId="00C29843" w14:textId="67710F62" w:rsidR="00A80BB1" w:rsidRDefault="00A80BB1" w:rsidP="00D21C96">
            <w:pPr>
              <w:jc w:val="center"/>
            </w:pPr>
            <w:r>
              <w:t>Số người dùng</w:t>
            </w:r>
          </w:p>
        </w:tc>
        <w:tc>
          <w:tcPr>
            <w:tcW w:w="3402" w:type="dxa"/>
          </w:tcPr>
          <w:p w14:paraId="4457F524" w14:textId="5CD1CC20" w:rsidR="00A80BB1" w:rsidRDefault="00BE10F5" w:rsidP="00D21C96">
            <w:pPr>
              <w:jc w:val="center"/>
            </w:pPr>
            <w:r>
              <w:t>50</w:t>
            </w:r>
            <w:r w:rsidR="00A80BB1">
              <w:t>%</w:t>
            </w:r>
          </w:p>
        </w:tc>
        <w:tc>
          <w:tcPr>
            <w:tcW w:w="3446" w:type="dxa"/>
          </w:tcPr>
          <w:p w14:paraId="7D6445C2" w14:textId="59CCCC24" w:rsidR="00A80BB1" w:rsidRDefault="00BE10F5" w:rsidP="00D21C96">
            <w:pPr>
              <w:jc w:val="center"/>
            </w:pPr>
            <w:r>
              <w:t>50</w:t>
            </w:r>
            <w:r w:rsidR="00A80BB1">
              <w:t>%</w:t>
            </w:r>
          </w:p>
        </w:tc>
      </w:tr>
      <w:tr w:rsidR="00A80BB1" w14:paraId="1E1F7E7D" w14:textId="77777777" w:rsidTr="00C6679D">
        <w:trPr>
          <w:trHeight w:val="411"/>
        </w:trPr>
        <w:tc>
          <w:tcPr>
            <w:tcW w:w="2268" w:type="dxa"/>
          </w:tcPr>
          <w:p w14:paraId="3E2F40C7" w14:textId="345906E6" w:rsidR="00A80BB1" w:rsidRDefault="00A80BB1" w:rsidP="00D21C96">
            <w:pPr>
              <w:jc w:val="center"/>
            </w:pPr>
            <w:r>
              <w:t>Số server</w:t>
            </w:r>
          </w:p>
        </w:tc>
        <w:tc>
          <w:tcPr>
            <w:tcW w:w="3402" w:type="dxa"/>
          </w:tcPr>
          <w:p w14:paraId="35D4DF2C" w14:textId="636883DE" w:rsidR="00A80BB1" w:rsidRDefault="00145F40" w:rsidP="00D21C96">
            <w:pPr>
              <w:jc w:val="center"/>
            </w:pPr>
            <w:r>
              <w:t>0</w:t>
            </w:r>
            <w:r w:rsidR="00A80BB1">
              <w:t>%</w:t>
            </w:r>
          </w:p>
        </w:tc>
        <w:tc>
          <w:tcPr>
            <w:tcW w:w="3446" w:type="dxa"/>
          </w:tcPr>
          <w:p w14:paraId="42825C66" w14:textId="3B97D7A8" w:rsidR="00A80BB1" w:rsidRDefault="00A80BB1" w:rsidP="00D21C96">
            <w:pPr>
              <w:jc w:val="center"/>
            </w:pPr>
            <w:r>
              <w:t>0%</w:t>
            </w:r>
          </w:p>
        </w:tc>
      </w:tr>
    </w:tbl>
    <w:p w14:paraId="1EC62C17" w14:textId="1AA54523" w:rsidR="00B8413B" w:rsidRPr="00B8413B" w:rsidRDefault="00B8413B" w:rsidP="00C6679D">
      <w:pPr>
        <w:pStyle w:val="ListParagraph"/>
        <w:numPr>
          <w:ilvl w:val="0"/>
          <w:numId w:val="14"/>
        </w:numPr>
        <w:spacing w:before="120" w:after="200" w:line="360" w:lineRule="auto"/>
        <w:rPr>
          <w:noProof/>
          <w:sz w:val="26"/>
          <w:szCs w:val="26"/>
          <w:lang w:val="vi-VN"/>
        </w:rPr>
      </w:pPr>
      <w:r>
        <w:rPr>
          <w:noProof/>
          <w:sz w:val="26"/>
          <w:szCs w:val="26"/>
        </w:rPr>
        <w:t>Khả năng khả dụng: 99%</w:t>
      </w:r>
    </w:p>
    <w:p w14:paraId="2A38EC2B" w14:textId="77777777" w:rsidR="00B8413B" w:rsidRPr="00B8413B" w:rsidRDefault="00B8413B" w:rsidP="00C6679D">
      <w:pPr>
        <w:pStyle w:val="ListParagraph"/>
        <w:numPr>
          <w:ilvl w:val="0"/>
          <w:numId w:val="14"/>
        </w:numPr>
        <w:spacing w:after="200" w:line="360" w:lineRule="auto"/>
        <w:rPr>
          <w:noProof/>
          <w:sz w:val="26"/>
          <w:szCs w:val="26"/>
          <w:lang w:val="vi-VN"/>
        </w:rPr>
      </w:pPr>
      <w:r w:rsidRPr="00270B88">
        <w:rPr>
          <w:noProof/>
          <w:sz w:val="26"/>
          <w:szCs w:val="26"/>
          <w:lang w:val="vi-VN"/>
        </w:rPr>
        <w:t>Hiệu suất mạng: Đảm bảo băng thông ở backbone đạt tối đa 1 Gbps và tối đa 100 Mbps đối với các thiết bị đầu cuối.</w:t>
      </w:r>
    </w:p>
    <w:p w14:paraId="48593504" w14:textId="77777777" w:rsidR="00B8413B" w:rsidRPr="00B8413B" w:rsidRDefault="00B8413B" w:rsidP="00C6679D">
      <w:pPr>
        <w:pStyle w:val="ListParagraph"/>
        <w:numPr>
          <w:ilvl w:val="0"/>
          <w:numId w:val="14"/>
        </w:numPr>
        <w:spacing w:after="200" w:line="360" w:lineRule="auto"/>
        <w:rPr>
          <w:noProof/>
          <w:sz w:val="26"/>
          <w:szCs w:val="26"/>
          <w:lang w:val="vi-VN"/>
        </w:rPr>
      </w:pPr>
      <w:r>
        <w:rPr>
          <w:noProof/>
          <w:sz w:val="26"/>
          <w:szCs w:val="26"/>
        </w:rPr>
        <w:t>Bảo mật:</w:t>
      </w:r>
    </w:p>
    <w:p w14:paraId="3817BCEB" w14:textId="77777777" w:rsidR="00B8413B" w:rsidRPr="00B8413B" w:rsidRDefault="00B8413B" w:rsidP="00C6679D">
      <w:pPr>
        <w:pStyle w:val="ListParagraph"/>
        <w:numPr>
          <w:ilvl w:val="1"/>
          <w:numId w:val="14"/>
        </w:numPr>
        <w:spacing w:after="200" w:line="360" w:lineRule="auto"/>
        <w:rPr>
          <w:noProof/>
          <w:sz w:val="26"/>
          <w:szCs w:val="26"/>
          <w:lang w:val="vi-VN"/>
        </w:rPr>
      </w:pPr>
      <w:r w:rsidRPr="00270B88">
        <w:rPr>
          <w:noProof/>
          <w:sz w:val="26"/>
          <w:szCs w:val="26"/>
          <w:lang w:val="vi-VN"/>
        </w:rPr>
        <w:t>Các thiết bị mạng được bảo mật để tránh truy cập trái phép.</w:t>
      </w:r>
    </w:p>
    <w:p w14:paraId="311741EE" w14:textId="77777777" w:rsidR="00B8413B" w:rsidRPr="00B8413B" w:rsidRDefault="00B8413B" w:rsidP="00C6679D">
      <w:pPr>
        <w:pStyle w:val="ListParagraph"/>
        <w:numPr>
          <w:ilvl w:val="1"/>
          <w:numId w:val="14"/>
        </w:numPr>
        <w:spacing w:after="200" w:line="360" w:lineRule="auto"/>
        <w:rPr>
          <w:noProof/>
          <w:sz w:val="26"/>
          <w:szCs w:val="26"/>
          <w:lang w:val="vi-VN"/>
        </w:rPr>
      </w:pPr>
      <w:r w:rsidRPr="00270B88">
        <w:rPr>
          <w:noProof/>
          <w:sz w:val="26"/>
          <w:szCs w:val="26"/>
          <w:lang w:val="vi-VN"/>
        </w:rPr>
        <w:t>Hệ thống mạng được cấu hình để đảm bảo tránh truy cập bất hợp pháp.</w:t>
      </w:r>
    </w:p>
    <w:p w14:paraId="16D80F6A" w14:textId="77777777" w:rsidR="004C7AD0" w:rsidRPr="004C7AD0" w:rsidRDefault="004C7AD0" w:rsidP="00C6679D">
      <w:pPr>
        <w:pStyle w:val="ListParagraph"/>
        <w:numPr>
          <w:ilvl w:val="0"/>
          <w:numId w:val="14"/>
        </w:numPr>
        <w:spacing w:after="200" w:line="360" w:lineRule="auto"/>
        <w:rPr>
          <w:noProof/>
          <w:sz w:val="26"/>
          <w:szCs w:val="26"/>
          <w:lang w:val="vi-VN"/>
        </w:rPr>
      </w:pPr>
      <w:r>
        <w:rPr>
          <w:noProof/>
          <w:sz w:val="26"/>
          <w:szCs w:val="26"/>
        </w:rPr>
        <w:t>Khả năng quản lý:</w:t>
      </w:r>
    </w:p>
    <w:p w14:paraId="51F1FF82" w14:textId="77777777" w:rsidR="004C7AD0" w:rsidRPr="004C7AD0" w:rsidRDefault="004C7AD0" w:rsidP="00C6679D">
      <w:pPr>
        <w:pStyle w:val="ListParagraph"/>
        <w:numPr>
          <w:ilvl w:val="1"/>
          <w:numId w:val="14"/>
        </w:numPr>
        <w:spacing w:after="200" w:line="360" w:lineRule="auto"/>
        <w:rPr>
          <w:noProof/>
          <w:sz w:val="26"/>
          <w:szCs w:val="26"/>
          <w:lang w:val="vi-VN"/>
        </w:rPr>
      </w:pPr>
      <w:r w:rsidRPr="00270B88">
        <w:rPr>
          <w:noProof/>
          <w:sz w:val="26"/>
          <w:szCs w:val="26"/>
          <w:lang w:val="vi-VN"/>
        </w:rPr>
        <w:t>Quản lý lỗi: Phát hiện; báo cáo vấn đề cho người quản lý.</w:t>
      </w:r>
    </w:p>
    <w:p w14:paraId="6C93240E" w14:textId="77777777" w:rsidR="004C7AD0" w:rsidRPr="004C7AD0" w:rsidRDefault="004C7AD0" w:rsidP="00C6679D">
      <w:pPr>
        <w:pStyle w:val="ListParagraph"/>
        <w:numPr>
          <w:ilvl w:val="1"/>
          <w:numId w:val="14"/>
        </w:numPr>
        <w:spacing w:after="200" w:line="360" w:lineRule="auto"/>
        <w:rPr>
          <w:noProof/>
          <w:sz w:val="26"/>
          <w:szCs w:val="26"/>
          <w:lang w:val="vi-VN"/>
        </w:rPr>
      </w:pPr>
      <w:r w:rsidRPr="00270B88">
        <w:rPr>
          <w:noProof/>
          <w:sz w:val="26"/>
          <w:szCs w:val="26"/>
          <w:lang w:val="vi-VN"/>
        </w:rPr>
        <w:t>Quản lý cấu hình: Kiểm soát, vận hành, xác định và thu thập dữ liệu từ các thiết bị được quản lý.</w:t>
      </w:r>
    </w:p>
    <w:p w14:paraId="64BE3D54" w14:textId="6CB5CBDF" w:rsidR="004C7AD0" w:rsidRPr="004C7AD0" w:rsidRDefault="004C7AD0" w:rsidP="00C6679D">
      <w:pPr>
        <w:pStyle w:val="ListParagraph"/>
        <w:numPr>
          <w:ilvl w:val="1"/>
          <w:numId w:val="14"/>
        </w:numPr>
        <w:spacing w:after="200" w:line="360" w:lineRule="auto"/>
        <w:rPr>
          <w:noProof/>
          <w:sz w:val="26"/>
          <w:szCs w:val="26"/>
          <w:lang w:val="vi-VN"/>
        </w:rPr>
      </w:pPr>
      <w:r w:rsidRPr="00270B88">
        <w:rPr>
          <w:noProof/>
          <w:sz w:val="26"/>
          <w:szCs w:val="26"/>
          <w:lang w:val="vi-VN"/>
        </w:rPr>
        <w:t>Quản lý hiệu suất: Phân tích lưu lượng truy cập và hành vi của ứng dụng để tối ưu hóa mạng, đáp ứng được kế hoạch mở rộng.</w:t>
      </w:r>
    </w:p>
    <w:p w14:paraId="6C829ED1" w14:textId="6497C96F" w:rsidR="004C7AD0" w:rsidRDefault="004C7AD0" w:rsidP="00C6679D">
      <w:pPr>
        <w:pStyle w:val="ListParagraph"/>
        <w:numPr>
          <w:ilvl w:val="1"/>
          <w:numId w:val="14"/>
        </w:numPr>
        <w:spacing w:after="200" w:line="360" w:lineRule="auto"/>
        <w:rPr>
          <w:noProof/>
          <w:sz w:val="26"/>
          <w:szCs w:val="26"/>
          <w:lang w:val="vi-VN"/>
        </w:rPr>
      </w:pPr>
      <w:r w:rsidRPr="00270B88">
        <w:rPr>
          <w:noProof/>
          <w:sz w:val="26"/>
          <w:szCs w:val="26"/>
          <w:lang w:val="vi-VN"/>
        </w:rPr>
        <w:t>Quản lý bảo mật: Theo dõi và kiểm tra các chính sách bảo mật và bảo vệ, duy trì mật mật khẩu và thông tin xác thực và ủy quyền khác.</w:t>
      </w:r>
    </w:p>
    <w:p w14:paraId="0D3E3B5C" w14:textId="77777777" w:rsidR="00A75DD2" w:rsidRPr="00A75DD2" w:rsidRDefault="00A75DD2" w:rsidP="00A75DD2">
      <w:pPr>
        <w:pStyle w:val="ListParagraph"/>
        <w:numPr>
          <w:ilvl w:val="1"/>
          <w:numId w:val="14"/>
        </w:numPr>
        <w:spacing w:after="200" w:line="360" w:lineRule="auto"/>
        <w:rPr>
          <w:noProof/>
          <w:sz w:val="26"/>
          <w:szCs w:val="26"/>
          <w:lang w:val="vi-VN"/>
        </w:rPr>
      </w:pPr>
      <w:r w:rsidRPr="00A75DD2">
        <w:rPr>
          <w:noProof/>
          <w:sz w:val="26"/>
          <w:szCs w:val="26"/>
          <w:lang w:val="vi-VN"/>
        </w:rPr>
        <w:t>Khả năng mở rộng: Đảm bảo hệ thống có khả năng mở rộng và mở rộng được để đáp ứng nhu cầu kinh doanh tăng lên trong tương lai.</w:t>
      </w:r>
    </w:p>
    <w:p w14:paraId="277800BB" w14:textId="77777777" w:rsidR="00A75DD2" w:rsidRPr="00A75DD2" w:rsidRDefault="00A75DD2" w:rsidP="00A75DD2">
      <w:pPr>
        <w:pStyle w:val="ListParagraph"/>
        <w:numPr>
          <w:ilvl w:val="1"/>
          <w:numId w:val="14"/>
        </w:numPr>
        <w:spacing w:after="200" w:line="360" w:lineRule="auto"/>
        <w:rPr>
          <w:noProof/>
          <w:sz w:val="26"/>
          <w:szCs w:val="26"/>
          <w:lang w:val="vi-VN"/>
        </w:rPr>
      </w:pPr>
      <w:r w:rsidRPr="00A75DD2">
        <w:rPr>
          <w:noProof/>
          <w:sz w:val="26"/>
          <w:szCs w:val="26"/>
          <w:lang w:val="vi-VN"/>
        </w:rPr>
        <w:t>Tính sẵn sàng cao: Hệ thống mạng cần có khả năng sẵn sàng cao, đảm bảo tính liên tục và ổn định của dịch vụ mạng.</w:t>
      </w:r>
    </w:p>
    <w:p w14:paraId="41C0C446" w14:textId="77777777" w:rsidR="00A75DD2" w:rsidRPr="00A75DD2" w:rsidRDefault="00A75DD2" w:rsidP="00A75DD2">
      <w:pPr>
        <w:pStyle w:val="ListParagraph"/>
        <w:numPr>
          <w:ilvl w:val="1"/>
          <w:numId w:val="14"/>
        </w:numPr>
        <w:spacing w:after="200" w:line="360" w:lineRule="auto"/>
        <w:rPr>
          <w:noProof/>
          <w:sz w:val="26"/>
          <w:szCs w:val="26"/>
          <w:lang w:val="vi-VN"/>
        </w:rPr>
      </w:pPr>
      <w:r w:rsidRPr="00A75DD2">
        <w:rPr>
          <w:noProof/>
          <w:sz w:val="26"/>
          <w:szCs w:val="26"/>
          <w:lang w:val="vi-VN"/>
        </w:rPr>
        <w:lastRenderedPageBreak/>
        <w:t>Các chuẩn kết nối: Hệ thống mạng cần tuân thủ các chuẩn kết nối quốc tế và quốc gia, đảm bảo tính tương thích và tính bảo mật của hệ thống.</w:t>
      </w:r>
    </w:p>
    <w:p w14:paraId="1B369011" w14:textId="77777777" w:rsidR="00A75DD2" w:rsidRPr="00A75DD2" w:rsidRDefault="00A75DD2" w:rsidP="00A75DD2">
      <w:pPr>
        <w:pStyle w:val="ListParagraph"/>
        <w:numPr>
          <w:ilvl w:val="1"/>
          <w:numId w:val="14"/>
        </w:numPr>
        <w:spacing w:after="200" w:line="360" w:lineRule="auto"/>
        <w:rPr>
          <w:noProof/>
          <w:sz w:val="26"/>
          <w:szCs w:val="26"/>
          <w:lang w:val="vi-VN"/>
        </w:rPr>
      </w:pPr>
      <w:r w:rsidRPr="00A75DD2">
        <w:rPr>
          <w:noProof/>
          <w:sz w:val="26"/>
          <w:szCs w:val="26"/>
          <w:lang w:val="vi-VN"/>
        </w:rPr>
        <w:t>Khả năng tích hợp: Hệ thống mạng cần có khả năng tích hợp với các hệ thống và ứng dụng khác, đảm bảo tính liên kết và sự phối hợp giữa các bộ phận trong tổ chức.</w:t>
      </w:r>
    </w:p>
    <w:p w14:paraId="2E179D0A" w14:textId="5BE6C254" w:rsidR="00A75DD2" w:rsidRPr="00A75DD2" w:rsidRDefault="00A75DD2" w:rsidP="00A75DD2">
      <w:pPr>
        <w:pStyle w:val="ListParagraph"/>
        <w:numPr>
          <w:ilvl w:val="1"/>
          <w:numId w:val="14"/>
        </w:numPr>
        <w:spacing w:after="200" w:line="360" w:lineRule="auto"/>
        <w:rPr>
          <w:noProof/>
          <w:sz w:val="26"/>
          <w:szCs w:val="26"/>
          <w:lang w:val="vi-VN"/>
        </w:rPr>
      </w:pPr>
      <w:r w:rsidRPr="00A75DD2">
        <w:rPr>
          <w:noProof/>
          <w:sz w:val="26"/>
          <w:szCs w:val="26"/>
          <w:lang w:val="vi-VN"/>
        </w:rPr>
        <w:t>Quy định pháp luật: Hệ thống mạng cần tuân thủ các quy định pháp luật về bảo mật thông tin và bảo vệ quyền riêng tư.</w:t>
      </w:r>
    </w:p>
    <w:p w14:paraId="10AE45C5" w14:textId="412F460C" w:rsidR="004C7AD0" w:rsidRPr="004C7AD0" w:rsidRDefault="004C7AD0" w:rsidP="00C6679D">
      <w:pPr>
        <w:pStyle w:val="ListParagraph"/>
        <w:numPr>
          <w:ilvl w:val="0"/>
          <w:numId w:val="14"/>
        </w:numPr>
        <w:spacing w:after="200" w:line="360" w:lineRule="auto"/>
        <w:rPr>
          <w:noProof/>
          <w:sz w:val="26"/>
          <w:szCs w:val="26"/>
          <w:lang w:val="vi-VN"/>
        </w:rPr>
      </w:pPr>
      <w:r w:rsidRPr="00270B88">
        <w:rPr>
          <w:noProof/>
          <w:sz w:val="26"/>
          <w:szCs w:val="26"/>
          <w:lang w:val="vi-VN"/>
        </w:rPr>
        <w:t>Khả năng sử dụng: Đảm bảo các máy của nhân viên được cấp phát địa chỉ IP động để người dùng dễ dàng truy cập vào mạng và dịch vụ.</w:t>
      </w:r>
    </w:p>
    <w:p w14:paraId="14AA4B47" w14:textId="52D1FD47" w:rsidR="00BE722A" w:rsidRPr="00B8413B" w:rsidRDefault="00BE722A" w:rsidP="00BE722A">
      <w:pPr>
        <w:pStyle w:val="Heading3"/>
        <w:rPr>
          <w:noProof/>
        </w:rPr>
      </w:pPr>
      <w:bookmarkStart w:id="20" w:name="_Toc134275444"/>
      <w:r>
        <w:rPr>
          <w:noProof/>
        </w:rPr>
        <w:t>Một số đánh đổi</w:t>
      </w:r>
      <w:bookmarkEnd w:id="20"/>
    </w:p>
    <w:p w14:paraId="28E1944C" w14:textId="5D6D1483" w:rsidR="00BE722A" w:rsidRDefault="00BE722A" w:rsidP="00BE722A">
      <w:pPr>
        <w:pStyle w:val="Nidungvnbn"/>
        <w:rPr>
          <w:noProof/>
        </w:rPr>
      </w:pPr>
      <w:r>
        <w:rPr>
          <w:noProof/>
        </w:rPr>
        <w:t xml:space="preserve">Để đáp ứng mô hình mạng với mục tiêu kỹ thuật và ngân sách trên thì mô hình mạng </w:t>
      </w:r>
      <w:r w:rsidR="00190073">
        <w:rPr>
          <w:noProof/>
        </w:rPr>
        <w:t>có một số yếu điểm</w:t>
      </w:r>
      <w:r>
        <w:rPr>
          <w:noProof/>
        </w:rPr>
        <w:t xml:space="preserve"> như sau:</w:t>
      </w:r>
    </w:p>
    <w:p w14:paraId="5D9C3887" w14:textId="77777777" w:rsidR="005C5A34" w:rsidRDefault="005C5A34" w:rsidP="00C91AD6">
      <w:pPr>
        <w:pStyle w:val="Nidungvnbn"/>
        <w:numPr>
          <w:ilvl w:val="0"/>
          <w:numId w:val="14"/>
        </w:numPr>
        <w:rPr>
          <w:noProof/>
        </w:rPr>
      </w:pPr>
      <w:r w:rsidRPr="005C5A34">
        <w:rPr>
          <w:noProof/>
        </w:rPr>
        <w:t>Chi phí vận hành và bảo trì mạng có thể cao hơn do không được tối ưu hóa về cấu trúc mạng.</w:t>
      </w:r>
    </w:p>
    <w:p w14:paraId="43B84E79" w14:textId="7E3B2098" w:rsidR="00C6679D" w:rsidRDefault="00BE722A" w:rsidP="00C91AD6">
      <w:pPr>
        <w:pStyle w:val="Nidungvnbn"/>
        <w:numPr>
          <w:ilvl w:val="0"/>
          <w:numId w:val="14"/>
        </w:numPr>
        <w:rPr>
          <w:noProof/>
        </w:rPr>
      </w:pPr>
      <w:r>
        <w:rPr>
          <w:noProof/>
        </w:rPr>
        <w:t>Khả năng thích ứng thấp</w:t>
      </w:r>
      <w:r w:rsidR="00C91AD6">
        <w:rPr>
          <w:noProof/>
        </w:rPr>
        <w:t>.</w:t>
      </w:r>
    </w:p>
    <w:p w14:paraId="3D5E6F37" w14:textId="709C5737" w:rsidR="002C36C6" w:rsidRDefault="002C36C6" w:rsidP="00C91AD6">
      <w:pPr>
        <w:pStyle w:val="Nidungvnbn"/>
        <w:numPr>
          <w:ilvl w:val="0"/>
          <w:numId w:val="14"/>
        </w:numPr>
        <w:rPr>
          <w:noProof/>
        </w:rPr>
      </w:pPr>
      <w:r w:rsidRPr="002C36C6">
        <w:rPr>
          <w:noProof/>
        </w:rPr>
        <w:t>Khả năng đáp ứng tải cao có thể bị giảm do thiếu tính linh hoạt trong cấu hình mạng.</w:t>
      </w:r>
    </w:p>
    <w:p w14:paraId="38CAC81A" w14:textId="383995E8" w:rsidR="00830E51" w:rsidRPr="00830E51" w:rsidRDefault="00830E51" w:rsidP="00C91AD6">
      <w:pPr>
        <w:pStyle w:val="Nidungvnbn"/>
        <w:numPr>
          <w:ilvl w:val="0"/>
          <w:numId w:val="14"/>
        </w:numPr>
        <w:rPr>
          <w:noProof/>
        </w:rPr>
      </w:pPr>
      <w:r w:rsidRPr="00830E51">
        <w:rPr>
          <w:noProof/>
        </w:rPr>
        <w:t xml:space="preserve">Việc </w:t>
      </w:r>
      <w:r>
        <w:rPr>
          <w:noProof/>
        </w:rPr>
        <w:t>chi trả cho việc đáp ứng các mục tiêu kỹ thuật sẽ có khả năng ngoài ngân sách hiện tại do sử dụng hệ thống mạng phân lớp, do đó việc tiết kiệm chi phí cho doanh nghiệp sẽ khá khó.</w:t>
      </w:r>
    </w:p>
    <w:p w14:paraId="2482A691" w14:textId="77777777" w:rsidR="00BE722A" w:rsidRPr="00830E51" w:rsidRDefault="00BE722A" w:rsidP="00C6679D">
      <w:pPr>
        <w:pStyle w:val="Nidungvnbn"/>
        <w:ind w:firstLine="0"/>
        <w:rPr>
          <w:noProof/>
        </w:rPr>
      </w:pPr>
    </w:p>
    <w:p w14:paraId="0024FB45" w14:textId="77777777" w:rsidR="00225D2E" w:rsidRPr="00830E51" w:rsidRDefault="00225D2E">
      <w:pPr>
        <w:spacing w:after="200" w:line="276" w:lineRule="auto"/>
        <w:rPr>
          <w:b/>
          <w:noProof/>
          <w:sz w:val="32"/>
          <w:szCs w:val="32"/>
        </w:rPr>
      </w:pPr>
      <w:r w:rsidRPr="00830E51">
        <w:rPr>
          <w:noProof/>
        </w:rPr>
        <w:br w:type="page"/>
      </w:r>
    </w:p>
    <w:p w14:paraId="172707E2" w14:textId="72E6179E" w:rsidR="00C91AD6" w:rsidRDefault="00C91AD6" w:rsidP="00C91AD6">
      <w:pPr>
        <w:pStyle w:val="Heading1"/>
        <w:ind w:left="1985" w:hanging="1985"/>
        <w:rPr>
          <w:noProof/>
        </w:rPr>
      </w:pPr>
      <w:bookmarkStart w:id="21" w:name="_Toc134275445"/>
      <w:r>
        <w:rPr>
          <w:noProof/>
        </w:rPr>
        <w:lastRenderedPageBreak/>
        <w:t xml:space="preserve">THIẾT KẾ MẠNG </w:t>
      </w:r>
      <w:r w:rsidR="00EC61BA">
        <w:rPr>
          <w:noProof/>
        </w:rPr>
        <w:t>LUẬN LÝ</w:t>
      </w:r>
      <w:bookmarkEnd w:id="21"/>
    </w:p>
    <w:p w14:paraId="6193F653" w14:textId="3A0D834E" w:rsidR="00C91AD6" w:rsidRDefault="00C91AD6" w:rsidP="00BD1DAC">
      <w:pPr>
        <w:pStyle w:val="Heading2"/>
        <w:ind w:hanging="720"/>
      </w:pPr>
      <w:bookmarkStart w:id="22" w:name="_Toc134275446"/>
      <w:r>
        <w:t>Thiết kế mô hình mạng</w:t>
      </w:r>
      <w:r w:rsidR="009D314C">
        <w:t xml:space="preserve"> logic</w:t>
      </w:r>
      <w:bookmarkEnd w:id="22"/>
    </w:p>
    <w:p w14:paraId="39CA3DFD" w14:textId="2F7B336A" w:rsidR="00C91AD6" w:rsidRDefault="00C91AD6" w:rsidP="00C91AD6">
      <w:pPr>
        <w:pStyle w:val="Nidungvnbn"/>
      </w:pPr>
      <w:r>
        <w:t xml:space="preserve">Với </w:t>
      </w:r>
      <w:r w:rsidR="00947D3D">
        <w:t xml:space="preserve">những yêu cầu của bên khách hàng, </w:t>
      </w:r>
      <w:r w:rsidR="009D314C">
        <w:t>mô hình mạng được thiết kế theo mô hình phẳng, sơ đồ logic như sau</w:t>
      </w:r>
      <w:r w:rsidR="00947D3D">
        <w:t>:</w:t>
      </w:r>
    </w:p>
    <w:p w14:paraId="28E02C5C" w14:textId="0BD825E9" w:rsidR="004A4296" w:rsidRDefault="00BF7946" w:rsidP="004A4296">
      <w:pPr>
        <w:pStyle w:val="Nidungvnbn"/>
        <w:keepNext/>
        <w:ind w:firstLine="0"/>
      </w:pPr>
      <w:r>
        <w:rPr>
          <w:noProof/>
        </w:rPr>
        <w:drawing>
          <wp:inline distT="0" distB="0" distL="0" distR="0" wp14:anchorId="1D334FEC" wp14:editId="2820C2A6">
            <wp:extent cx="5783580" cy="2956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2956560"/>
                    </a:xfrm>
                    <a:prstGeom prst="rect">
                      <a:avLst/>
                    </a:prstGeom>
                    <a:noFill/>
                    <a:ln>
                      <a:noFill/>
                    </a:ln>
                  </pic:spPr>
                </pic:pic>
              </a:graphicData>
            </a:graphic>
          </wp:inline>
        </w:drawing>
      </w:r>
    </w:p>
    <w:p w14:paraId="6D82AC52" w14:textId="4D49972D" w:rsidR="000327EF" w:rsidRDefault="004A4296" w:rsidP="004A4296">
      <w:pPr>
        <w:pStyle w:val="Caption"/>
      </w:pPr>
      <w:r>
        <w:t xml:space="preserve">Hình </w:t>
      </w:r>
      <w:fldSimple w:instr=" STYLEREF 2 \s ">
        <w:r w:rsidR="00CF4F61">
          <w:rPr>
            <w:noProof/>
          </w:rPr>
          <w:t>2.1</w:t>
        </w:r>
      </w:fldSimple>
      <w:r w:rsidR="00AB307B">
        <w:t>.</w:t>
      </w:r>
      <w:fldSimple w:instr=" SEQ Hình \* ARABIC \s 2 ">
        <w:r w:rsidR="00CF4F61">
          <w:rPr>
            <w:noProof/>
          </w:rPr>
          <w:t>1</w:t>
        </w:r>
      </w:fldSimple>
      <w:r>
        <w:t>: Sơ đồ luận lý của hệ thống mạng</w:t>
      </w:r>
    </w:p>
    <w:p w14:paraId="17BDC1FD" w14:textId="48D84F1B" w:rsidR="00C91AD6" w:rsidRDefault="00C1358D" w:rsidP="004430BB">
      <w:pPr>
        <w:pStyle w:val="Heading2"/>
        <w:ind w:hanging="720"/>
      </w:pPr>
      <w:bookmarkStart w:id="23" w:name="_Toc134275447"/>
      <w:r>
        <w:t>Quy hoạch địa chỉ IP:</w:t>
      </w:r>
      <w:bookmarkEnd w:id="23"/>
    </w:p>
    <w:p w14:paraId="0160824A" w14:textId="7E988EE7" w:rsidR="003C49D0" w:rsidRDefault="003C49D0" w:rsidP="003C49D0">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1</w:t>
        </w:r>
      </w:fldSimple>
      <w:r>
        <w:t>: Quy hoạch địa chỉ IP và VLAN của công ty</w:t>
      </w:r>
    </w:p>
    <w:tbl>
      <w:tblPr>
        <w:tblStyle w:val="TableGrid"/>
        <w:tblW w:w="0" w:type="auto"/>
        <w:tblLook w:val="04A0" w:firstRow="1" w:lastRow="0" w:firstColumn="1" w:lastColumn="0" w:noHBand="0" w:noVBand="1"/>
      </w:tblPr>
      <w:tblGrid>
        <w:gridCol w:w="2277"/>
        <w:gridCol w:w="2278"/>
        <w:gridCol w:w="2278"/>
        <w:gridCol w:w="2278"/>
      </w:tblGrid>
      <w:tr w:rsidR="00C1358D" w14:paraId="0AFFED9C" w14:textId="77777777" w:rsidTr="00766823">
        <w:tc>
          <w:tcPr>
            <w:tcW w:w="2277" w:type="dxa"/>
            <w:vAlign w:val="center"/>
          </w:tcPr>
          <w:p w14:paraId="62FC6A20" w14:textId="77777777" w:rsidR="00C1358D" w:rsidRDefault="00C1358D" w:rsidP="00766823">
            <w:pPr>
              <w:pStyle w:val="Nidungvnbn"/>
              <w:ind w:firstLine="0"/>
              <w:jc w:val="center"/>
            </w:pPr>
            <w:r>
              <w:t>STT</w:t>
            </w:r>
          </w:p>
        </w:tc>
        <w:tc>
          <w:tcPr>
            <w:tcW w:w="2278" w:type="dxa"/>
            <w:vAlign w:val="center"/>
          </w:tcPr>
          <w:p w14:paraId="08802F1C" w14:textId="77777777" w:rsidR="00C1358D" w:rsidRDefault="00C1358D" w:rsidP="00766823">
            <w:pPr>
              <w:pStyle w:val="Nidungvnbn"/>
              <w:ind w:firstLine="0"/>
              <w:jc w:val="center"/>
            </w:pPr>
            <w:r>
              <w:t>VLAN</w:t>
            </w:r>
          </w:p>
        </w:tc>
        <w:tc>
          <w:tcPr>
            <w:tcW w:w="2278" w:type="dxa"/>
            <w:vAlign w:val="center"/>
          </w:tcPr>
          <w:p w14:paraId="389C04B6" w14:textId="77777777" w:rsidR="00C1358D" w:rsidRDefault="00C1358D" w:rsidP="00766823">
            <w:pPr>
              <w:pStyle w:val="Nidungvnbn"/>
              <w:ind w:firstLine="0"/>
              <w:jc w:val="center"/>
            </w:pPr>
            <w:r>
              <w:t>Địa chỉ</w:t>
            </w:r>
          </w:p>
        </w:tc>
        <w:tc>
          <w:tcPr>
            <w:tcW w:w="2278" w:type="dxa"/>
            <w:vAlign w:val="center"/>
          </w:tcPr>
          <w:p w14:paraId="546D9527" w14:textId="77777777" w:rsidR="00C1358D" w:rsidRDefault="00C1358D" w:rsidP="00766823">
            <w:pPr>
              <w:pStyle w:val="Nidungvnbn"/>
              <w:ind w:firstLine="0"/>
              <w:jc w:val="center"/>
            </w:pPr>
            <w:r w:rsidRPr="00FC22D4">
              <w:t>Mục đích</w:t>
            </w:r>
          </w:p>
        </w:tc>
      </w:tr>
      <w:tr w:rsidR="00C1358D" w:rsidRPr="00FC22D4" w14:paraId="3E528DCB" w14:textId="77777777" w:rsidTr="00766823">
        <w:tc>
          <w:tcPr>
            <w:tcW w:w="2277" w:type="dxa"/>
            <w:vAlign w:val="center"/>
          </w:tcPr>
          <w:p w14:paraId="174B377E" w14:textId="77777777" w:rsidR="00C1358D" w:rsidRDefault="00C1358D" w:rsidP="00766823">
            <w:pPr>
              <w:pStyle w:val="Nidungvnbn"/>
              <w:ind w:firstLine="0"/>
              <w:jc w:val="center"/>
            </w:pPr>
            <w:r>
              <w:t>1</w:t>
            </w:r>
          </w:p>
        </w:tc>
        <w:tc>
          <w:tcPr>
            <w:tcW w:w="2278" w:type="dxa"/>
            <w:vAlign w:val="center"/>
          </w:tcPr>
          <w:p w14:paraId="3B9C8AA1" w14:textId="77777777" w:rsidR="00C1358D" w:rsidRDefault="00C1358D" w:rsidP="00766823">
            <w:pPr>
              <w:pStyle w:val="Nidungvnbn"/>
              <w:ind w:firstLine="0"/>
              <w:jc w:val="center"/>
            </w:pPr>
            <w:r>
              <w:t>10</w:t>
            </w:r>
          </w:p>
        </w:tc>
        <w:tc>
          <w:tcPr>
            <w:tcW w:w="2278" w:type="dxa"/>
            <w:vAlign w:val="center"/>
          </w:tcPr>
          <w:p w14:paraId="7F7F229E" w14:textId="77777777" w:rsidR="00C1358D" w:rsidRDefault="00C1358D" w:rsidP="00766823">
            <w:pPr>
              <w:pStyle w:val="Nidungvnbn"/>
              <w:ind w:firstLine="0"/>
              <w:jc w:val="center"/>
            </w:pPr>
            <w:r>
              <w:t>192.168.10.0/24</w:t>
            </w:r>
          </w:p>
        </w:tc>
        <w:tc>
          <w:tcPr>
            <w:tcW w:w="2278" w:type="dxa"/>
            <w:vAlign w:val="center"/>
          </w:tcPr>
          <w:p w14:paraId="4B600953" w14:textId="61311140" w:rsidR="00C1358D" w:rsidRPr="00FC22D4" w:rsidRDefault="00C1358D" w:rsidP="00766823">
            <w:pPr>
              <w:pStyle w:val="Nidungvnbn"/>
              <w:ind w:firstLine="0"/>
              <w:jc w:val="center"/>
            </w:pPr>
            <w:r>
              <w:t>Sảnh</w:t>
            </w:r>
          </w:p>
        </w:tc>
      </w:tr>
      <w:tr w:rsidR="00C1358D" w14:paraId="5B1D97DA" w14:textId="77777777" w:rsidTr="00766823">
        <w:tc>
          <w:tcPr>
            <w:tcW w:w="2277" w:type="dxa"/>
            <w:vAlign w:val="center"/>
          </w:tcPr>
          <w:p w14:paraId="00167A05" w14:textId="77777777" w:rsidR="00C1358D" w:rsidRDefault="00C1358D" w:rsidP="00766823">
            <w:pPr>
              <w:pStyle w:val="Nidungvnbn"/>
              <w:ind w:firstLine="0"/>
              <w:jc w:val="center"/>
            </w:pPr>
            <w:r>
              <w:t>2</w:t>
            </w:r>
          </w:p>
        </w:tc>
        <w:tc>
          <w:tcPr>
            <w:tcW w:w="2278" w:type="dxa"/>
            <w:vAlign w:val="center"/>
          </w:tcPr>
          <w:p w14:paraId="7953BA0D" w14:textId="77777777" w:rsidR="00C1358D" w:rsidRDefault="00C1358D" w:rsidP="00766823">
            <w:pPr>
              <w:pStyle w:val="Nidungvnbn"/>
              <w:ind w:firstLine="0"/>
              <w:jc w:val="center"/>
            </w:pPr>
            <w:r>
              <w:t>20</w:t>
            </w:r>
          </w:p>
        </w:tc>
        <w:tc>
          <w:tcPr>
            <w:tcW w:w="2278" w:type="dxa"/>
            <w:vAlign w:val="center"/>
          </w:tcPr>
          <w:p w14:paraId="1C157352" w14:textId="77777777" w:rsidR="00C1358D" w:rsidRDefault="00C1358D" w:rsidP="00766823">
            <w:pPr>
              <w:pStyle w:val="Nidungvnbn"/>
              <w:ind w:firstLine="0"/>
              <w:jc w:val="center"/>
            </w:pPr>
            <w:r>
              <w:t>192.168.20.0/24</w:t>
            </w:r>
          </w:p>
        </w:tc>
        <w:tc>
          <w:tcPr>
            <w:tcW w:w="2278" w:type="dxa"/>
            <w:vAlign w:val="center"/>
          </w:tcPr>
          <w:p w14:paraId="7DF5D5F2" w14:textId="22940B15" w:rsidR="00C1358D" w:rsidRDefault="00C1358D" w:rsidP="00766823">
            <w:pPr>
              <w:pStyle w:val="Nidungvnbn"/>
              <w:ind w:firstLine="0"/>
              <w:jc w:val="center"/>
            </w:pPr>
            <w:r>
              <w:t>Phòng lễ tân</w:t>
            </w:r>
          </w:p>
        </w:tc>
      </w:tr>
      <w:tr w:rsidR="00C1358D" w14:paraId="54014613" w14:textId="77777777" w:rsidTr="00766823">
        <w:tc>
          <w:tcPr>
            <w:tcW w:w="2277" w:type="dxa"/>
            <w:vAlign w:val="center"/>
          </w:tcPr>
          <w:p w14:paraId="1957789D" w14:textId="77777777" w:rsidR="00C1358D" w:rsidRDefault="00C1358D" w:rsidP="00766823">
            <w:pPr>
              <w:pStyle w:val="Nidungvnbn"/>
              <w:ind w:firstLine="0"/>
              <w:jc w:val="center"/>
            </w:pPr>
            <w:r>
              <w:t>3</w:t>
            </w:r>
          </w:p>
        </w:tc>
        <w:tc>
          <w:tcPr>
            <w:tcW w:w="2278" w:type="dxa"/>
            <w:vAlign w:val="center"/>
          </w:tcPr>
          <w:p w14:paraId="4BBAE086" w14:textId="77777777" w:rsidR="00C1358D" w:rsidRDefault="00C1358D" w:rsidP="00766823">
            <w:pPr>
              <w:pStyle w:val="Nidungvnbn"/>
              <w:ind w:firstLine="0"/>
              <w:jc w:val="center"/>
            </w:pPr>
            <w:r>
              <w:t>30</w:t>
            </w:r>
          </w:p>
        </w:tc>
        <w:tc>
          <w:tcPr>
            <w:tcW w:w="2278" w:type="dxa"/>
            <w:vAlign w:val="center"/>
          </w:tcPr>
          <w:p w14:paraId="5B444514" w14:textId="77777777" w:rsidR="00C1358D" w:rsidRDefault="00C1358D" w:rsidP="00766823">
            <w:pPr>
              <w:pStyle w:val="Nidungvnbn"/>
              <w:ind w:firstLine="0"/>
              <w:jc w:val="center"/>
            </w:pPr>
            <w:r>
              <w:t>192.168.30.0/24</w:t>
            </w:r>
          </w:p>
        </w:tc>
        <w:tc>
          <w:tcPr>
            <w:tcW w:w="2278" w:type="dxa"/>
            <w:vAlign w:val="center"/>
          </w:tcPr>
          <w:p w14:paraId="651AE648" w14:textId="63C1CF03" w:rsidR="00C1358D" w:rsidRDefault="00C1358D" w:rsidP="00766823">
            <w:pPr>
              <w:pStyle w:val="Nidungvnbn"/>
              <w:ind w:firstLine="0"/>
              <w:jc w:val="center"/>
            </w:pPr>
            <w:r>
              <w:t>Phòng thiết kế đồ hoạ</w:t>
            </w:r>
          </w:p>
        </w:tc>
      </w:tr>
      <w:tr w:rsidR="00C1358D" w14:paraId="088E8D02" w14:textId="77777777" w:rsidTr="00766823">
        <w:tc>
          <w:tcPr>
            <w:tcW w:w="2277" w:type="dxa"/>
            <w:vAlign w:val="center"/>
          </w:tcPr>
          <w:p w14:paraId="4FEA32A6" w14:textId="77777777" w:rsidR="00C1358D" w:rsidRDefault="00C1358D" w:rsidP="00766823">
            <w:pPr>
              <w:pStyle w:val="Nidungvnbn"/>
              <w:ind w:firstLine="0"/>
              <w:jc w:val="center"/>
            </w:pPr>
            <w:r>
              <w:t>4</w:t>
            </w:r>
          </w:p>
        </w:tc>
        <w:tc>
          <w:tcPr>
            <w:tcW w:w="2278" w:type="dxa"/>
            <w:vAlign w:val="center"/>
          </w:tcPr>
          <w:p w14:paraId="66A5EBC9" w14:textId="77777777" w:rsidR="00C1358D" w:rsidRDefault="00C1358D" w:rsidP="00766823">
            <w:pPr>
              <w:pStyle w:val="Nidungvnbn"/>
              <w:ind w:firstLine="0"/>
              <w:jc w:val="center"/>
            </w:pPr>
            <w:r>
              <w:t>40</w:t>
            </w:r>
          </w:p>
        </w:tc>
        <w:tc>
          <w:tcPr>
            <w:tcW w:w="2278" w:type="dxa"/>
            <w:vAlign w:val="center"/>
          </w:tcPr>
          <w:p w14:paraId="065363ED" w14:textId="77777777" w:rsidR="00C1358D" w:rsidRDefault="00C1358D" w:rsidP="00766823">
            <w:pPr>
              <w:pStyle w:val="Nidungvnbn"/>
              <w:ind w:firstLine="0"/>
              <w:jc w:val="center"/>
            </w:pPr>
            <w:r>
              <w:t>192.168.40.0/24</w:t>
            </w:r>
          </w:p>
        </w:tc>
        <w:tc>
          <w:tcPr>
            <w:tcW w:w="2278" w:type="dxa"/>
            <w:vAlign w:val="center"/>
          </w:tcPr>
          <w:p w14:paraId="482D2FC6" w14:textId="35AB44B9" w:rsidR="00C1358D" w:rsidRDefault="00C1358D" w:rsidP="00766823">
            <w:pPr>
              <w:pStyle w:val="Nidungvnbn"/>
              <w:ind w:firstLine="0"/>
              <w:jc w:val="center"/>
            </w:pPr>
            <w:r>
              <w:t>Phòng phát triển trò chơi</w:t>
            </w:r>
          </w:p>
        </w:tc>
      </w:tr>
      <w:tr w:rsidR="00C1358D" w14:paraId="75BF0712" w14:textId="77777777" w:rsidTr="00766823">
        <w:tc>
          <w:tcPr>
            <w:tcW w:w="2277" w:type="dxa"/>
            <w:vAlign w:val="center"/>
          </w:tcPr>
          <w:p w14:paraId="5FC4438A" w14:textId="77777777" w:rsidR="00C1358D" w:rsidRDefault="00C1358D" w:rsidP="00766823">
            <w:pPr>
              <w:pStyle w:val="Nidungvnbn"/>
              <w:ind w:firstLine="0"/>
              <w:jc w:val="center"/>
            </w:pPr>
            <w:r>
              <w:lastRenderedPageBreak/>
              <w:t>5</w:t>
            </w:r>
          </w:p>
        </w:tc>
        <w:tc>
          <w:tcPr>
            <w:tcW w:w="2278" w:type="dxa"/>
            <w:vAlign w:val="center"/>
          </w:tcPr>
          <w:p w14:paraId="075FFFB8" w14:textId="77777777" w:rsidR="00C1358D" w:rsidRDefault="00C1358D" w:rsidP="00766823">
            <w:pPr>
              <w:pStyle w:val="Nidungvnbn"/>
              <w:ind w:firstLine="0"/>
              <w:jc w:val="center"/>
            </w:pPr>
            <w:r>
              <w:t>50</w:t>
            </w:r>
          </w:p>
        </w:tc>
        <w:tc>
          <w:tcPr>
            <w:tcW w:w="2278" w:type="dxa"/>
            <w:vAlign w:val="center"/>
          </w:tcPr>
          <w:p w14:paraId="08E1EF9E" w14:textId="77777777" w:rsidR="00C1358D" w:rsidRDefault="00C1358D" w:rsidP="00766823">
            <w:pPr>
              <w:pStyle w:val="Nidungvnbn"/>
              <w:ind w:firstLine="0"/>
              <w:jc w:val="center"/>
            </w:pPr>
            <w:r>
              <w:t>192.168.50.0/24</w:t>
            </w:r>
          </w:p>
        </w:tc>
        <w:tc>
          <w:tcPr>
            <w:tcW w:w="2278" w:type="dxa"/>
            <w:vAlign w:val="center"/>
          </w:tcPr>
          <w:p w14:paraId="5EB23599" w14:textId="188F8DEB" w:rsidR="00C1358D" w:rsidRDefault="00C1358D" w:rsidP="00766823">
            <w:pPr>
              <w:pStyle w:val="Nidungvnbn"/>
              <w:ind w:firstLine="0"/>
              <w:jc w:val="center"/>
            </w:pPr>
            <w:r>
              <w:t xml:space="preserve">Phòng </w:t>
            </w:r>
            <w:r w:rsidR="003250F0">
              <w:t>quản lý dự án</w:t>
            </w:r>
          </w:p>
        </w:tc>
      </w:tr>
      <w:tr w:rsidR="00C1358D" w14:paraId="37A31C6A" w14:textId="77777777" w:rsidTr="00766823">
        <w:tc>
          <w:tcPr>
            <w:tcW w:w="2277" w:type="dxa"/>
            <w:vAlign w:val="center"/>
          </w:tcPr>
          <w:p w14:paraId="3C7F2B3C" w14:textId="77777777" w:rsidR="00C1358D" w:rsidRDefault="00C1358D" w:rsidP="00766823">
            <w:pPr>
              <w:pStyle w:val="Nidungvnbn"/>
              <w:ind w:firstLine="0"/>
              <w:jc w:val="center"/>
            </w:pPr>
            <w:r>
              <w:t>6</w:t>
            </w:r>
          </w:p>
        </w:tc>
        <w:tc>
          <w:tcPr>
            <w:tcW w:w="2278" w:type="dxa"/>
            <w:vAlign w:val="center"/>
          </w:tcPr>
          <w:p w14:paraId="75AA73A3" w14:textId="77777777" w:rsidR="00C1358D" w:rsidRDefault="00C1358D" w:rsidP="00766823">
            <w:pPr>
              <w:pStyle w:val="Nidungvnbn"/>
              <w:ind w:firstLine="0"/>
              <w:jc w:val="center"/>
            </w:pPr>
            <w:r>
              <w:t>60</w:t>
            </w:r>
          </w:p>
        </w:tc>
        <w:tc>
          <w:tcPr>
            <w:tcW w:w="2278" w:type="dxa"/>
            <w:vAlign w:val="center"/>
          </w:tcPr>
          <w:p w14:paraId="27232210" w14:textId="77777777" w:rsidR="00C1358D" w:rsidRDefault="00C1358D" w:rsidP="00766823">
            <w:pPr>
              <w:pStyle w:val="Nidungvnbn"/>
              <w:ind w:firstLine="0"/>
              <w:jc w:val="center"/>
            </w:pPr>
            <w:r>
              <w:t>192.168.60.0/24</w:t>
            </w:r>
          </w:p>
        </w:tc>
        <w:tc>
          <w:tcPr>
            <w:tcW w:w="2278" w:type="dxa"/>
            <w:vAlign w:val="center"/>
          </w:tcPr>
          <w:p w14:paraId="09DE7E62" w14:textId="6CF94770" w:rsidR="00C1358D" w:rsidRDefault="00C1358D" w:rsidP="00766823">
            <w:pPr>
              <w:pStyle w:val="Nidungvnbn"/>
              <w:ind w:firstLine="0"/>
              <w:jc w:val="center"/>
            </w:pPr>
            <w:r>
              <w:t xml:space="preserve">Phòng </w:t>
            </w:r>
            <w:r w:rsidR="003250F0">
              <w:t>kinh doanh</w:t>
            </w:r>
          </w:p>
        </w:tc>
      </w:tr>
      <w:tr w:rsidR="00C1358D" w14:paraId="65A98155" w14:textId="77777777" w:rsidTr="00766823">
        <w:tc>
          <w:tcPr>
            <w:tcW w:w="2277" w:type="dxa"/>
            <w:vAlign w:val="center"/>
          </w:tcPr>
          <w:p w14:paraId="0785EBCC" w14:textId="77777777" w:rsidR="00C1358D" w:rsidRDefault="00C1358D" w:rsidP="00766823">
            <w:pPr>
              <w:pStyle w:val="Nidungvnbn"/>
              <w:ind w:firstLine="0"/>
              <w:jc w:val="center"/>
            </w:pPr>
            <w:r>
              <w:t>7</w:t>
            </w:r>
          </w:p>
        </w:tc>
        <w:tc>
          <w:tcPr>
            <w:tcW w:w="2278" w:type="dxa"/>
            <w:vAlign w:val="center"/>
          </w:tcPr>
          <w:p w14:paraId="37B3AA0E" w14:textId="77777777" w:rsidR="00C1358D" w:rsidRDefault="00C1358D" w:rsidP="00766823">
            <w:pPr>
              <w:pStyle w:val="Nidungvnbn"/>
              <w:ind w:firstLine="0"/>
              <w:jc w:val="center"/>
            </w:pPr>
            <w:r>
              <w:t>70</w:t>
            </w:r>
          </w:p>
        </w:tc>
        <w:tc>
          <w:tcPr>
            <w:tcW w:w="2278" w:type="dxa"/>
            <w:vAlign w:val="center"/>
          </w:tcPr>
          <w:p w14:paraId="028FB6BA" w14:textId="77777777" w:rsidR="00C1358D" w:rsidRDefault="00C1358D" w:rsidP="00766823">
            <w:pPr>
              <w:pStyle w:val="Nidungvnbn"/>
              <w:ind w:firstLine="0"/>
              <w:jc w:val="center"/>
            </w:pPr>
            <w:r>
              <w:t>192.168.70.0/24</w:t>
            </w:r>
          </w:p>
        </w:tc>
        <w:tc>
          <w:tcPr>
            <w:tcW w:w="2278" w:type="dxa"/>
            <w:vAlign w:val="center"/>
          </w:tcPr>
          <w:p w14:paraId="5E61B6AA" w14:textId="36BBB7FB" w:rsidR="00C1358D" w:rsidRDefault="00C1358D" w:rsidP="00766823">
            <w:pPr>
              <w:pStyle w:val="Nidungvnbn"/>
              <w:ind w:firstLine="0"/>
              <w:jc w:val="center"/>
            </w:pPr>
            <w:r>
              <w:t xml:space="preserve">Phòng </w:t>
            </w:r>
            <w:r w:rsidR="003250F0">
              <w:t>nhân sự</w:t>
            </w:r>
          </w:p>
        </w:tc>
      </w:tr>
      <w:tr w:rsidR="003250F0" w14:paraId="76DADDED" w14:textId="77777777" w:rsidTr="00766823">
        <w:tc>
          <w:tcPr>
            <w:tcW w:w="2277" w:type="dxa"/>
            <w:vAlign w:val="center"/>
          </w:tcPr>
          <w:p w14:paraId="4BD16409" w14:textId="7BB9830E" w:rsidR="003250F0" w:rsidRDefault="003250F0" w:rsidP="00766823">
            <w:pPr>
              <w:pStyle w:val="Nidungvnbn"/>
              <w:ind w:firstLine="0"/>
              <w:jc w:val="center"/>
            </w:pPr>
            <w:r>
              <w:t>8</w:t>
            </w:r>
          </w:p>
        </w:tc>
        <w:tc>
          <w:tcPr>
            <w:tcW w:w="2278" w:type="dxa"/>
            <w:vAlign w:val="center"/>
          </w:tcPr>
          <w:p w14:paraId="3AF786A9" w14:textId="299EF892" w:rsidR="003250F0" w:rsidRDefault="003250F0" w:rsidP="00766823">
            <w:pPr>
              <w:pStyle w:val="Nidungvnbn"/>
              <w:ind w:firstLine="0"/>
              <w:jc w:val="center"/>
            </w:pPr>
            <w:r>
              <w:t>80</w:t>
            </w:r>
          </w:p>
        </w:tc>
        <w:tc>
          <w:tcPr>
            <w:tcW w:w="2278" w:type="dxa"/>
            <w:vAlign w:val="center"/>
          </w:tcPr>
          <w:p w14:paraId="44F5CF9F" w14:textId="4AA77A47" w:rsidR="003250F0" w:rsidRDefault="003250F0" w:rsidP="00766823">
            <w:pPr>
              <w:pStyle w:val="Nidungvnbn"/>
              <w:ind w:firstLine="0"/>
              <w:jc w:val="center"/>
            </w:pPr>
            <w:r>
              <w:t>192.168.80.0/24</w:t>
            </w:r>
          </w:p>
        </w:tc>
        <w:tc>
          <w:tcPr>
            <w:tcW w:w="2278" w:type="dxa"/>
            <w:vAlign w:val="center"/>
          </w:tcPr>
          <w:p w14:paraId="252AD284" w14:textId="4DEC4388" w:rsidR="003250F0" w:rsidRDefault="003250F0" w:rsidP="00766823">
            <w:pPr>
              <w:pStyle w:val="Nidungvnbn"/>
              <w:ind w:firstLine="0"/>
              <w:jc w:val="center"/>
            </w:pPr>
            <w:r>
              <w:t>Phòng hỗ trợ khách hàng</w:t>
            </w:r>
          </w:p>
        </w:tc>
      </w:tr>
      <w:tr w:rsidR="003250F0" w14:paraId="2B914A73" w14:textId="77777777" w:rsidTr="00766823">
        <w:tc>
          <w:tcPr>
            <w:tcW w:w="2277" w:type="dxa"/>
            <w:vAlign w:val="center"/>
          </w:tcPr>
          <w:p w14:paraId="4580D458" w14:textId="16E5BCBB" w:rsidR="003250F0" w:rsidRDefault="003250F0" w:rsidP="00766823">
            <w:pPr>
              <w:pStyle w:val="Nidungvnbn"/>
              <w:ind w:firstLine="0"/>
              <w:jc w:val="center"/>
            </w:pPr>
            <w:r>
              <w:t>9</w:t>
            </w:r>
          </w:p>
        </w:tc>
        <w:tc>
          <w:tcPr>
            <w:tcW w:w="2278" w:type="dxa"/>
            <w:vAlign w:val="center"/>
          </w:tcPr>
          <w:p w14:paraId="7A5F088F" w14:textId="2DCA3C05" w:rsidR="003250F0" w:rsidRDefault="003250F0" w:rsidP="00766823">
            <w:pPr>
              <w:pStyle w:val="Nidungvnbn"/>
              <w:ind w:firstLine="0"/>
              <w:jc w:val="center"/>
            </w:pPr>
            <w:r>
              <w:t>90</w:t>
            </w:r>
          </w:p>
        </w:tc>
        <w:tc>
          <w:tcPr>
            <w:tcW w:w="2278" w:type="dxa"/>
            <w:vAlign w:val="center"/>
          </w:tcPr>
          <w:p w14:paraId="2AD858ED" w14:textId="55046579" w:rsidR="003250F0" w:rsidRDefault="003250F0" w:rsidP="00766823">
            <w:pPr>
              <w:pStyle w:val="Nidungvnbn"/>
              <w:ind w:firstLine="0"/>
              <w:jc w:val="center"/>
            </w:pPr>
            <w:r>
              <w:t>192.168.90.0/24</w:t>
            </w:r>
          </w:p>
        </w:tc>
        <w:tc>
          <w:tcPr>
            <w:tcW w:w="2278" w:type="dxa"/>
            <w:vAlign w:val="center"/>
          </w:tcPr>
          <w:p w14:paraId="48D8430E" w14:textId="142724FD" w:rsidR="003250F0" w:rsidRDefault="003250F0" w:rsidP="00766823">
            <w:pPr>
              <w:pStyle w:val="Nidungvnbn"/>
              <w:ind w:firstLine="0"/>
              <w:jc w:val="center"/>
            </w:pPr>
            <w:r>
              <w:t>Phòng tài chính</w:t>
            </w:r>
          </w:p>
        </w:tc>
      </w:tr>
      <w:tr w:rsidR="003250F0" w14:paraId="4C0945C2" w14:textId="77777777" w:rsidTr="00766823">
        <w:tc>
          <w:tcPr>
            <w:tcW w:w="2277" w:type="dxa"/>
            <w:vAlign w:val="center"/>
          </w:tcPr>
          <w:p w14:paraId="7FE1F9DC" w14:textId="5E3422B2" w:rsidR="003250F0" w:rsidRDefault="003250F0" w:rsidP="00766823">
            <w:pPr>
              <w:pStyle w:val="Nidungvnbn"/>
              <w:ind w:firstLine="0"/>
              <w:jc w:val="center"/>
            </w:pPr>
            <w:r>
              <w:t>10</w:t>
            </w:r>
          </w:p>
        </w:tc>
        <w:tc>
          <w:tcPr>
            <w:tcW w:w="2278" w:type="dxa"/>
            <w:vAlign w:val="center"/>
          </w:tcPr>
          <w:p w14:paraId="1B3B7631" w14:textId="5A82D586" w:rsidR="003250F0" w:rsidRDefault="003250F0" w:rsidP="00766823">
            <w:pPr>
              <w:pStyle w:val="Nidungvnbn"/>
              <w:ind w:firstLine="0"/>
              <w:jc w:val="center"/>
            </w:pPr>
            <w:r>
              <w:t>100</w:t>
            </w:r>
          </w:p>
        </w:tc>
        <w:tc>
          <w:tcPr>
            <w:tcW w:w="2278" w:type="dxa"/>
            <w:vAlign w:val="center"/>
          </w:tcPr>
          <w:p w14:paraId="533206A6" w14:textId="4E62B1D0" w:rsidR="003250F0" w:rsidRDefault="003250F0" w:rsidP="00766823">
            <w:pPr>
              <w:pStyle w:val="Nidungvnbn"/>
              <w:ind w:firstLine="0"/>
              <w:jc w:val="center"/>
            </w:pPr>
            <w:r>
              <w:t>192.168.100.0/24</w:t>
            </w:r>
          </w:p>
        </w:tc>
        <w:tc>
          <w:tcPr>
            <w:tcW w:w="2278" w:type="dxa"/>
            <w:vAlign w:val="center"/>
          </w:tcPr>
          <w:p w14:paraId="4135E7C5" w14:textId="67D1C052" w:rsidR="003250F0" w:rsidRDefault="003250F0" w:rsidP="00766823">
            <w:pPr>
              <w:pStyle w:val="Nidungvnbn"/>
              <w:ind w:firstLine="0"/>
              <w:jc w:val="center"/>
            </w:pPr>
            <w:r>
              <w:t>Phòng marketing</w:t>
            </w:r>
          </w:p>
        </w:tc>
      </w:tr>
      <w:tr w:rsidR="00D94620" w14:paraId="5D9829D0" w14:textId="77777777" w:rsidTr="00766823">
        <w:tc>
          <w:tcPr>
            <w:tcW w:w="2277" w:type="dxa"/>
            <w:vAlign w:val="center"/>
          </w:tcPr>
          <w:p w14:paraId="3C7DD978" w14:textId="6F41644F" w:rsidR="00D94620" w:rsidRDefault="00D94620" w:rsidP="00766823">
            <w:pPr>
              <w:pStyle w:val="Nidungvnbn"/>
              <w:ind w:firstLine="0"/>
              <w:jc w:val="center"/>
            </w:pPr>
            <w:r>
              <w:t>11</w:t>
            </w:r>
          </w:p>
        </w:tc>
        <w:tc>
          <w:tcPr>
            <w:tcW w:w="2278" w:type="dxa"/>
            <w:vAlign w:val="center"/>
          </w:tcPr>
          <w:p w14:paraId="430CB11A" w14:textId="7956377A" w:rsidR="00D94620" w:rsidRDefault="00D94620" w:rsidP="00766823">
            <w:pPr>
              <w:pStyle w:val="Nidungvnbn"/>
              <w:ind w:firstLine="0"/>
              <w:jc w:val="center"/>
            </w:pPr>
            <w:r>
              <w:t>101</w:t>
            </w:r>
          </w:p>
        </w:tc>
        <w:tc>
          <w:tcPr>
            <w:tcW w:w="2278" w:type="dxa"/>
            <w:vAlign w:val="center"/>
          </w:tcPr>
          <w:p w14:paraId="58F30A7C" w14:textId="29395CB3" w:rsidR="00D94620" w:rsidRDefault="00D94620" w:rsidP="00766823">
            <w:pPr>
              <w:pStyle w:val="Nidungvnbn"/>
              <w:ind w:firstLine="0"/>
              <w:jc w:val="center"/>
            </w:pPr>
            <w:r>
              <w:t>192.168.101.0/24</w:t>
            </w:r>
          </w:p>
        </w:tc>
        <w:tc>
          <w:tcPr>
            <w:tcW w:w="2278" w:type="dxa"/>
            <w:vAlign w:val="center"/>
          </w:tcPr>
          <w:p w14:paraId="7EE6214B" w14:textId="089511ED" w:rsidR="00D94620" w:rsidRDefault="00DD405A" w:rsidP="00766823">
            <w:pPr>
              <w:pStyle w:val="Nidungvnbn"/>
              <w:ind w:firstLine="0"/>
              <w:jc w:val="center"/>
            </w:pPr>
            <w:r>
              <w:t>Điện thoại</w:t>
            </w:r>
          </w:p>
        </w:tc>
      </w:tr>
      <w:tr w:rsidR="00427F84" w14:paraId="6F90B1EF" w14:textId="77777777" w:rsidTr="00766823">
        <w:tc>
          <w:tcPr>
            <w:tcW w:w="2277" w:type="dxa"/>
            <w:vAlign w:val="center"/>
          </w:tcPr>
          <w:p w14:paraId="36931C5E" w14:textId="354B81F6" w:rsidR="00427F84" w:rsidRDefault="00427F84" w:rsidP="00766823">
            <w:pPr>
              <w:pStyle w:val="Nidungvnbn"/>
              <w:ind w:firstLine="0"/>
              <w:jc w:val="center"/>
            </w:pPr>
            <w:r>
              <w:t>12</w:t>
            </w:r>
          </w:p>
        </w:tc>
        <w:tc>
          <w:tcPr>
            <w:tcW w:w="2278" w:type="dxa"/>
            <w:vAlign w:val="center"/>
          </w:tcPr>
          <w:p w14:paraId="44B4110C" w14:textId="17341843" w:rsidR="00427F84" w:rsidRDefault="00427F84" w:rsidP="00766823">
            <w:pPr>
              <w:pStyle w:val="Nidungvnbn"/>
              <w:ind w:firstLine="0"/>
              <w:jc w:val="center"/>
            </w:pPr>
            <w:r>
              <w:t>102</w:t>
            </w:r>
          </w:p>
        </w:tc>
        <w:tc>
          <w:tcPr>
            <w:tcW w:w="2278" w:type="dxa"/>
            <w:vAlign w:val="center"/>
          </w:tcPr>
          <w:p w14:paraId="4AFEDD77" w14:textId="24348CCE" w:rsidR="00427F84" w:rsidRDefault="00427F84" w:rsidP="00766823">
            <w:pPr>
              <w:pStyle w:val="Nidungvnbn"/>
              <w:ind w:firstLine="0"/>
              <w:jc w:val="center"/>
            </w:pPr>
            <w:r>
              <w:t>192.168.102.0/24</w:t>
            </w:r>
          </w:p>
        </w:tc>
        <w:tc>
          <w:tcPr>
            <w:tcW w:w="2278" w:type="dxa"/>
            <w:vAlign w:val="center"/>
          </w:tcPr>
          <w:p w14:paraId="2E82EB7C" w14:textId="26C7395E" w:rsidR="00427F84" w:rsidRDefault="00427F84" w:rsidP="00766823">
            <w:pPr>
              <w:pStyle w:val="Nidungvnbn"/>
              <w:ind w:firstLine="0"/>
              <w:jc w:val="center"/>
            </w:pPr>
            <w:r>
              <w:t>VoIP</w:t>
            </w:r>
          </w:p>
        </w:tc>
      </w:tr>
    </w:tbl>
    <w:p w14:paraId="5E1E0E5F" w14:textId="5C53A7BA" w:rsidR="00754D75" w:rsidRDefault="00754D75" w:rsidP="00C1358D">
      <w:pPr>
        <w:pStyle w:val="Nidungvnbn"/>
      </w:pPr>
    </w:p>
    <w:p w14:paraId="7745CE9A" w14:textId="03BDD9CC" w:rsidR="00BF59B6" w:rsidRDefault="00BF59B6" w:rsidP="00BF59B6">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2</w:t>
        </w:r>
      </w:fldSimple>
      <w:r>
        <w:t>: Quy hoạch địa chỉ Sảnh (VLAN 10)</w:t>
      </w:r>
    </w:p>
    <w:tbl>
      <w:tblPr>
        <w:tblStyle w:val="TableGrid"/>
        <w:tblW w:w="0" w:type="auto"/>
        <w:jc w:val="center"/>
        <w:tblLook w:val="04A0" w:firstRow="1" w:lastRow="0" w:firstColumn="1" w:lastColumn="0" w:noHBand="0" w:noVBand="1"/>
      </w:tblPr>
      <w:tblGrid>
        <w:gridCol w:w="2277"/>
        <w:gridCol w:w="2278"/>
        <w:gridCol w:w="2278"/>
        <w:gridCol w:w="2278"/>
      </w:tblGrid>
      <w:tr w:rsidR="00BF59B6" w14:paraId="2C09DEE0" w14:textId="77777777" w:rsidTr="00766823">
        <w:trPr>
          <w:jc w:val="center"/>
        </w:trPr>
        <w:tc>
          <w:tcPr>
            <w:tcW w:w="2277" w:type="dxa"/>
            <w:vAlign w:val="center"/>
          </w:tcPr>
          <w:p w14:paraId="54ACAFDA" w14:textId="77777777" w:rsidR="00BF59B6" w:rsidRDefault="00BF59B6" w:rsidP="00766823">
            <w:pPr>
              <w:pStyle w:val="Nidungvnbn"/>
              <w:ind w:firstLine="0"/>
              <w:jc w:val="center"/>
              <w:rPr>
                <w:lang w:val="fr-FR"/>
              </w:rPr>
            </w:pPr>
            <w:r>
              <w:rPr>
                <w:lang w:val="fr-FR"/>
              </w:rPr>
              <w:t>STT</w:t>
            </w:r>
          </w:p>
        </w:tc>
        <w:tc>
          <w:tcPr>
            <w:tcW w:w="2278" w:type="dxa"/>
            <w:vAlign w:val="center"/>
          </w:tcPr>
          <w:p w14:paraId="7FE3134F" w14:textId="77777777" w:rsidR="00BF59B6" w:rsidRDefault="00BF59B6" w:rsidP="00766823">
            <w:pPr>
              <w:pStyle w:val="Nidungvnbn"/>
              <w:ind w:firstLine="0"/>
              <w:jc w:val="center"/>
              <w:rPr>
                <w:lang w:val="fr-FR"/>
              </w:rPr>
            </w:pPr>
            <w:r>
              <w:rPr>
                <w:lang w:val="fr-FR"/>
              </w:rPr>
              <w:t>Từ địa chỉ - đến địa chỉ</w:t>
            </w:r>
          </w:p>
        </w:tc>
        <w:tc>
          <w:tcPr>
            <w:tcW w:w="2278" w:type="dxa"/>
            <w:vAlign w:val="center"/>
          </w:tcPr>
          <w:p w14:paraId="4568CB17" w14:textId="77777777" w:rsidR="00BF59B6" w:rsidRDefault="00BF59B6" w:rsidP="00766823">
            <w:pPr>
              <w:pStyle w:val="Nidungvnbn"/>
              <w:ind w:firstLine="0"/>
              <w:jc w:val="center"/>
              <w:rPr>
                <w:lang w:val="fr-FR"/>
              </w:rPr>
            </w:pPr>
            <w:r>
              <w:rPr>
                <w:lang w:val="fr-FR"/>
              </w:rPr>
              <w:t>Subnetmask</w:t>
            </w:r>
          </w:p>
        </w:tc>
        <w:tc>
          <w:tcPr>
            <w:tcW w:w="2278" w:type="dxa"/>
            <w:vAlign w:val="center"/>
          </w:tcPr>
          <w:p w14:paraId="604401E7" w14:textId="77777777" w:rsidR="00BF59B6" w:rsidRDefault="00BF59B6" w:rsidP="00766823">
            <w:pPr>
              <w:pStyle w:val="Nidungvnbn"/>
              <w:ind w:firstLine="0"/>
              <w:jc w:val="center"/>
              <w:rPr>
                <w:lang w:val="fr-FR"/>
              </w:rPr>
            </w:pPr>
            <w:r>
              <w:rPr>
                <w:lang w:val="fr-FR"/>
              </w:rPr>
              <w:t>Mục đích</w:t>
            </w:r>
          </w:p>
        </w:tc>
      </w:tr>
      <w:tr w:rsidR="00BF59B6" w14:paraId="667DACF9" w14:textId="77777777" w:rsidTr="00766823">
        <w:trPr>
          <w:jc w:val="center"/>
        </w:trPr>
        <w:tc>
          <w:tcPr>
            <w:tcW w:w="2277" w:type="dxa"/>
            <w:vAlign w:val="center"/>
          </w:tcPr>
          <w:p w14:paraId="11B7F6B1" w14:textId="77777777" w:rsidR="00BF59B6" w:rsidRDefault="00BF59B6" w:rsidP="00766823">
            <w:pPr>
              <w:pStyle w:val="Nidungvnbn"/>
              <w:ind w:firstLine="0"/>
              <w:jc w:val="center"/>
              <w:rPr>
                <w:lang w:val="fr-FR"/>
              </w:rPr>
            </w:pPr>
            <w:r>
              <w:rPr>
                <w:lang w:val="fr-FR"/>
              </w:rPr>
              <w:t>1</w:t>
            </w:r>
          </w:p>
        </w:tc>
        <w:tc>
          <w:tcPr>
            <w:tcW w:w="2278" w:type="dxa"/>
            <w:vAlign w:val="center"/>
          </w:tcPr>
          <w:p w14:paraId="597FAA6F" w14:textId="4CFE9790" w:rsidR="00BF59B6" w:rsidRDefault="00BF59B6" w:rsidP="00766823">
            <w:pPr>
              <w:pStyle w:val="Nidungvnbn"/>
              <w:ind w:firstLine="0"/>
              <w:jc w:val="center"/>
              <w:rPr>
                <w:lang w:val="fr-FR"/>
              </w:rPr>
            </w:pPr>
            <w:r>
              <w:rPr>
                <w:lang w:val="fr-FR"/>
              </w:rPr>
              <w:t>192.168.10.</w:t>
            </w:r>
            <w:r w:rsidR="00211F21">
              <w:rPr>
                <w:lang w:val="fr-FR"/>
              </w:rPr>
              <w:t>2</w:t>
            </w:r>
            <w:r>
              <w:rPr>
                <w:lang w:val="fr-FR"/>
              </w:rPr>
              <w:t>-192.168.10.25</w:t>
            </w:r>
            <w:r w:rsidR="00211F21">
              <w:rPr>
                <w:lang w:val="fr-FR"/>
              </w:rPr>
              <w:t>3</w:t>
            </w:r>
          </w:p>
        </w:tc>
        <w:tc>
          <w:tcPr>
            <w:tcW w:w="2278" w:type="dxa"/>
            <w:vAlign w:val="center"/>
          </w:tcPr>
          <w:p w14:paraId="11BA3EC4" w14:textId="77777777" w:rsidR="00BF59B6" w:rsidRDefault="00BF59B6" w:rsidP="00766823">
            <w:pPr>
              <w:pStyle w:val="Nidungvnbn"/>
              <w:ind w:firstLine="0"/>
              <w:jc w:val="center"/>
              <w:rPr>
                <w:lang w:val="fr-FR"/>
              </w:rPr>
            </w:pPr>
            <w:r>
              <w:rPr>
                <w:lang w:val="fr-FR"/>
              </w:rPr>
              <w:t>255.255.255.0</w:t>
            </w:r>
          </w:p>
        </w:tc>
        <w:tc>
          <w:tcPr>
            <w:tcW w:w="2278" w:type="dxa"/>
            <w:vAlign w:val="center"/>
          </w:tcPr>
          <w:p w14:paraId="3106A1E5" w14:textId="015F3FEE" w:rsidR="00BF59B6" w:rsidRDefault="00BF59B6" w:rsidP="00766823">
            <w:pPr>
              <w:pStyle w:val="Nidungvnbn"/>
              <w:ind w:firstLine="0"/>
              <w:jc w:val="center"/>
              <w:rPr>
                <w:lang w:val="fr-FR"/>
              </w:rPr>
            </w:pPr>
            <w:r>
              <w:rPr>
                <w:lang w:val="fr-FR"/>
              </w:rPr>
              <w:t>Wifi</w:t>
            </w:r>
          </w:p>
        </w:tc>
      </w:tr>
    </w:tbl>
    <w:p w14:paraId="105675B9" w14:textId="26F5F732" w:rsidR="00BF59B6" w:rsidRDefault="00BF59B6" w:rsidP="00C1358D">
      <w:pPr>
        <w:pStyle w:val="Nidungvnbn"/>
      </w:pPr>
    </w:p>
    <w:p w14:paraId="7ECC7B6D" w14:textId="4B85D11F" w:rsidR="0080796D" w:rsidRDefault="0080796D" w:rsidP="0080796D">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3</w:t>
        </w:r>
      </w:fldSimple>
      <w:r>
        <w:t>: Quy hoạch địa chỉ Lễ tân (VLAN 20)</w:t>
      </w:r>
    </w:p>
    <w:tbl>
      <w:tblPr>
        <w:tblStyle w:val="TableGrid"/>
        <w:tblW w:w="0" w:type="auto"/>
        <w:jc w:val="center"/>
        <w:tblLook w:val="04A0" w:firstRow="1" w:lastRow="0" w:firstColumn="1" w:lastColumn="0" w:noHBand="0" w:noVBand="1"/>
      </w:tblPr>
      <w:tblGrid>
        <w:gridCol w:w="2277"/>
        <w:gridCol w:w="2278"/>
        <w:gridCol w:w="2278"/>
        <w:gridCol w:w="2278"/>
      </w:tblGrid>
      <w:tr w:rsidR="00BF59B6" w14:paraId="1D0CCCDE" w14:textId="77777777" w:rsidTr="00766823">
        <w:trPr>
          <w:jc w:val="center"/>
        </w:trPr>
        <w:tc>
          <w:tcPr>
            <w:tcW w:w="2277" w:type="dxa"/>
            <w:vAlign w:val="center"/>
          </w:tcPr>
          <w:p w14:paraId="113AFF37" w14:textId="77777777" w:rsidR="00BF59B6" w:rsidRDefault="00BF59B6" w:rsidP="00766823">
            <w:pPr>
              <w:pStyle w:val="Nidungvnbn"/>
              <w:ind w:firstLine="0"/>
              <w:jc w:val="center"/>
              <w:rPr>
                <w:lang w:val="fr-FR"/>
              </w:rPr>
            </w:pPr>
            <w:r>
              <w:rPr>
                <w:lang w:val="fr-FR"/>
              </w:rPr>
              <w:t>STT</w:t>
            </w:r>
          </w:p>
        </w:tc>
        <w:tc>
          <w:tcPr>
            <w:tcW w:w="2278" w:type="dxa"/>
            <w:vAlign w:val="center"/>
          </w:tcPr>
          <w:p w14:paraId="1F5DA89E" w14:textId="77777777" w:rsidR="00BF59B6" w:rsidRDefault="00BF59B6" w:rsidP="00766823">
            <w:pPr>
              <w:pStyle w:val="Nidungvnbn"/>
              <w:ind w:firstLine="0"/>
              <w:jc w:val="center"/>
              <w:rPr>
                <w:lang w:val="fr-FR"/>
              </w:rPr>
            </w:pPr>
            <w:r>
              <w:rPr>
                <w:lang w:val="fr-FR"/>
              </w:rPr>
              <w:t>Từ địa chỉ - đến địa chỉ</w:t>
            </w:r>
          </w:p>
        </w:tc>
        <w:tc>
          <w:tcPr>
            <w:tcW w:w="2278" w:type="dxa"/>
            <w:vAlign w:val="center"/>
          </w:tcPr>
          <w:p w14:paraId="671A7263" w14:textId="77777777" w:rsidR="00BF59B6" w:rsidRDefault="00BF59B6" w:rsidP="00766823">
            <w:pPr>
              <w:pStyle w:val="Nidungvnbn"/>
              <w:ind w:firstLine="0"/>
              <w:jc w:val="center"/>
              <w:rPr>
                <w:lang w:val="fr-FR"/>
              </w:rPr>
            </w:pPr>
            <w:r>
              <w:rPr>
                <w:lang w:val="fr-FR"/>
              </w:rPr>
              <w:t>Subnetmask</w:t>
            </w:r>
          </w:p>
        </w:tc>
        <w:tc>
          <w:tcPr>
            <w:tcW w:w="2278" w:type="dxa"/>
            <w:vAlign w:val="center"/>
          </w:tcPr>
          <w:p w14:paraId="7CA33A9E" w14:textId="77777777" w:rsidR="00BF59B6" w:rsidRDefault="00BF59B6" w:rsidP="00766823">
            <w:pPr>
              <w:pStyle w:val="Nidungvnbn"/>
              <w:ind w:firstLine="0"/>
              <w:jc w:val="center"/>
              <w:rPr>
                <w:lang w:val="fr-FR"/>
              </w:rPr>
            </w:pPr>
            <w:r>
              <w:rPr>
                <w:lang w:val="fr-FR"/>
              </w:rPr>
              <w:t>Mục đích</w:t>
            </w:r>
          </w:p>
        </w:tc>
      </w:tr>
      <w:tr w:rsidR="00BF59B6" w14:paraId="023EB105" w14:textId="77777777" w:rsidTr="00766823">
        <w:trPr>
          <w:jc w:val="center"/>
        </w:trPr>
        <w:tc>
          <w:tcPr>
            <w:tcW w:w="2277" w:type="dxa"/>
            <w:vAlign w:val="center"/>
          </w:tcPr>
          <w:p w14:paraId="0F1C11BB" w14:textId="77777777" w:rsidR="00BF59B6" w:rsidRDefault="00BF59B6" w:rsidP="00766823">
            <w:pPr>
              <w:pStyle w:val="Nidungvnbn"/>
              <w:ind w:firstLine="0"/>
              <w:jc w:val="center"/>
              <w:rPr>
                <w:lang w:val="fr-FR"/>
              </w:rPr>
            </w:pPr>
            <w:r>
              <w:rPr>
                <w:lang w:val="fr-FR"/>
              </w:rPr>
              <w:t>1</w:t>
            </w:r>
          </w:p>
        </w:tc>
        <w:tc>
          <w:tcPr>
            <w:tcW w:w="2278" w:type="dxa"/>
            <w:vAlign w:val="center"/>
          </w:tcPr>
          <w:p w14:paraId="42E0E56F" w14:textId="30E64BB5" w:rsidR="00BF59B6" w:rsidRDefault="00BF59B6" w:rsidP="00766823">
            <w:pPr>
              <w:pStyle w:val="Nidungvnbn"/>
              <w:ind w:firstLine="0"/>
              <w:jc w:val="center"/>
              <w:rPr>
                <w:lang w:val="fr-FR"/>
              </w:rPr>
            </w:pPr>
            <w:r>
              <w:rPr>
                <w:lang w:val="fr-FR"/>
              </w:rPr>
              <w:t>192.168.20.2-192.168.20.253</w:t>
            </w:r>
          </w:p>
        </w:tc>
        <w:tc>
          <w:tcPr>
            <w:tcW w:w="2278" w:type="dxa"/>
            <w:vAlign w:val="center"/>
          </w:tcPr>
          <w:p w14:paraId="48CEBD7F" w14:textId="77777777" w:rsidR="00BF59B6" w:rsidRDefault="00BF59B6" w:rsidP="00766823">
            <w:pPr>
              <w:pStyle w:val="Nidungvnbn"/>
              <w:ind w:firstLine="0"/>
              <w:jc w:val="center"/>
              <w:rPr>
                <w:lang w:val="fr-FR"/>
              </w:rPr>
            </w:pPr>
            <w:r>
              <w:rPr>
                <w:lang w:val="fr-FR"/>
              </w:rPr>
              <w:t>255.255.255.0</w:t>
            </w:r>
          </w:p>
        </w:tc>
        <w:tc>
          <w:tcPr>
            <w:tcW w:w="2278" w:type="dxa"/>
            <w:vAlign w:val="center"/>
          </w:tcPr>
          <w:p w14:paraId="3E4899BD" w14:textId="7A19D769" w:rsidR="00BF59B6" w:rsidRDefault="00BF59B6" w:rsidP="00766823">
            <w:pPr>
              <w:pStyle w:val="Nidungvnbn"/>
              <w:ind w:firstLine="0"/>
              <w:jc w:val="center"/>
              <w:rPr>
                <w:lang w:val="fr-FR"/>
              </w:rPr>
            </w:pPr>
            <w:r>
              <w:rPr>
                <w:lang w:val="fr-FR"/>
              </w:rPr>
              <w:t>DHCP</w:t>
            </w:r>
          </w:p>
        </w:tc>
      </w:tr>
      <w:tr w:rsidR="00606A69" w14:paraId="10713BAA" w14:textId="77777777" w:rsidTr="00766823">
        <w:trPr>
          <w:jc w:val="center"/>
        </w:trPr>
        <w:tc>
          <w:tcPr>
            <w:tcW w:w="2277" w:type="dxa"/>
            <w:vAlign w:val="center"/>
          </w:tcPr>
          <w:p w14:paraId="3B97D6F2" w14:textId="630A95DD" w:rsidR="00606A69" w:rsidRDefault="00606A69" w:rsidP="00766823">
            <w:pPr>
              <w:pStyle w:val="Nidungvnbn"/>
              <w:ind w:firstLine="0"/>
              <w:jc w:val="center"/>
              <w:rPr>
                <w:lang w:val="fr-FR"/>
              </w:rPr>
            </w:pPr>
            <w:r>
              <w:rPr>
                <w:lang w:val="fr-FR"/>
              </w:rPr>
              <w:t>2</w:t>
            </w:r>
          </w:p>
        </w:tc>
        <w:tc>
          <w:tcPr>
            <w:tcW w:w="2278" w:type="dxa"/>
            <w:vAlign w:val="center"/>
          </w:tcPr>
          <w:p w14:paraId="7DC00510" w14:textId="77777777" w:rsidR="00606A69" w:rsidRDefault="00606A69" w:rsidP="00766823">
            <w:pPr>
              <w:pStyle w:val="Nidungvnbn"/>
              <w:ind w:firstLine="0"/>
              <w:jc w:val="center"/>
              <w:rPr>
                <w:lang w:val="fr-FR"/>
              </w:rPr>
            </w:pPr>
            <w:r>
              <w:rPr>
                <w:lang w:val="fr-FR"/>
              </w:rPr>
              <w:t>192.168.20.1</w:t>
            </w:r>
          </w:p>
          <w:p w14:paraId="4B1DC31A" w14:textId="3FE75CBF" w:rsidR="00606A69" w:rsidRDefault="00606A69" w:rsidP="00766823">
            <w:pPr>
              <w:pStyle w:val="Nidungvnbn"/>
              <w:ind w:firstLine="0"/>
              <w:jc w:val="center"/>
              <w:rPr>
                <w:lang w:val="fr-FR"/>
              </w:rPr>
            </w:pPr>
            <w:r>
              <w:rPr>
                <w:lang w:val="fr-FR"/>
              </w:rPr>
              <w:t>192.168.</w:t>
            </w:r>
            <w:r w:rsidR="00DB591C">
              <w:rPr>
                <w:lang w:val="fr-FR"/>
              </w:rPr>
              <w:t>2</w:t>
            </w:r>
            <w:r>
              <w:rPr>
                <w:lang w:val="fr-FR"/>
              </w:rPr>
              <w:t>0.254</w:t>
            </w:r>
          </w:p>
        </w:tc>
        <w:tc>
          <w:tcPr>
            <w:tcW w:w="2278" w:type="dxa"/>
            <w:vAlign w:val="center"/>
          </w:tcPr>
          <w:p w14:paraId="4FD29755" w14:textId="016ACA88" w:rsidR="00606A69" w:rsidRDefault="00606A69" w:rsidP="00766823">
            <w:pPr>
              <w:pStyle w:val="Nidungvnbn"/>
              <w:ind w:firstLine="0"/>
              <w:jc w:val="center"/>
              <w:rPr>
                <w:lang w:val="fr-FR"/>
              </w:rPr>
            </w:pPr>
            <w:r>
              <w:rPr>
                <w:lang w:val="fr-FR"/>
              </w:rPr>
              <w:t>255.255.255.0</w:t>
            </w:r>
          </w:p>
        </w:tc>
        <w:tc>
          <w:tcPr>
            <w:tcW w:w="2278" w:type="dxa"/>
            <w:vAlign w:val="center"/>
          </w:tcPr>
          <w:p w14:paraId="5D047E61" w14:textId="03BC1307" w:rsidR="00606A69" w:rsidRDefault="00606A69" w:rsidP="00766823">
            <w:pPr>
              <w:pStyle w:val="Nidungvnbn"/>
              <w:ind w:firstLine="0"/>
              <w:jc w:val="center"/>
              <w:rPr>
                <w:lang w:val="fr-FR"/>
              </w:rPr>
            </w:pPr>
            <w:r>
              <w:rPr>
                <w:lang w:val="fr-FR"/>
              </w:rPr>
              <w:t>Ngoại trừ</w:t>
            </w:r>
          </w:p>
        </w:tc>
      </w:tr>
    </w:tbl>
    <w:p w14:paraId="45191387" w14:textId="5D2793D9" w:rsidR="00BF59B6" w:rsidRDefault="00BF59B6" w:rsidP="00C1358D">
      <w:pPr>
        <w:pStyle w:val="Nidungvnbn"/>
      </w:pPr>
    </w:p>
    <w:p w14:paraId="4A5B6F47" w14:textId="77777777" w:rsidR="00ED67B8" w:rsidRDefault="00ED67B8">
      <w:pPr>
        <w:spacing w:after="200" w:line="276" w:lineRule="auto"/>
        <w:rPr>
          <w:bCs/>
          <w:sz w:val="26"/>
          <w:szCs w:val="26"/>
        </w:rPr>
      </w:pPr>
      <w:r>
        <w:br w:type="page"/>
      </w:r>
    </w:p>
    <w:p w14:paraId="48CB8694" w14:textId="17E3F7A5" w:rsidR="00ED67B8" w:rsidRDefault="00ED67B8" w:rsidP="00ED67B8">
      <w:pPr>
        <w:pStyle w:val="Caption"/>
        <w:keepNext/>
        <w:jc w:val="left"/>
      </w:pPr>
      <w:r>
        <w:lastRenderedPageBreak/>
        <w:t xml:space="preserve">Bảng </w:t>
      </w:r>
      <w:fldSimple w:instr=" STYLEREF 2 \s ">
        <w:r w:rsidR="00CF4F61">
          <w:rPr>
            <w:noProof/>
          </w:rPr>
          <w:t>2.2</w:t>
        </w:r>
      </w:fldSimple>
      <w:r w:rsidR="00D217FD">
        <w:noBreakHyphen/>
      </w:r>
      <w:fldSimple w:instr=" SEQ Bảng \* ARABIC \s 2 ">
        <w:r w:rsidR="00CF4F61">
          <w:rPr>
            <w:noProof/>
          </w:rPr>
          <w:t>4</w:t>
        </w:r>
      </w:fldSimple>
      <w:r>
        <w:t xml:space="preserve">: Quy hoạch địa chỉ phòng Thiết kế đồ hoạ (VLAN </w:t>
      </w:r>
      <w:r w:rsidR="002240D1">
        <w:t>3</w:t>
      </w:r>
      <w:r>
        <w:t>0)</w:t>
      </w:r>
    </w:p>
    <w:tbl>
      <w:tblPr>
        <w:tblStyle w:val="TableGrid"/>
        <w:tblW w:w="0" w:type="auto"/>
        <w:jc w:val="center"/>
        <w:tblLook w:val="04A0" w:firstRow="1" w:lastRow="0" w:firstColumn="1" w:lastColumn="0" w:noHBand="0" w:noVBand="1"/>
      </w:tblPr>
      <w:tblGrid>
        <w:gridCol w:w="2277"/>
        <w:gridCol w:w="2278"/>
        <w:gridCol w:w="2278"/>
        <w:gridCol w:w="2278"/>
      </w:tblGrid>
      <w:tr w:rsidR="00ED67B8" w14:paraId="5268F76A" w14:textId="77777777" w:rsidTr="00766823">
        <w:trPr>
          <w:jc w:val="center"/>
        </w:trPr>
        <w:tc>
          <w:tcPr>
            <w:tcW w:w="2277" w:type="dxa"/>
            <w:vAlign w:val="center"/>
          </w:tcPr>
          <w:p w14:paraId="6784971E" w14:textId="77777777" w:rsidR="00ED67B8" w:rsidRDefault="00ED67B8" w:rsidP="00766823">
            <w:pPr>
              <w:pStyle w:val="Nidungvnbn"/>
              <w:ind w:firstLine="0"/>
              <w:jc w:val="center"/>
              <w:rPr>
                <w:lang w:val="fr-FR"/>
              </w:rPr>
            </w:pPr>
            <w:r>
              <w:rPr>
                <w:lang w:val="fr-FR"/>
              </w:rPr>
              <w:t>STT</w:t>
            </w:r>
          </w:p>
        </w:tc>
        <w:tc>
          <w:tcPr>
            <w:tcW w:w="2278" w:type="dxa"/>
            <w:vAlign w:val="center"/>
          </w:tcPr>
          <w:p w14:paraId="64A657A0" w14:textId="77777777" w:rsidR="00ED67B8" w:rsidRDefault="00ED67B8" w:rsidP="00766823">
            <w:pPr>
              <w:pStyle w:val="Nidungvnbn"/>
              <w:ind w:firstLine="0"/>
              <w:jc w:val="center"/>
              <w:rPr>
                <w:lang w:val="fr-FR"/>
              </w:rPr>
            </w:pPr>
            <w:r>
              <w:rPr>
                <w:lang w:val="fr-FR"/>
              </w:rPr>
              <w:t>Từ địa chỉ - đến địa chỉ</w:t>
            </w:r>
          </w:p>
        </w:tc>
        <w:tc>
          <w:tcPr>
            <w:tcW w:w="2278" w:type="dxa"/>
            <w:vAlign w:val="center"/>
          </w:tcPr>
          <w:p w14:paraId="5C7C8D62" w14:textId="77777777" w:rsidR="00ED67B8" w:rsidRDefault="00ED67B8" w:rsidP="00766823">
            <w:pPr>
              <w:pStyle w:val="Nidungvnbn"/>
              <w:ind w:firstLine="0"/>
              <w:jc w:val="center"/>
              <w:rPr>
                <w:lang w:val="fr-FR"/>
              </w:rPr>
            </w:pPr>
            <w:r>
              <w:rPr>
                <w:lang w:val="fr-FR"/>
              </w:rPr>
              <w:t>Subnetmask</w:t>
            </w:r>
          </w:p>
        </w:tc>
        <w:tc>
          <w:tcPr>
            <w:tcW w:w="2278" w:type="dxa"/>
            <w:vAlign w:val="center"/>
          </w:tcPr>
          <w:p w14:paraId="3148D6E6" w14:textId="77777777" w:rsidR="00ED67B8" w:rsidRDefault="00ED67B8" w:rsidP="00766823">
            <w:pPr>
              <w:pStyle w:val="Nidungvnbn"/>
              <w:ind w:firstLine="0"/>
              <w:jc w:val="center"/>
              <w:rPr>
                <w:lang w:val="fr-FR"/>
              </w:rPr>
            </w:pPr>
            <w:r>
              <w:rPr>
                <w:lang w:val="fr-FR"/>
              </w:rPr>
              <w:t>Mục đích</w:t>
            </w:r>
          </w:p>
        </w:tc>
      </w:tr>
      <w:tr w:rsidR="00ED67B8" w14:paraId="6BBFBF72" w14:textId="77777777" w:rsidTr="00766823">
        <w:trPr>
          <w:jc w:val="center"/>
        </w:trPr>
        <w:tc>
          <w:tcPr>
            <w:tcW w:w="2277" w:type="dxa"/>
            <w:vAlign w:val="center"/>
          </w:tcPr>
          <w:p w14:paraId="1FE890C0" w14:textId="77777777" w:rsidR="00ED67B8" w:rsidRDefault="00ED67B8" w:rsidP="00766823">
            <w:pPr>
              <w:pStyle w:val="Nidungvnbn"/>
              <w:ind w:firstLine="0"/>
              <w:jc w:val="center"/>
              <w:rPr>
                <w:lang w:val="fr-FR"/>
              </w:rPr>
            </w:pPr>
            <w:r>
              <w:rPr>
                <w:lang w:val="fr-FR"/>
              </w:rPr>
              <w:t>1</w:t>
            </w:r>
          </w:p>
        </w:tc>
        <w:tc>
          <w:tcPr>
            <w:tcW w:w="2278" w:type="dxa"/>
            <w:vAlign w:val="center"/>
          </w:tcPr>
          <w:p w14:paraId="3805D72A" w14:textId="58793D9E" w:rsidR="00ED67B8" w:rsidRDefault="00ED67B8" w:rsidP="00766823">
            <w:pPr>
              <w:pStyle w:val="Nidungvnbn"/>
              <w:ind w:firstLine="0"/>
              <w:jc w:val="center"/>
              <w:rPr>
                <w:lang w:val="fr-FR"/>
              </w:rPr>
            </w:pPr>
            <w:r>
              <w:rPr>
                <w:lang w:val="fr-FR"/>
              </w:rPr>
              <w:t>192.168.</w:t>
            </w:r>
            <w:r w:rsidR="002240D1">
              <w:rPr>
                <w:lang w:val="fr-FR"/>
              </w:rPr>
              <w:t>3</w:t>
            </w:r>
            <w:r>
              <w:rPr>
                <w:lang w:val="fr-FR"/>
              </w:rPr>
              <w:t>0.2-192.168.</w:t>
            </w:r>
            <w:r w:rsidR="002240D1">
              <w:rPr>
                <w:lang w:val="fr-FR"/>
              </w:rPr>
              <w:t>3</w:t>
            </w:r>
            <w:r>
              <w:rPr>
                <w:lang w:val="fr-FR"/>
              </w:rPr>
              <w:t>0.253</w:t>
            </w:r>
          </w:p>
        </w:tc>
        <w:tc>
          <w:tcPr>
            <w:tcW w:w="2278" w:type="dxa"/>
            <w:vAlign w:val="center"/>
          </w:tcPr>
          <w:p w14:paraId="531C2FB0" w14:textId="77777777" w:rsidR="00ED67B8" w:rsidRDefault="00ED67B8" w:rsidP="00766823">
            <w:pPr>
              <w:pStyle w:val="Nidungvnbn"/>
              <w:ind w:firstLine="0"/>
              <w:jc w:val="center"/>
              <w:rPr>
                <w:lang w:val="fr-FR"/>
              </w:rPr>
            </w:pPr>
            <w:r>
              <w:rPr>
                <w:lang w:val="fr-FR"/>
              </w:rPr>
              <w:t>255.255.255.0</w:t>
            </w:r>
          </w:p>
        </w:tc>
        <w:tc>
          <w:tcPr>
            <w:tcW w:w="2278" w:type="dxa"/>
            <w:vAlign w:val="center"/>
          </w:tcPr>
          <w:p w14:paraId="7B5E4D13" w14:textId="77777777" w:rsidR="00ED67B8" w:rsidRDefault="00ED67B8" w:rsidP="00766823">
            <w:pPr>
              <w:pStyle w:val="Nidungvnbn"/>
              <w:ind w:firstLine="0"/>
              <w:jc w:val="center"/>
              <w:rPr>
                <w:lang w:val="fr-FR"/>
              </w:rPr>
            </w:pPr>
            <w:r>
              <w:rPr>
                <w:lang w:val="fr-FR"/>
              </w:rPr>
              <w:t>DHCP</w:t>
            </w:r>
          </w:p>
        </w:tc>
      </w:tr>
      <w:tr w:rsidR="00ED67B8" w14:paraId="1889F39B" w14:textId="77777777" w:rsidTr="00766823">
        <w:trPr>
          <w:jc w:val="center"/>
        </w:trPr>
        <w:tc>
          <w:tcPr>
            <w:tcW w:w="2277" w:type="dxa"/>
            <w:vAlign w:val="center"/>
          </w:tcPr>
          <w:p w14:paraId="362067D5" w14:textId="77777777" w:rsidR="00ED67B8" w:rsidRDefault="00ED67B8" w:rsidP="00766823">
            <w:pPr>
              <w:pStyle w:val="Nidungvnbn"/>
              <w:ind w:firstLine="0"/>
              <w:jc w:val="center"/>
              <w:rPr>
                <w:lang w:val="fr-FR"/>
              </w:rPr>
            </w:pPr>
            <w:r>
              <w:rPr>
                <w:lang w:val="fr-FR"/>
              </w:rPr>
              <w:t>2</w:t>
            </w:r>
          </w:p>
        </w:tc>
        <w:tc>
          <w:tcPr>
            <w:tcW w:w="2278" w:type="dxa"/>
            <w:vAlign w:val="center"/>
          </w:tcPr>
          <w:p w14:paraId="143C341E" w14:textId="5FB8C4AB" w:rsidR="00ED67B8" w:rsidRDefault="00ED67B8" w:rsidP="00766823">
            <w:pPr>
              <w:pStyle w:val="Nidungvnbn"/>
              <w:ind w:firstLine="0"/>
              <w:jc w:val="center"/>
              <w:rPr>
                <w:lang w:val="fr-FR"/>
              </w:rPr>
            </w:pPr>
            <w:r>
              <w:rPr>
                <w:lang w:val="fr-FR"/>
              </w:rPr>
              <w:t>192.168.</w:t>
            </w:r>
            <w:r w:rsidR="002240D1">
              <w:rPr>
                <w:lang w:val="fr-FR"/>
              </w:rPr>
              <w:t>3</w:t>
            </w:r>
            <w:r>
              <w:rPr>
                <w:lang w:val="fr-FR"/>
              </w:rPr>
              <w:t>0.1</w:t>
            </w:r>
          </w:p>
          <w:p w14:paraId="64A81F4A" w14:textId="77777777" w:rsidR="00ED67B8" w:rsidRDefault="00ED67B8" w:rsidP="00766823">
            <w:pPr>
              <w:pStyle w:val="Nidungvnbn"/>
              <w:ind w:firstLine="0"/>
              <w:jc w:val="center"/>
              <w:rPr>
                <w:lang w:val="fr-FR"/>
              </w:rPr>
            </w:pPr>
            <w:r>
              <w:rPr>
                <w:lang w:val="fr-FR"/>
              </w:rPr>
              <w:t>192.168.30.254</w:t>
            </w:r>
          </w:p>
        </w:tc>
        <w:tc>
          <w:tcPr>
            <w:tcW w:w="2278" w:type="dxa"/>
            <w:vAlign w:val="center"/>
          </w:tcPr>
          <w:p w14:paraId="20C54329" w14:textId="77777777" w:rsidR="00ED67B8" w:rsidRDefault="00ED67B8" w:rsidP="00766823">
            <w:pPr>
              <w:pStyle w:val="Nidungvnbn"/>
              <w:ind w:firstLine="0"/>
              <w:jc w:val="center"/>
              <w:rPr>
                <w:lang w:val="fr-FR"/>
              </w:rPr>
            </w:pPr>
            <w:r>
              <w:rPr>
                <w:lang w:val="fr-FR"/>
              </w:rPr>
              <w:t>255.255.255.0</w:t>
            </w:r>
          </w:p>
        </w:tc>
        <w:tc>
          <w:tcPr>
            <w:tcW w:w="2278" w:type="dxa"/>
            <w:vAlign w:val="center"/>
          </w:tcPr>
          <w:p w14:paraId="4AAE373D" w14:textId="77777777" w:rsidR="00ED67B8" w:rsidRDefault="00ED67B8" w:rsidP="00766823">
            <w:pPr>
              <w:pStyle w:val="Nidungvnbn"/>
              <w:ind w:firstLine="0"/>
              <w:jc w:val="center"/>
              <w:rPr>
                <w:lang w:val="fr-FR"/>
              </w:rPr>
            </w:pPr>
            <w:r>
              <w:rPr>
                <w:lang w:val="fr-FR"/>
              </w:rPr>
              <w:t>Ngoại trừ</w:t>
            </w:r>
          </w:p>
        </w:tc>
      </w:tr>
    </w:tbl>
    <w:p w14:paraId="525FE524" w14:textId="28C3D55E" w:rsidR="00D70153" w:rsidRDefault="00D70153" w:rsidP="00C1358D">
      <w:pPr>
        <w:pStyle w:val="Nidungvnbn"/>
      </w:pPr>
    </w:p>
    <w:p w14:paraId="50FF6E9F" w14:textId="09D6A773" w:rsidR="00EB6F90" w:rsidRDefault="00EB6F90" w:rsidP="00EB6F90">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5</w:t>
        </w:r>
      </w:fldSimple>
      <w:r>
        <w:t>: Quy hoạch địa chỉ phòng Phát triển trò chơi (VLAN 40)</w:t>
      </w:r>
    </w:p>
    <w:tbl>
      <w:tblPr>
        <w:tblStyle w:val="TableGrid"/>
        <w:tblW w:w="0" w:type="auto"/>
        <w:jc w:val="center"/>
        <w:tblLook w:val="04A0" w:firstRow="1" w:lastRow="0" w:firstColumn="1" w:lastColumn="0" w:noHBand="0" w:noVBand="1"/>
      </w:tblPr>
      <w:tblGrid>
        <w:gridCol w:w="2277"/>
        <w:gridCol w:w="2278"/>
        <w:gridCol w:w="2278"/>
        <w:gridCol w:w="2278"/>
      </w:tblGrid>
      <w:tr w:rsidR="00EB6F90" w14:paraId="2A49E7E6" w14:textId="77777777" w:rsidTr="00766823">
        <w:trPr>
          <w:jc w:val="center"/>
        </w:trPr>
        <w:tc>
          <w:tcPr>
            <w:tcW w:w="2277" w:type="dxa"/>
            <w:vAlign w:val="center"/>
          </w:tcPr>
          <w:p w14:paraId="6FB8E249" w14:textId="77777777" w:rsidR="00EB6F90" w:rsidRDefault="00EB6F90" w:rsidP="00766823">
            <w:pPr>
              <w:pStyle w:val="Nidungvnbn"/>
              <w:ind w:firstLine="0"/>
              <w:jc w:val="center"/>
              <w:rPr>
                <w:lang w:val="fr-FR"/>
              </w:rPr>
            </w:pPr>
            <w:r>
              <w:rPr>
                <w:lang w:val="fr-FR"/>
              </w:rPr>
              <w:t>STT</w:t>
            </w:r>
          </w:p>
        </w:tc>
        <w:tc>
          <w:tcPr>
            <w:tcW w:w="2278" w:type="dxa"/>
            <w:vAlign w:val="center"/>
          </w:tcPr>
          <w:p w14:paraId="22CDF4D8" w14:textId="77777777" w:rsidR="00EB6F90" w:rsidRDefault="00EB6F90" w:rsidP="00766823">
            <w:pPr>
              <w:pStyle w:val="Nidungvnbn"/>
              <w:ind w:firstLine="0"/>
              <w:jc w:val="center"/>
              <w:rPr>
                <w:lang w:val="fr-FR"/>
              </w:rPr>
            </w:pPr>
            <w:r>
              <w:rPr>
                <w:lang w:val="fr-FR"/>
              </w:rPr>
              <w:t>Từ địa chỉ - đến địa chỉ</w:t>
            </w:r>
          </w:p>
        </w:tc>
        <w:tc>
          <w:tcPr>
            <w:tcW w:w="2278" w:type="dxa"/>
            <w:vAlign w:val="center"/>
          </w:tcPr>
          <w:p w14:paraId="5236D2B7" w14:textId="77777777" w:rsidR="00EB6F90" w:rsidRDefault="00EB6F90" w:rsidP="00766823">
            <w:pPr>
              <w:pStyle w:val="Nidungvnbn"/>
              <w:ind w:firstLine="0"/>
              <w:jc w:val="center"/>
              <w:rPr>
                <w:lang w:val="fr-FR"/>
              </w:rPr>
            </w:pPr>
            <w:r>
              <w:rPr>
                <w:lang w:val="fr-FR"/>
              </w:rPr>
              <w:t>Subnetmask</w:t>
            </w:r>
          </w:p>
        </w:tc>
        <w:tc>
          <w:tcPr>
            <w:tcW w:w="2278" w:type="dxa"/>
            <w:vAlign w:val="center"/>
          </w:tcPr>
          <w:p w14:paraId="1C3EA4ED" w14:textId="77777777" w:rsidR="00EB6F90" w:rsidRDefault="00EB6F90" w:rsidP="00766823">
            <w:pPr>
              <w:pStyle w:val="Nidungvnbn"/>
              <w:ind w:firstLine="0"/>
              <w:jc w:val="center"/>
              <w:rPr>
                <w:lang w:val="fr-FR"/>
              </w:rPr>
            </w:pPr>
            <w:r>
              <w:rPr>
                <w:lang w:val="fr-FR"/>
              </w:rPr>
              <w:t>Mục đích</w:t>
            </w:r>
          </w:p>
        </w:tc>
      </w:tr>
      <w:tr w:rsidR="00EB6F90" w14:paraId="3B5C949F" w14:textId="77777777" w:rsidTr="00766823">
        <w:trPr>
          <w:jc w:val="center"/>
        </w:trPr>
        <w:tc>
          <w:tcPr>
            <w:tcW w:w="2277" w:type="dxa"/>
            <w:vAlign w:val="center"/>
          </w:tcPr>
          <w:p w14:paraId="70522730" w14:textId="77777777" w:rsidR="00EB6F90" w:rsidRDefault="00EB6F90" w:rsidP="00766823">
            <w:pPr>
              <w:pStyle w:val="Nidungvnbn"/>
              <w:ind w:firstLine="0"/>
              <w:jc w:val="center"/>
              <w:rPr>
                <w:lang w:val="fr-FR"/>
              </w:rPr>
            </w:pPr>
            <w:r>
              <w:rPr>
                <w:lang w:val="fr-FR"/>
              </w:rPr>
              <w:t>1</w:t>
            </w:r>
          </w:p>
        </w:tc>
        <w:tc>
          <w:tcPr>
            <w:tcW w:w="2278" w:type="dxa"/>
            <w:vAlign w:val="center"/>
          </w:tcPr>
          <w:p w14:paraId="1AB644F7" w14:textId="2FFD43C6" w:rsidR="00EB6F90" w:rsidRDefault="00EB6F90" w:rsidP="00766823">
            <w:pPr>
              <w:pStyle w:val="Nidungvnbn"/>
              <w:ind w:firstLine="0"/>
              <w:jc w:val="center"/>
              <w:rPr>
                <w:lang w:val="fr-FR"/>
              </w:rPr>
            </w:pPr>
            <w:r>
              <w:rPr>
                <w:lang w:val="fr-FR"/>
              </w:rPr>
              <w:t>192.168.40.2-192.168.40.253</w:t>
            </w:r>
          </w:p>
        </w:tc>
        <w:tc>
          <w:tcPr>
            <w:tcW w:w="2278" w:type="dxa"/>
            <w:vAlign w:val="center"/>
          </w:tcPr>
          <w:p w14:paraId="5D807A31" w14:textId="77777777" w:rsidR="00EB6F90" w:rsidRDefault="00EB6F90" w:rsidP="00766823">
            <w:pPr>
              <w:pStyle w:val="Nidungvnbn"/>
              <w:ind w:firstLine="0"/>
              <w:jc w:val="center"/>
              <w:rPr>
                <w:lang w:val="fr-FR"/>
              </w:rPr>
            </w:pPr>
            <w:r>
              <w:rPr>
                <w:lang w:val="fr-FR"/>
              </w:rPr>
              <w:t>255.255.255.0</w:t>
            </w:r>
          </w:p>
        </w:tc>
        <w:tc>
          <w:tcPr>
            <w:tcW w:w="2278" w:type="dxa"/>
            <w:vAlign w:val="center"/>
          </w:tcPr>
          <w:p w14:paraId="24DC8810" w14:textId="77777777" w:rsidR="00EB6F90" w:rsidRDefault="00EB6F90" w:rsidP="00766823">
            <w:pPr>
              <w:pStyle w:val="Nidungvnbn"/>
              <w:ind w:firstLine="0"/>
              <w:jc w:val="center"/>
              <w:rPr>
                <w:lang w:val="fr-FR"/>
              </w:rPr>
            </w:pPr>
            <w:r>
              <w:rPr>
                <w:lang w:val="fr-FR"/>
              </w:rPr>
              <w:t>DHCP</w:t>
            </w:r>
          </w:p>
        </w:tc>
      </w:tr>
      <w:tr w:rsidR="00EB6F90" w14:paraId="4F437052" w14:textId="77777777" w:rsidTr="00766823">
        <w:trPr>
          <w:jc w:val="center"/>
        </w:trPr>
        <w:tc>
          <w:tcPr>
            <w:tcW w:w="2277" w:type="dxa"/>
            <w:vAlign w:val="center"/>
          </w:tcPr>
          <w:p w14:paraId="69BE6430" w14:textId="77777777" w:rsidR="00EB6F90" w:rsidRDefault="00EB6F90" w:rsidP="00766823">
            <w:pPr>
              <w:pStyle w:val="Nidungvnbn"/>
              <w:ind w:firstLine="0"/>
              <w:jc w:val="center"/>
              <w:rPr>
                <w:lang w:val="fr-FR"/>
              </w:rPr>
            </w:pPr>
            <w:r>
              <w:rPr>
                <w:lang w:val="fr-FR"/>
              </w:rPr>
              <w:t>2</w:t>
            </w:r>
          </w:p>
        </w:tc>
        <w:tc>
          <w:tcPr>
            <w:tcW w:w="2278" w:type="dxa"/>
            <w:vAlign w:val="center"/>
          </w:tcPr>
          <w:p w14:paraId="481669C4" w14:textId="6D7D70D1" w:rsidR="00EB6F90" w:rsidRDefault="00EB6F90" w:rsidP="00766823">
            <w:pPr>
              <w:pStyle w:val="Nidungvnbn"/>
              <w:ind w:firstLine="0"/>
              <w:jc w:val="center"/>
              <w:rPr>
                <w:lang w:val="fr-FR"/>
              </w:rPr>
            </w:pPr>
            <w:r>
              <w:rPr>
                <w:lang w:val="fr-FR"/>
              </w:rPr>
              <w:t>192.168.40.1</w:t>
            </w:r>
          </w:p>
          <w:p w14:paraId="1EE4665D" w14:textId="2D4E8E29" w:rsidR="00EB6F90" w:rsidRDefault="00EB6F90" w:rsidP="00766823">
            <w:pPr>
              <w:pStyle w:val="Nidungvnbn"/>
              <w:ind w:firstLine="0"/>
              <w:jc w:val="center"/>
              <w:rPr>
                <w:lang w:val="fr-FR"/>
              </w:rPr>
            </w:pPr>
            <w:r>
              <w:rPr>
                <w:lang w:val="fr-FR"/>
              </w:rPr>
              <w:t>192.168.40.254</w:t>
            </w:r>
          </w:p>
        </w:tc>
        <w:tc>
          <w:tcPr>
            <w:tcW w:w="2278" w:type="dxa"/>
            <w:vAlign w:val="center"/>
          </w:tcPr>
          <w:p w14:paraId="3B37AF50" w14:textId="77777777" w:rsidR="00EB6F90" w:rsidRDefault="00EB6F90" w:rsidP="00766823">
            <w:pPr>
              <w:pStyle w:val="Nidungvnbn"/>
              <w:ind w:firstLine="0"/>
              <w:jc w:val="center"/>
              <w:rPr>
                <w:lang w:val="fr-FR"/>
              </w:rPr>
            </w:pPr>
            <w:r>
              <w:rPr>
                <w:lang w:val="fr-FR"/>
              </w:rPr>
              <w:t>255.255.255.0</w:t>
            </w:r>
          </w:p>
        </w:tc>
        <w:tc>
          <w:tcPr>
            <w:tcW w:w="2278" w:type="dxa"/>
            <w:vAlign w:val="center"/>
          </w:tcPr>
          <w:p w14:paraId="624D6C5F" w14:textId="77777777" w:rsidR="00EB6F90" w:rsidRDefault="00EB6F90" w:rsidP="00766823">
            <w:pPr>
              <w:pStyle w:val="Nidungvnbn"/>
              <w:ind w:firstLine="0"/>
              <w:jc w:val="center"/>
              <w:rPr>
                <w:lang w:val="fr-FR"/>
              </w:rPr>
            </w:pPr>
            <w:r>
              <w:rPr>
                <w:lang w:val="fr-FR"/>
              </w:rPr>
              <w:t>Ngoại trừ</w:t>
            </w:r>
          </w:p>
        </w:tc>
      </w:tr>
    </w:tbl>
    <w:p w14:paraId="7BDD314A" w14:textId="6EEB6858" w:rsidR="00EB6F90" w:rsidRDefault="00EB6F90" w:rsidP="00C1358D">
      <w:pPr>
        <w:pStyle w:val="Nidungvnbn"/>
      </w:pPr>
    </w:p>
    <w:p w14:paraId="5B08CFEB" w14:textId="66BBF347" w:rsidR="00C90771" w:rsidRDefault="00C90771" w:rsidP="00C90771">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6</w:t>
        </w:r>
      </w:fldSimple>
      <w:r>
        <w:t>:</w:t>
      </w:r>
      <w:r w:rsidRPr="00C90771">
        <w:t xml:space="preserve"> </w:t>
      </w:r>
      <w:r>
        <w:t>Quy hoạch địa chỉ phòng Quản lý dự án (VLAN 50)</w:t>
      </w:r>
    </w:p>
    <w:tbl>
      <w:tblPr>
        <w:tblStyle w:val="TableGrid"/>
        <w:tblW w:w="0" w:type="auto"/>
        <w:jc w:val="center"/>
        <w:tblLook w:val="04A0" w:firstRow="1" w:lastRow="0" w:firstColumn="1" w:lastColumn="0" w:noHBand="0" w:noVBand="1"/>
      </w:tblPr>
      <w:tblGrid>
        <w:gridCol w:w="2277"/>
        <w:gridCol w:w="2278"/>
        <w:gridCol w:w="2278"/>
        <w:gridCol w:w="2278"/>
      </w:tblGrid>
      <w:tr w:rsidR="00A33369" w14:paraId="05F32E0B" w14:textId="77777777" w:rsidTr="00766823">
        <w:trPr>
          <w:jc w:val="center"/>
        </w:trPr>
        <w:tc>
          <w:tcPr>
            <w:tcW w:w="2277" w:type="dxa"/>
            <w:vAlign w:val="center"/>
          </w:tcPr>
          <w:p w14:paraId="1316D756" w14:textId="77777777" w:rsidR="00A33369" w:rsidRDefault="00A33369" w:rsidP="00766823">
            <w:pPr>
              <w:pStyle w:val="Nidungvnbn"/>
              <w:ind w:firstLine="0"/>
              <w:jc w:val="center"/>
              <w:rPr>
                <w:lang w:val="fr-FR"/>
              </w:rPr>
            </w:pPr>
            <w:r>
              <w:rPr>
                <w:lang w:val="fr-FR"/>
              </w:rPr>
              <w:t>STT</w:t>
            </w:r>
          </w:p>
        </w:tc>
        <w:tc>
          <w:tcPr>
            <w:tcW w:w="2278" w:type="dxa"/>
            <w:vAlign w:val="center"/>
          </w:tcPr>
          <w:p w14:paraId="6E4FC13A" w14:textId="77777777" w:rsidR="00A33369" w:rsidRDefault="00A33369" w:rsidP="00766823">
            <w:pPr>
              <w:pStyle w:val="Nidungvnbn"/>
              <w:ind w:firstLine="0"/>
              <w:jc w:val="center"/>
              <w:rPr>
                <w:lang w:val="fr-FR"/>
              </w:rPr>
            </w:pPr>
            <w:r>
              <w:rPr>
                <w:lang w:val="fr-FR"/>
              </w:rPr>
              <w:t>Từ địa chỉ - đến địa chỉ</w:t>
            </w:r>
          </w:p>
        </w:tc>
        <w:tc>
          <w:tcPr>
            <w:tcW w:w="2278" w:type="dxa"/>
            <w:vAlign w:val="center"/>
          </w:tcPr>
          <w:p w14:paraId="04B4B6C0" w14:textId="77777777" w:rsidR="00A33369" w:rsidRDefault="00A33369" w:rsidP="00766823">
            <w:pPr>
              <w:pStyle w:val="Nidungvnbn"/>
              <w:ind w:firstLine="0"/>
              <w:jc w:val="center"/>
              <w:rPr>
                <w:lang w:val="fr-FR"/>
              </w:rPr>
            </w:pPr>
            <w:r>
              <w:rPr>
                <w:lang w:val="fr-FR"/>
              </w:rPr>
              <w:t>Subnetmask</w:t>
            </w:r>
          </w:p>
        </w:tc>
        <w:tc>
          <w:tcPr>
            <w:tcW w:w="2278" w:type="dxa"/>
            <w:vAlign w:val="center"/>
          </w:tcPr>
          <w:p w14:paraId="23D38DC9" w14:textId="77777777" w:rsidR="00A33369" w:rsidRDefault="00A33369" w:rsidP="00766823">
            <w:pPr>
              <w:pStyle w:val="Nidungvnbn"/>
              <w:ind w:firstLine="0"/>
              <w:jc w:val="center"/>
              <w:rPr>
                <w:lang w:val="fr-FR"/>
              </w:rPr>
            </w:pPr>
            <w:r>
              <w:rPr>
                <w:lang w:val="fr-FR"/>
              </w:rPr>
              <w:t>Mục đích</w:t>
            </w:r>
          </w:p>
        </w:tc>
      </w:tr>
      <w:tr w:rsidR="00A33369" w14:paraId="4B475973" w14:textId="77777777" w:rsidTr="00766823">
        <w:trPr>
          <w:jc w:val="center"/>
        </w:trPr>
        <w:tc>
          <w:tcPr>
            <w:tcW w:w="2277" w:type="dxa"/>
            <w:vAlign w:val="center"/>
          </w:tcPr>
          <w:p w14:paraId="5D39FD30" w14:textId="77777777" w:rsidR="00A33369" w:rsidRDefault="00A33369" w:rsidP="00766823">
            <w:pPr>
              <w:pStyle w:val="Nidungvnbn"/>
              <w:ind w:firstLine="0"/>
              <w:jc w:val="center"/>
              <w:rPr>
                <w:lang w:val="fr-FR"/>
              </w:rPr>
            </w:pPr>
            <w:r>
              <w:rPr>
                <w:lang w:val="fr-FR"/>
              </w:rPr>
              <w:t>1</w:t>
            </w:r>
          </w:p>
        </w:tc>
        <w:tc>
          <w:tcPr>
            <w:tcW w:w="2278" w:type="dxa"/>
            <w:vAlign w:val="center"/>
          </w:tcPr>
          <w:p w14:paraId="14B30630" w14:textId="5747102A" w:rsidR="00A33369" w:rsidRDefault="00A33369" w:rsidP="00766823">
            <w:pPr>
              <w:pStyle w:val="Nidungvnbn"/>
              <w:ind w:firstLine="0"/>
              <w:jc w:val="center"/>
              <w:rPr>
                <w:lang w:val="fr-FR"/>
              </w:rPr>
            </w:pPr>
            <w:r>
              <w:rPr>
                <w:lang w:val="fr-FR"/>
              </w:rPr>
              <w:t>192.168.50.2-192.168.50.253</w:t>
            </w:r>
          </w:p>
        </w:tc>
        <w:tc>
          <w:tcPr>
            <w:tcW w:w="2278" w:type="dxa"/>
            <w:vAlign w:val="center"/>
          </w:tcPr>
          <w:p w14:paraId="33011A8F" w14:textId="77777777" w:rsidR="00A33369" w:rsidRDefault="00A33369" w:rsidP="00766823">
            <w:pPr>
              <w:pStyle w:val="Nidungvnbn"/>
              <w:ind w:firstLine="0"/>
              <w:jc w:val="center"/>
              <w:rPr>
                <w:lang w:val="fr-FR"/>
              </w:rPr>
            </w:pPr>
            <w:r>
              <w:rPr>
                <w:lang w:val="fr-FR"/>
              </w:rPr>
              <w:t>255.255.255.0</w:t>
            </w:r>
          </w:p>
        </w:tc>
        <w:tc>
          <w:tcPr>
            <w:tcW w:w="2278" w:type="dxa"/>
            <w:vAlign w:val="center"/>
          </w:tcPr>
          <w:p w14:paraId="4C649F7D" w14:textId="77777777" w:rsidR="00A33369" w:rsidRDefault="00A33369" w:rsidP="00766823">
            <w:pPr>
              <w:pStyle w:val="Nidungvnbn"/>
              <w:ind w:firstLine="0"/>
              <w:jc w:val="center"/>
              <w:rPr>
                <w:lang w:val="fr-FR"/>
              </w:rPr>
            </w:pPr>
            <w:r>
              <w:rPr>
                <w:lang w:val="fr-FR"/>
              </w:rPr>
              <w:t>DHCP</w:t>
            </w:r>
          </w:p>
        </w:tc>
      </w:tr>
      <w:tr w:rsidR="00A33369" w14:paraId="080D88D7" w14:textId="77777777" w:rsidTr="00766823">
        <w:trPr>
          <w:jc w:val="center"/>
        </w:trPr>
        <w:tc>
          <w:tcPr>
            <w:tcW w:w="2277" w:type="dxa"/>
            <w:vAlign w:val="center"/>
          </w:tcPr>
          <w:p w14:paraId="0B3F5EDB" w14:textId="77777777" w:rsidR="00A33369" w:rsidRDefault="00A33369" w:rsidP="00766823">
            <w:pPr>
              <w:pStyle w:val="Nidungvnbn"/>
              <w:ind w:firstLine="0"/>
              <w:jc w:val="center"/>
              <w:rPr>
                <w:lang w:val="fr-FR"/>
              </w:rPr>
            </w:pPr>
            <w:r>
              <w:rPr>
                <w:lang w:val="fr-FR"/>
              </w:rPr>
              <w:t>2</w:t>
            </w:r>
          </w:p>
        </w:tc>
        <w:tc>
          <w:tcPr>
            <w:tcW w:w="2278" w:type="dxa"/>
            <w:vAlign w:val="center"/>
          </w:tcPr>
          <w:p w14:paraId="1926B561" w14:textId="39350E31" w:rsidR="00A33369" w:rsidRDefault="00A33369" w:rsidP="00766823">
            <w:pPr>
              <w:pStyle w:val="Nidungvnbn"/>
              <w:ind w:firstLine="0"/>
              <w:jc w:val="center"/>
              <w:rPr>
                <w:lang w:val="fr-FR"/>
              </w:rPr>
            </w:pPr>
            <w:r>
              <w:rPr>
                <w:lang w:val="fr-FR"/>
              </w:rPr>
              <w:t>192.168.50.1</w:t>
            </w:r>
          </w:p>
          <w:p w14:paraId="7D08F817" w14:textId="7591B4D9" w:rsidR="00A33369" w:rsidRDefault="00A33369" w:rsidP="00766823">
            <w:pPr>
              <w:pStyle w:val="Nidungvnbn"/>
              <w:ind w:firstLine="0"/>
              <w:jc w:val="center"/>
              <w:rPr>
                <w:lang w:val="fr-FR"/>
              </w:rPr>
            </w:pPr>
            <w:r>
              <w:rPr>
                <w:lang w:val="fr-FR"/>
              </w:rPr>
              <w:t>192.168.50.254</w:t>
            </w:r>
          </w:p>
        </w:tc>
        <w:tc>
          <w:tcPr>
            <w:tcW w:w="2278" w:type="dxa"/>
            <w:vAlign w:val="center"/>
          </w:tcPr>
          <w:p w14:paraId="5C2290DA" w14:textId="77777777" w:rsidR="00A33369" w:rsidRDefault="00A33369" w:rsidP="00766823">
            <w:pPr>
              <w:pStyle w:val="Nidungvnbn"/>
              <w:ind w:firstLine="0"/>
              <w:jc w:val="center"/>
              <w:rPr>
                <w:lang w:val="fr-FR"/>
              </w:rPr>
            </w:pPr>
            <w:r>
              <w:rPr>
                <w:lang w:val="fr-FR"/>
              </w:rPr>
              <w:t>255.255.255.0</w:t>
            </w:r>
          </w:p>
        </w:tc>
        <w:tc>
          <w:tcPr>
            <w:tcW w:w="2278" w:type="dxa"/>
            <w:vAlign w:val="center"/>
          </w:tcPr>
          <w:p w14:paraId="351BD6D5" w14:textId="77777777" w:rsidR="00A33369" w:rsidRDefault="00A33369" w:rsidP="00766823">
            <w:pPr>
              <w:pStyle w:val="Nidungvnbn"/>
              <w:ind w:firstLine="0"/>
              <w:jc w:val="center"/>
              <w:rPr>
                <w:lang w:val="fr-FR"/>
              </w:rPr>
            </w:pPr>
            <w:r>
              <w:rPr>
                <w:lang w:val="fr-FR"/>
              </w:rPr>
              <w:t>Ngoại trừ</w:t>
            </w:r>
          </w:p>
        </w:tc>
      </w:tr>
    </w:tbl>
    <w:p w14:paraId="580EEC68" w14:textId="70FBDB9E" w:rsidR="00A33369" w:rsidRDefault="00A33369" w:rsidP="00C1358D">
      <w:pPr>
        <w:pStyle w:val="Nidungvnbn"/>
      </w:pPr>
    </w:p>
    <w:p w14:paraId="3B11D917" w14:textId="413A01F7" w:rsidR="00CE204E" w:rsidRDefault="00CE204E" w:rsidP="00CE204E">
      <w:pPr>
        <w:pStyle w:val="Caption"/>
        <w:keepNext/>
        <w:jc w:val="left"/>
      </w:pPr>
      <w:r>
        <w:lastRenderedPageBreak/>
        <w:t xml:space="preserve">Bảng </w:t>
      </w:r>
      <w:fldSimple w:instr=" STYLEREF 2 \s ">
        <w:r w:rsidR="00CF4F61">
          <w:rPr>
            <w:noProof/>
          </w:rPr>
          <w:t>2.2</w:t>
        </w:r>
      </w:fldSimple>
      <w:r w:rsidR="00D217FD">
        <w:noBreakHyphen/>
      </w:r>
      <w:fldSimple w:instr=" SEQ Bảng \* ARABIC \s 2 ">
        <w:r w:rsidR="00CF4F61">
          <w:rPr>
            <w:noProof/>
          </w:rPr>
          <w:t>7</w:t>
        </w:r>
      </w:fldSimple>
      <w:r>
        <w:t>:</w:t>
      </w:r>
      <w:r w:rsidRPr="00CE204E">
        <w:t xml:space="preserve"> </w:t>
      </w:r>
      <w:r>
        <w:t>Quy hoạch địa chỉ phòng Kinh doanh (VLAN 60)</w:t>
      </w:r>
    </w:p>
    <w:tbl>
      <w:tblPr>
        <w:tblStyle w:val="TableGrid"/>
        <w:tblW w:w="0" w:type="auto"/>
        <w:jc w:val="center"/>
        <w:tblLook w:val="04A0" w:firstRow="1" w:lastRow="0" w:firstColumn="1" w:lastColumn="0" w:noHBand="0" w:noVBand="1"/>
      </w:tblPr>
      <w:tblGrid>
        <w:gridCol w:w="2277"/>
        <w:gridCol w:w="2278"/>
        <w:gridCol w:w="2278"/>
        <w:gridCol w:w="2278"/>
      </w:tblGrid>
      <w:tr w:rsidR="00CE204E" w14:paraId="72996464" w14:textId="77777777" w:rsidTr="00766823">
        <w:trPr>
          <w:jc w:val="center"/>
        </w:trPr>
        <w:tc>
          <w:tcPr>
            <w:tcW w:w="2277" w:type="dxa"/>
            <w:vAlign w:val="center"/>
          </w:tcPr>
          <w:p w14:paraId="7595660D" w14:textId="77777777" w:rsidR="00CE204E" w:rsidRDefault="00CE204E" w:rsidP="00766823">
            <w:pPr>
              <w:pStyle w:val="Nidungvnbn"/>
              <w:ind w:firstLine="0"/>
              <w:jc w:val="center"/>
              <w:rPr>
                <w:lang w:val="fr-FR"/>
              </w:rPr>
            </w:pPr>
            <w:r>
              <w:rPr>
                <w:lang w:val="fr-FR"/>
              </w:rPr>
              <w:t>STT</w:t>
            </w:r>
          </w:p>
        </w:tc>
        <w:tc>
          <w:tcPr>
            <w:tcW w:w="2278" w:type="dxa"/>
            <w:vAlign w:val="center"/>
          </w:tcPr>
          <w:p w14:paraId="7F78EDD1" w14:textId="77777777" w:rsidR="00CE204E" w:rsidRDefault="00CE204E" w:rsidP="00766823">
            <w:pPr>
              <w:pStyle w:val="Nidungvnbn"/>
              <w:ind w:firstLine="0"/>
              <w:jc w:val="center"/>
              <w:rPr>
                <w:lang w:val="fr-FR"/>
              </w:rPr>
            </w:pPr>
            <w:r>
              <w:rPr>
                <w:lang w:val="fr-FR"/>
              </w:rPr>
              <w:t>Từ địa chỉ - đến địa chỉ</w:t>
            </w:r>
          </w:p>
        </w:tc>
        <w:tc>
          <w:tcPr>
            <w:tcW w:w="2278" w:type="dxa"/>
            <w:vAlign w:val="center"/>
          </w:tcPr>
          <w:p w14:paraId="5D4856BF" w14:textId="77777777" w:rsidR="00CE204E" w:rsidRDefault="00CE204E" w:rsidP="00766823">
            <w:pPr>
              <w:pStyle w:val="Nidungvnbn"/>
              <w:ind w:firstLine="0"/>
              <w:jc w:val="center"/>
              <w:rPr>
                <w:lang w:val="fr-FR"/>
              </w:rPr>
            </w:pPr>
            <w:r>
              <w:rPr>
                <w:lang w:val="fr-FR"/>
              </w:rPr>
              <w:t>Subnetmask</w:t>
            </w:r>
          </w:p>
        </w:tc>
        <w:tc>
          <w:tcPr>
            <w:tcW w:w="2278" w:type="dxa"/>
            <w:vAlign w:val="center"/>
          </w:tcPr>
          <w:p w14:paraId="3B34C5EA" w14:textId="77777777" w:rsidR="00CE204E" w:rsidRDefault="00CE204E" w:rsidP="00766823">
            <w:pPr>
              <w:pStyle w:val="Nidungvnbn"/>
              <w:ind w:firstLine="0"/>
              <w:jc w:val="center"/>
              <w:rPr>
                <w:lang w:val="fr-FR"/>
              </w:rPr>
            </w:pPr>
            <w:r>
              <w:rPr>
                <w:lang w:val="fr-FR"/>
              </w:rPr>
              <w:t>Mục đích</w:t>
            </w:r>
          </w:p>
        </w:tc>
      </w:tr>
      <w:tr w:rsidR="00CE204E" w14:paraId="749ED38D" w14:textId="77777777" w:rsidTr="00766823">
        <w:trPr>
          <w:jc w:val="center"/>
        </w:trPr>
        <w:tc>
          <w:tcPr>
            <w:tcW w:w="2277" w:type="dxa"/>
            <w:vAlign w:val="center"/>
          </w:tcPr>
          <w:p w14:paraId="01AD4DFD" w14:textId="77777777" w:rsidR="00CE204E" w:rsidRDefault="00CE204E" w:rsidP="00766823">
            <w:pPr>
              <w:pStyle w:val="Nidungvnbn"/>
              <w:ind w:firstLine="0"/>
              <w:jc w:val="center"/>
              <w:rPr>
                <w:lang w:val="fr-FR"/>
              </w:rPr>
            </w:pPr>
            <w:r>
              <w:rPr>
                <w:lang w:val="fr-FR"/>
              </w:rPr>
              <w:t>1</w:t>
            </w:r>
          </w:p>
        </w:tc>
        <w:tc>
          <w:tcPr>
            <w:tcW w:w="2278" w:type="dxa"/>
            <w:vAlign w:val="center"/>
          </w:tcPr>
          <w:p w14:paraId="7095878C" w14:textId="08A8BC0E" w:rsidR="00CE204E" w:rsidRDefault="00CE204E" w:rsidP="00766823">
            <w:pPr>
              <w:pStyle w:val="Nidungvnbn"/>
              <w:ind w:firstLine="0"/>
              <w:jc w:val="center"/>
              <w:rPr>
                <w:lang w:val="fr-FR"/>
              </w:rPr>
            </w:pPr>
            <w:r>
              <w:rPr>
                <w:lang w:val="fr-FR"/>
              </w:rPr>
              <w:t>192.168.60.2-192.168.60.253</w:t>
            </w:r>
          </w:p>
        </w:tc>
        <w:tc>
          <w:tcPr>
            <w:tcW w:w="2278" w:type="dxa"/>
            <w:vAlign w:val="center"/>
          </w:tcPr>
          <w:p w14:paraId="337DFF3F" w14:textId="77777777" w:rsidR="00CE204E" w:rsidRDefault="00CE204E" w:rsidP="00766823">
            <w:pPr>
              <w:pStyle w:val="Nidungvnbn"/>
              <w:ind w:firstLine="0"/>
              <w:jc w:val="center"/>
              <w:rPr>
                <w:lang w:val="fr-FR"/>
              </w:rPr>
            </w:pPr>
            <w:r>
              <w:rPr>
                <w:lang w:val="fr-FR"/>
              </w:rPr>
              <w:t>255.255.255.0</w:t>
            </w:r>
          </w:p>
        </w:tc>
        <w:tc>
          <w:tcPr>
            <w:tcW w:w="2278" w:type="dxa"/>
            <w:vAlign w:val="center"/>
          </w:tcPr>
          <w:p w14:paraId="03B5E856" w14:textId="77777777" w:rsidR="00CE204E" w:rsidRDefault="00CE204E" w:rsidP="00766823">
            <w:pPr>
              <w:pStyle w:val="Nidungvnbn"/>
              <w:ind w:firstLine="0"/>
              <w:jc w:val="center"/>
              <w:rPr>
                <w:lang w:val="fr-FR"/>
              </w:rPr>
            </w:pPr>
            <w:r>
              <w:rPr>
                <w:lang w:val="fr-FR"/>
              </w:rPr>
              <w:t>DHCP</w:t>
            </w:r>
          </w:p>
        </w:tc>
      </w:tr>
      <w:tr w:rsidR="00CE204E" w14:paraId="5D715408" w14:textId="77777777" w:rsidTr="00766823">
        <w:trPr>
          <w:jc w:val="center"/>
        </w:trPr>
        <w:tc>
          <w:tcPr>
            <w:tcW w:w="2277" w:type="dxa"/>
            <w:vAlign w:val="center"/>
          </w:tcPr>
          <w:p w14:paraId="0C26BDCA" w14:textId="77777777" w:rsidR="00CE204E" w:rsidRDefault="00CE204E" w:rsidP="00766823">
            <w:pPr>
              <w:pStyle w:val="Nidungvnbn"/>
              <w:ind w:firstLine="0"/>
              <w:jc w:val="center"/>
              <w:rPr>
                <w:lang w:val="fr-FR"/>
              </w:rPr>
            </w:pPr>
            <w:r>
              <w:rPr>
                <w:lang w:val="fr-FR"/>
              </w:rPr>
              <w:t>2</w:t>
            </w:r>
          </w:p>
        </w:tc>
        <w:tc>
          <w:tcPr>
            <w:tcW w:w="2278" w:type="dxa"/>
            <w:vAlign w:val="center"/>
          </w:tcPr>
          <w:p w14:paraId="454BA1B5" w14:textId="43B92D81" w:rsidR="00CE204E" w:rsidRDefault="00CE204E" w:rsidP="00766823">
            <w:pPr>
              <w:pStyle w:val="Nidungvnbn"/>
              <w:ind w:firstLine="0"/>
              <w:jc w:val="center"/>
              <w:rPr>
                <w:lang w:val="fr-FR"/>
              </w:rPr>
            </w:pPr>
            <w:r>
              <w:rPr>
                <w:lang w:val="fr-FR"/>
              </w:rPr>
              <w:t>192.168.60.1</w:t>
            </w:r>
          </w:p>
          <w:p w14:paraId="018786DB" w14:textId="31979E15" w:rsidR="00CE204E" w:rsidRDefault="00CE204E" w:rsidP="00766823">
            <w:pPr>
              <w:pStyle w:val="Nidungvnbn"/>
              <w:ind w:firstLine="0"/>
              <w:jc w:val="center"/>
              <w:rPr>
                <w:lang w:val="fr-FR"/>
              </w:rPr>
            </w:pPr>
            <w:r>
              <w:rPr>
                <w:lang w:val="fr-FR"/>
              </w:rPr>
              <w:t>192.168.60.254</w:t>
            </w:r>
          </w:p>
        </w:tc>
        <w:tc>
          <w:tcPr>
            <w:tcW w:w="2278" w:type="dxa"/>
            <w:vAlign w:val="center"/>
          </w:tcPr>
          <w:p w14:paraId="474D3AD4" w14:textId="77777777" w:rsidR="00CE204E" w:rsidRDefault="00CE204E" w:rsidP="00766823">
            <w:pPr>
              <w:pStyle w:val="Nidungvnbn"/>
              <w:ind w:firstLine="0"/>
              <w:jc w:val="center"/>
              <w:rPr>
                <w:lang w:val="fr-FR"/>
              </w:rPr>
            </w:pPr>
            <w:r>
              <w:rPr>
                <w:lang w:val="fr-FR"/>
              </w:rPr>
              <w:t>255.255.255.0</w:t>
            </w:r>
          </w:p>
        </w:tc>
        <w:tc>
          <w:tcPr>
            <w:tcW w:w="2278" w:type="dxa"/>
            <w:vAlign w:val="center"/>
          </w:tcPr>
          <w:p w14:paraId="78D6A47D" w14:textId="77777777" w:rsidR="00CE204E" w:rsidRDefault="00CE204E" w:rsidP="00766823">
            <w:pPr>
              <w:pStyle w:val="Nidungvnbn"/>
              <w:ind w:firstLine="0"/>
              <w:jc w:val="center"/>
              <w:rPr>
                <w:lang w:val="fr-FR"/>
              </w:rPr>
            </w:pPr>
            <w:r>
              <w:rPr>
                <w:lang w:val="fr-FR"/>
              </w:rPr>
              <w:t>Ngoại trừ</w:t>
            </w:r>
          </w:p>
        </w:tc>
      </w:tr>
    </w:tbl>
    <w:p w14:paraId="09254359" w14:textId="270DBF71" w:rsidR="00CE204E" w:rsidRDefault="00CE204E" w:rsidP="00C1358D">
      <w:pPr>
        <w:pStyle w:val="Nidungvnbn"/>
      </w:pPr>
    </w:p>
    <w:p w14:paraId="624661A2" w14:textId="580B25A5" w:rsidR="00924976" w:rsidRDefault="00924976" w:rsidP="00924976">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8</w:t>
        </w:r>
      </w:fldSimple>
      <w:r>
        <w:t>: Quy hoạch địa chỉ phòng Nhân sự (VLAN 70)</w:t>
      </w:r>
    </w:p>
    <w:tbl>
      <w:tblPr>
        <w:tblStyle w:val="TableGrid"/>
        <w:tblW w:w="0" w:type="auto"/>
        <w:jc w:val="center"/>
        <w:tblLook w:val="04A0" w:firstRow="1" w:lastRow="0" w:firstColumn="1" w:lastColumn="0" w:noHBand="0" w:noVBand="1"/>
      </w:tblPr>
      <w:tblGrid>
        <w:gridCol w:w="2277"/>
        <w:gridCol w:w="2278"/>
        <w:gridCol w:w="2278"/>
        <w:gridCol w:w="2278"/>
      </w:tblGrid>
      <w:tr w:rsidR="00924976" w14:paraId="03127344" w14:textId="77777777" w:rsidTr="00766823">
        <w:trPr>
          <w:jc w:val="center"/>
        </w:trPr>
        <w:tc>
          <w:tcPr>
            <w:tcW w:w="2277" w:type="dxa"/>
            <w:vAlign w:val="center"/>
          </w:tcPr>
          <w:p w14:paraId="2F315603" w14:textId="77777777" w:rsidR="00924976" w:rsidRDefault="00924976" w:rsidP="00766823">
            <w:pPr>
              <w:pStyle w:val="Nidungvnbn"/>
              <w:ind w:firstLine="0"/>
              <w:jc w:val="center"/>
              <w:rPr>
                <w:lang w:val="fr-FR"/>
              </w:rPr>
            </w:pPr>
            <w:r>
              <w:rPr>
                <w:lang w:val="fr-FR"/>
              </w:rPr>
              <w:t>STT</w:t>
            </w:r>
          </w:p>
        </w:tc>
        <w:tc>
          <w:tcPr>
            <w:tcW w:w="2278" w:type="dxa"/>
            <w:vAlign w:val="center"/>
          </w:tcPr>
          <w:p w14:paraId="12BD8B4E" w14:textId="77777777" w:rsidR="00924976" w:rsidRDefault="00924976" w:rsidP="00766823">
            <w:pPr>
              <w:pStyle w:val="Nidungvnbn"/>
              <w:ind w:firstLine="0"/>
              <w:jc w:val="center"/>
              <w:rPr>
                <w:lang w:val="fr-FR"/>
              </w:rPr>
            </w:pPr>
            <w:r>
              <w:rPr>
                <w:lang w:val="fr-FR"/>
              </w:rPr>
              <w:t>Từ địa chỉ - đến địa chỉ</w:t>
            </w:r>
          </w:p>
        </w:tc>
        <w:tc>
          <w:tcPr>
            <w:tcW w:w="2278" w:type="dxa"/>
            <w:vAlign w:val="center"/>
          </w:tcPr>
          <w:p w14:paraId="0C95FD7D" w14:textId="77777777" w:rsidR="00924976" w:rsidRDefault="00924976" w:rsidP="00766823">
            <w:pPr>
              <w:pStyle w:val="Nidungvnbn"/>
              <w:ind w:firstLine="0"/>
              <w:jc w:val="center"/>
              <w:rPr>
                <w:lang w:val="fr-FR"/>
              </w:rPr>
            </w:pPr>
            <w:r>
              <w:rPr>
                <w:lang w:val="fr-FR"/>
              </w:rPr>
              <w:t>Subnetmask</w:t>
            </w:r>
          </w:p>
        </w:tc>
        <w:tc>
          <w:tcPr>
            <w:tcW w:w="2278" w:type="dxa"/>
            <w:vAlign w:val="center"/>
          </w:tcPr>
          <w:p w14:paraId="712A6931" w14:textId="77777777" w:rsidR="00924976" w:rsidRDefault="00924976" w:rsidP="00766823">
            <w:pPr>
              <w:pStyle w:val="Nidungvnbn"/>
              <w:ind w:firstLine="0"/>
              <w:jc w:val="center"/>
              <w:rPr>
                <w:lang w:val="fr-FR"/>
              </w:rPr>
            </w:pPr>
            <w:r>
              <w:rPr>
                <w:lang w:val="fr-FR"/>
              </w:rPr>
              <w:t>Mục đích</w:t>
            </w:r>
          </w:p>
        </w:tc>
      </w:tr>
      <w:tr w:rsidR="00924976" w14:paraId="705EAEC9" w14:textId="77777777" w:rsidTr="00766823">
        <w:trPr>
          <w:jc w:val="center"/>
        </w:trPr>
        <w:tc>
          <w:tcPr>
            <w:tcW w:w="2277" w:type="dxa"/>
            <w:vAlign w:val="center"/>
          </w:tcPr>
          <w:p w14:paraId="75DCB1EB" w14:textId="77777777" w:rsidR="00924976" w:rsidRDefault="00924976" w:rsidP="00766823">
            <w:pPr>
              <w:pStyle w:val="Nidungvnbn"/>
              <w:ind w:firstLine="0"/>
              <w:jc w:val="center"/>
              <w:rPr>
                <w:lang w:val="fr-FR"/>
              </w:rPr>
            </w:pPr>
            <w:r>
              <w:rPr>
                <w:lang w:val="fr-FR"/>
              </w:rPr>
              <w:t>1</w:t>
            </w:r>
          </w:p>
        </w:tc>
        <w:tc>
          <w:tcPr>
            <w:tcW w:w="2278" w:type="dxa"/>
            <w:vAlign w:val="center"/>
          </w:tcPr>
          <w:p w14:paraId="2EA289BF" w14:textId="01D1DD03" w:rsidR="00924976" w:rsidRDefault="00924976" w:rsidP="00766823">
            <w:pPr>
              <w:pStyle w:val="Nidungvnbn"/>
              <w:ind w:firstLine="0"/>
              <w:jc w:val="center"/>
              <w:rPr>
                <w:lang w:val="fr-FR"/>
              </w:rPr>
            </w:pPr>
            <w:r>
              <w:rPr>
                <w:lang w:val="fr-FR"/>
              </w:rPr>
              <w:t>192.168.70.2-192.168.70.253</w:t>
            </w:r>
          </w:p>
        </w:tc>
        <w:tc>
          <w:tcPr>
            <w:tcW w:w="2278" w:type="dxa"/>
            <w:vAlign w:val="center"/>
          </w:tcPr>
          <w:p w14:paraId="2C8B3B3B" w14:textId="77777777" w:rsidR="00924976" w:rsidRDefault="00924976" w:rsidP="00766823">
            <w:pPr>
              <w:pStyle w:val="Nidungvnbn"/>
              <w:ind w:firstLine="0"/>
              <w:jc w:val="center"/>
              <w:rPr>
                <w:lang w:val="fr-FR"/>
              </w:rPr>
            </w:pPr>
            <w:r>
              <w:rPr>
                <w:lang w:val="fr-FR"/>
              </w:rPr>
              <w:t>255.255.255.0</w:t>
            </w:r>
          </w:p>
        </w:tc>
        <w:tc>
          <w:tcPr>
            <w:tcW w:w="2278" w:type="dxa"/>
            <w:vAlign w:val="center"/>
          </w:tcPr>
          <w:p w14:paraId="746C0DEA" w14:textId="77777777" w:rsidR="00924976" w:rsidRDefault="00924976" w:rsidP="00766823">
            <w:pPr>
              <w:pStyle w:val="Nidungvnbn"/>
              <w:ind w:firstLine="0"/>
              <w:jc w:val="center"/>
              <w:rPr>
                <w:lang w:val="fr-FR"/>
              </w:rPr>
            </w:pPr>
            <w:r>
              <w:rPr>
                <w:lang w:val="fr-FR"/>
              </w:rPr>
              <w:t>DHCP</w:t>
            </w:r>
          </w:p>
        </w:tc>
      </w:tr>
      <w:tr w:rsidR="00924976" w14:paraId="1A175978" w14:textId="77777777" w:rsidTr="00766823">
        <w:trPr>
          <w:jc w:val="center"/>
        </w:trPr>
        <w:tc>
          <w:tcPr>
            <w:tcW w:w="2277" w:type="dxa"/>
            <w:vAlign w:val="center"/>
          </w:tcPr>
          <w:p w14:paraId="7B643AB2" w14:textId="77777777" w:rsidR="00924976" w:rsidRDefault="00924976" w:rsidP="00766823">
            <w:pPr>
              <w:pStyle w:val="Nidungvnbn"/>
              <w:ind w:firstLine="0"/>
              <w:jc w:val="center"/>
              <w:rPr>
                <w:lang w:val="fr-FR"/>
              </w:rPr>
            </w:pPr>
            <w:r>
              <w:rPr>
                <w:lang w:val="fr-FR"/>
              </w:rPr>
              <w:t>2</w:t>
            </w:r>
          </w:p>
        </w:tc>
        <w:tc>
          <w:tcPr>
            <w:tcW w:w="2278" w:type="dxa"/>
            <w:vAlign w:val="center"/>
          </w:tcPr>
          <w:p w14:paraId="4F2CAB3C" w14:textId="22F5C56E" w:rsidR="00924976" w:rsidRDefault="00924976" w:rsidP="00766823">
            <w:pPr>
              <w:pStyle w:val="Nidungvnbn"/>
              <w:ind w:firstLine="0"/>
              <w:jc w:val="center"/>
              <w:rPr>
                <w:lang w:val="fr-FR"/>
              </w:rPr>
            </w:pPr>
            <w:r>
              <w:rPr>
                <w:lang w:val="fr-FR"/>
              </w:rPr>
              <w:t>192.168.70.1</w:t>
            </w:r>
          </w:p>
          <w:p w14:paraId="7FB1FE46" w14:textId="2DC37033" w:rsidR="00924976" w:rsidRDefault="00924976" w:rsidP="00766823">
            <w:pPr>
              <w:pStyle w:val="Nidungvnbn"/>
              <w:ind w:firstLine="0"/>
              <w:jc w:val="center"/>
              <w:rPr>
                <w:lang w:val="fr-FR"/>
              </w:rPr>
            </w:pPr>
            <w:r>
              <w:rPr>
                <w:lang w:val="fr-FR"/>
              </w:rPr>
              <w:t>192.168.70.254</w:t>
            </w:r>
          </w:p>
        </w:tc>
        <w:tc>
          <w:tcPr>
            <w:tcW w:w="2278" w:type="dxa"/>
            <w:vAlign w:val="center"/>
          </w:tcPr>
          <w:p w14:paraId="6A74CFB1" w14:textId="77777777" w:rsidR="00924976" w:rsidRDefault="00924976" w:rsidP="00766823">
            <w:pPr>
              <w:pStyle w:val="Nidungvnbn"/>
              <w:ind w:firstLine="0"/>
              <w:jc w:val="center"/>
              <w:rPr>
                <w:lang w:val="fr-FR"/>
              </w:rPr>
            </w:pPr>
            <w:r>
              <w:rPr>
                <w:lang w:val="fr-FR"/>
              </w:rPr>
              <w:t>255.255.255.0</w:t>
            </w:r>
          </w:p>
        </w:tc>
        <w:tc>
          <w:tcPr>
            <w:tcW w:w="2278" w:type="dxa"/>
            <w:vAlign w:val="center"/>
          </w:tcPr>
          <w:p w14:paraId="1E50BAB4" w14:textId="77777777" w:rsidR="00924976" w:rsidRDefault="00924976" w:rsidP="00766823">
            <w:pPr>
              <w:pStyle w:val="Nidungvnbn"/>
              <w:ind w:firstLine="0"/>
              <w:jc w:val="center"/>
              <w:rPr>
                <w:lang w:val="fr-FR"/>
              </w:rPr>
            </w:pPr>
            <w:r>
              <w:rPr>
                <w:lang w:val="fr-FR"/>
              </w:rPr>
              <w:t>Ngoại trừ</w:t>
            </w:r>
          </w:p>
        </w:tc>
      </w:tr>
    </w:tbl>
    <w:p w14:paraId="55761C87" w14:textId="582640AD" w:rsidR="00924976" w:rsidRDefault="00924976" w:rsidP="00C1358D">
      <w:pPr>
        <w:pStyle w:val="Nidungvnbn"/>
      </w:pPr>
    </w:p>
    <w:p w14:paraId="2CE101A2" w14:textId="351F317C" w:rsidR="00924976" w:rsidRDefault="00924976" w:rsidP="00924976">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9</w:t>
        </w:r>
      </w:fldSimple>
      <w:r>
        <w:t>: Quy hoạch địa chỉ phòng Hỗ trợ khách hàng (VLAN 80)</w:t>
      </w:r>
    </w:p>
    <w:tbl>
      <w:tblPr>
        <w:tblStyle w:val="TableGrid"/>
        <w:tblW w:w="0" w:type="auto"/>
        <w:jc w:val="center"/>
        <w:tblLook w:val="04A0" w:firstRow="1" w:lastRow="0" w:firstColumn="1" w:lastColumn="0" w:noHBand="0" w:noVBand="1"/>
      </w:tblPr>
      <w:tblGrid>
        <w:gridCol w:w="2277"/>
        <w:gridCol w:w="2278"/>
        <w:gridCol w:w="2278"/>
        <w:gridCol w:w="2278"/>
      </w:tblGrid>
      <w:tr w:rsidR="00924976" w14:paraId="4EF79578" w14:textId="77777777" w:rsidTr="00766823">
        <w:trPr>
          <w:jc w:val="center"/>
        </w:trPr>
        <w:tc>
          <w:tcPr>
            <w:tcW w:w="2277" w:type="dxa"/>
            <w:vAlign w:val="center"/>
          </w:tcPr>
          <w:p w14:paraId="6DACD6D0" w14:textId="77777777" w:rsidR="00924976" w:rsidRDefault="00924976" w:rsidP="00766823">
            <w:pPr>
              <w:pStyle w:val="Nidungvnbn"/>
              <w:ind w:firstLine="0"/>
              <w:jc w:val="center"/>
              <w:rPr>
                <w:lang w:val="fr-FR"/>
              </w:rPr>
            </w:pPr>
            <w:r>
              <w:rPr>
                <w:lang w:val="fr-FR"/>
              </w:rPr>
              <w:t>STT</w:t>
            </w:r>
          </w:p>
        </w:tc>
        <w:tc>
          <w:tcPr>
            <w:tcW w:w="2278" w:type="dxa"/>
            <w:vAlign w:val="center"/>
          </w:tcPr>
          <w:p w14:paraId="1AB9DDA1" w14:textId="77777777" w:rsidR="00924976" w:rsidRDefault="00924976" w:rsidP="00766823">
            <w:pPr>
              <w:pStyle w:val="Nidungvnbn"/>
              <w:ind w:firstLine="0"/>
              <w:jc w:val="center"/>
              <w:rPr>
                <w:lang w:val="fr-FR"/>
              </w:rPr>
            </w:pPr>
            <w:r>
              <w:rPr>
                <w:lang w:val="fr-FR"/>
              </w:rPr>
              <w:t>Từ địa chỉ - đến địa chỉ</w:t>
            </w:r>
          </w:p>
        </w:tc>
        <w:tc>
          <w:tcPr>
            <w:tcW w:w="2278" w:type="dxa"/>
            <w:vAlign w:val="center"/>
          </w:tcPr>
          <w:p w14:paraId="67782AE6" w14:textId="77777777" w:rsidR="00924976" w:rsidRDefault="00924976" w:rsidP="00766823">
            <w:pPr>
              <w:pStyle w:val="Nidungvnbn"/>
              <w:ind w:firstLine="0"/>
              <w:jc w:val="center"/>
              <w:rPr>
                <w:lang w:val="fr-FR"/>
              </w:rPr>
            </w:pPr>
            <w:r>
              <w:rPr>
                <w:lang w:val="fr-FR"/>
              </w:rPr>
              <w:t>Subnetmask</w:t>
            </w:r>
          </w:p>
        </w:tc>
        <w:tc>
          <w:tcPr>
            <w:tcW w:w="2278" w:type="dxa"/>
            <w:vAlign w:val="center"/>
          </w:tcPr>
          <w:p w14:paraId="0812A95A" w14:textId="77777777" w:rsidR="00924976" w:rsidRDefault="00924976" w:rsidP="00766823">
            <w:pPr>
              <w:pStyle w:val="Nidungvnbn"/>
              <w:ind w:firstLine="0"/>
              <w:jc w:val="center"/>
              <w:rPr>
                <w:lang w:val="fr-FR"/>
              </w:rPr>
            </w:pPr>
            <w:r>
              <w:rPr>
                <w:lang w:val="fr-FR"/>
              </w:rPr>
              <w:t>Mục đích</w:t>
            </w:r>
          </w:p>
        </w:tc>
      </w:tr>
      <w:tr w:rsidR="00924976" w14:paraId="7B9E78BF" w14:textId="77777777" w:rsidTr="00766823">
        <w:trPr>
          <w:jc w:val="center"/>
        </w:trPr>
        <w:tc>
          <w:tcPr>
            <w:tcW w:w="2277" w:type="dxa"/>
            <w:vAlign w:val="center"/>
          </w:tcPr>
          <w:p w14:paraId="0B2E0A24" w14:textId="77777777" w:rsidR="00924976" w:rsidRDefault="00924976" w:rsidP="00766823">
            <w:pPr>
              <w:pStyle w:val="Nidungvnbn"/>
              <w:ind w:firstLine="0"/>
              <w:jc w:val="center"/>
              <w:rPr>
                <w:lang w:val="fr-FR"/>
              </w:rPr>
            </w:pPr>
            <w:r>
              <w:rPr>
                <w:lang w:val="fr-FR"/>
              </w:rPr>
              <w:t>1</w:t>
            </w:r>
          </w:p>
        </w:tc>
        <w:tc>
          <w:tcPr>
            <w:tcW w:w="2278" w:type="dxa"/>
            <w:vAlign w:val="center"/>
          </w:tcPr>
          <w:p w14:paraId="0047CFFD" w14:textId="39A09031" w:rsidR="00924976" w:rsidRDefault="00924976" w:rsidP="00766823">
            <w:pPr>
              <w:pStyle w:val="Nidungvnbn"/>
              <w:ind w:firstLine="0"/>
              <w:jc w:val="center"/>
              <w:rPr>
                <w:lang w:val="fr-FR"/>
              </w:rPr>
            </w:pPr>
            <w:r>
              <w:rPr>
                <w:lang w:val="fr-FR"/>
              </w:rPr>
              <w:t>192.168.80.2-192.168.80.253</w:t>
            </w:r>
          </w:p>
        </w:tc>
        <w:tc>
          <w:tcPr>
            <w:tcW w:w="2278" w:type="dxa"/>
            <w:vAlign w:val="center"/>
          </w:tcPr>
          <w:p w14:paraId="5E02C645" w14:textId="77777777" w:rsidR="00924976" w:rsidRDefault="00924976" w:rsidP="00766823">
            <w:pPr>
              <w:pStyle w:val="Nidungvnbn"/>
              <w:ind w:firstLine="0"/>
              <w:jc w:val="center"/>
              <w:rPr>
                <w:lang w:val="fr-FR"/>
              </w:rPr>
            </w:pPr>
            <w:r>
              <w:rPr>
                <w:lang w:val="fr-FR"/>
              </w:rPr>
              <w:t>255.255.255.0</w:t>
            </w:r>
          </w:p>
        </w:tc>
        <w:tc>
          <w:tcPr>
            <w:tcW w:w="2278" w:type="dxa"/>
            <w:vAlign w:val="center"/>
          </w:tcPr>
          <w:p w14:paraId="2B7D2919" w14:textId="77777777" w:rsidR="00924976" w:rsidRDefault="00924976" w:rsidP="00766823">
            <w:pPr>
              <w:pStyle w:val="Nidungvnbn"/>
              <w:ind w:firstLine="0"/>
              <w:jc w:val="center"/>
              <w:rPr>
                <w:lang w:val="fr-FR"/>
              </w:rPr>
            </w:pPr>
            <w:r>
              <w:rPr>
                <w:lang w:val="fr-FR"/>
              </w:rPr>
              <w:t>DHCP</w:t>
            </w:r>
          </w:p>
        </w:tc>
      </w:tr>
      <w:tr w:rsidR="00924976" w14:paraId="5A422101" w14:textId="77777777" w:rsidTr="00766823">
        <w:trPr>
          <w:jc w:val="center"/>
        </w:trPr>
        <w:tc>
          <w:tcPr>
            <w:tcW w:w="2277" w:type="dxa"/>
            <w:vAlign w:val="center"/>
          </w:tcPr>
          <w:p w14:paraId="098B4155" w14:textId="77777777" w:rsidR="00924976" w:rsidRDefault="00924976" w:rsidP="00766823">
            <w:pPr>
              <w:pStyle w:val="Nidungvnbn"/>
              <w:ind w:firstLine="0"/>
              <w:jc w:val="center"/>
              <w:rPr>
                <w:lang w:val="fr-FR"/>
              </w:rPr>
            </w:pPr>
            <w:r>
              <w:rPr>
                <w:lang w:val="fr-FR"/>
              </w:rPr>
              <w:t>2</w:t>
            </w:r>
          </w:p>
        </w:tc>
        <w:tc>
          <w:tcPr>
            <w:tcW w:w="2278" w:type="dxa"/>
            <w:vAlign w:val="center"/>
          </w:tcPr>
          <w:p w14:paraId="3E561CCA" w14:textId="100C2E5A" w:rsidR="00924976" w:rsidRDefault="00924976" w:rsidP="00766823">
            <w:pPr>
              <w:pStyle w:val="Nidungvnbn"/>
              <w:ind w:firstLine="0"/>
              <w:jc w:val="center"/>
              <w:rPr>
                <w:lang w:val="fr-FR"/>
              </w:rPr>
            </w:pPr>
            <w:r>
              <w:rPr>
                <w:lang w:val="fr-FR"/>
              </w:rPr>
              <w:t>192.168.80.1</w:t>
            </w:r>
          </w:p>
          <w:p w14:paraId="089B5318" w14:textId="2D2C8979" w:rsidR="00924976" w:rsidRDefault="00924976" w:rsidP="00766823">
            <w:pPr>
              <w:pStyle w:val="Nidungvnbn"/>
              <w:ind w:firstLine="0"/>
              <w:jc w:val="center"/>
              <w:rPr>
                <w:lang w:val="fr-FR"/>
              </w:rPr>
            </w:pPr>
            <w:r>
              <w:rPr>
                <w:lang w:val="fr-FR"/>
              </w:rPr>
              <w:t>192.168.</w:t>
            </w:r>
            <w:r w:rsidR="00912BEF">
              <w:rPr>
                <w:lang w:val="fr-FR"/>
              </w:rPr>
              <w:t>8</w:t>
            </w:r>
            <w:r>
              <w:rPr>
                <w:lang w:val="fr-FR"/>
              </w:rPr>
              <w:t>0.254</w:t>
            </w:r>
          </w:p>
        </w:tc>
        <w:tc>
          <w:tcPr>
            <w:tcW w:w="2278" w:type="dxa"/>
            <w:vAlign w:val="center"/>
          </w:tcPr>
          <w:p w14:paraId="49CF6DCD" w14:textId="77777777" w:rsidR="00924976" w:rsidRDefault="00924976" w:rsidP="00766823">
            <w:pPr>
              <w:pStyle w:val="Nidungvnbn"/>
              <w:ind w:firstLine="0"/>
              <w:jc w:val="center"/>
              <w:rPr>
                <w:lang w:val="fr-FR"/>
              </w:rPr>
            </w:pPr>
            <w:r>
              <w:rPr>
                <w:lang w:val="fr-FR"/>
              </w:rPr>
              <w:t>255.255.255.0</w:t>
            </w:r>
          </w:p>
        </w:tc>
        <w:tc>
          <w:tcPr>
            <w:tcW w:w="2278" w:type="dxa"/>
            <w:vAlign w:val="center"/>
          </w:tcPr>
          <w:p w14:paraId="35B42026" w14:textId="77777777" w:rsidR="00924976" w:rsidRDefault="00924976" w:rsidP="00766823">
            <w:pPr>
              <w:pStyle w:val="Nidungvnbn"/>
              <w:ind w:firstLine="0"/>
              <w:jc w:val="center"/>
              <w:rPr>
                <w:lang w:val="fr-FR"/>
              </w:rPr>
            </w:pPr>
            <w:r>
              <w:rPr>
                <w:lang w:val="fr-FR"/>
              </w:rPr>
              <w:t>Ngoại trừ</w:t>
            </w:r>
          </w:p>
        </w:tc>
      </w:tr>
    </w:tbl>
    <w:p w14:paraId="4E8C0BC8" w14:textId="6C521888" w:rsidR="00924976" w:rsidRDefault="00924976" w:rsidP="00C1358D">
      <w:pPr>
        <w:pStyle w:val="Nidungvnbn"/>
      </w:pPr>
    </w:p>
    <w:p w14:paraId="5554E569" w14:textId="6CA3F13F" w:rsidR="00924976" w:rsidRDefault="00924976" w:rsidP="00924976">
      <w:pPr>
        <w:pStyle w:val="Caption"/>
        <w:keepNext/>
        <w:jc w:val="left"/>
      </w:pPr>
      <w:r>
        <w:lastRenderedPageBreak/>
        <w:t xml:space="preserve">Bảng </w:t>
      </w:r>
      <w:fldSimple w:instr=" STYLEREF 2 \s ">
        <w:r w:rsidR="00CF4F61">
          <w:rPr>
            <w:noProof/>
          </w:rPr>
          <w:t>2.2</w:t>
        </w:r>
      </w:fldSimple>
      <w:r w:rsidR="00D217FD">
        <w:noBreakHyphen/>
      </w:r>
      <w:fldSimple w:instr=" SEQ Bảng \* ARABIC \s 2 ">
        <w:r w:rsidR="00CF4F61">
          <w:rPr>
            <w:noProof/>
          </w:rPr>
          <w:t>10</w:t>
        </w:r>
      </w:fldSimple>
      <w:r>
        <w:t xml:space="preserve">: Quy hoạch địa chỉ phòng </w:t>
      </w:r>
      <w:r w:rsidR="006E6E0E">
        <w:t>Tài chính</w:t>
      </w:r>
      <w:r>
        <w:t xml:space="preserve"> (VLAN 90)</w:t>
      </w:r>
    </w:p>
    <w:tbl>
      <w:tblPr>
        <w:tblStyle w:val="TableGrid"/>
        <w:tblW w:w="0" w:type="auto"/>
        <w:jc w:val="center"/>
        <w:tblLook w:val="04A0" w:firstRow="1" w:lastRow="0" w:firstColumn="1" w:lastColumn="0" w:noHBand="0" w:noVBand="1"/>
      </w:tblPr>
      <w:tblGrid>
        <w:gridCol w:w="2277"/>
        <w:gridCol w:w="2278"/>
        <w:gridCol w:w="2278"/>
        <w:gridCol w:w="2278"/>
      </w:tblGrid>
      <w:tr w:rsidR="00924976" w14:paraId="76D81B03" w14:textId="77777777" w:rsidTr="00766823">
        <w:trPr>
          <w:jc w:val="center"/>
        </w:trPr>
        <w:tc>
          <w:tcPr>
            <w:tcW w:w="2277" w:type="dxa"/>
            <w:vAlign w:val="center"/>
          </w:tcPr>
          <w:p w14:paraId="7887220F" w14:textId="77777777" w:rsidR="00924976" w:rsidRDefault="00924976" w:rsidP="00766823">
            <w:pPr>
              <w:pStyle w:val="Nidungvnbn"/>
              <w:ind w:firstLine="0"/>
              <w:jc w:val="center"/>
              <w:rPr>
                <w:lang w:val="fr-FR"/>
              </w:rPr>
            </w:pPr>
            <w:r>
              <w:rPr>
                <w:lang w:val="fr-FR"/>
              </w:rPr>
              <w:t>STT</w:t>
            </w:r>
          </w:p>
        </w:tc>
        <w:tc>
          <w:tcPr>
            <w:tcW w:w="2278" w:type="dxa"/>
            <w:vAlign w:val="center"/>
          </w:tcPr>
          <w:p w14:paraId="73327EC0" w14:textId="77777777" w:rsidR="00924976" w:rsidRDefault="00924976" w:rsidP="00766823">
            <w:pPr>
              <w:pStyle w:val="Nidungvnbn"/>
              <w:ind w:firstLine="0"/>
              <w:jc w:val="center"/>
              <w:rPr>
                <w:lang w:val="fr-FR"/>
              </w:rPr>
            </w:pPr>
            <w:r>
              <w:rPr>
                <w:lang w:val="fr-FR"/>
              </w:rPr>
              <w:t>Từ địa chỉ - đến địa chỉ</w:t>
            </w:r>
          </w:p>
        </w:tc>
        <w:tc>
          <w:tcPr>
            <w:tcW w:w="2278" w:type="dxa"/>
            <w:vAlign w:val="center"/>
          </w:tcPr>
          <w:p w14:paraId="73357BC4" w14:textId="77777777" w:rsidR="00924976" w:rsidRDefault="00924976" w:rsidP="00766823">
            <w:pPr>
              <w:pStyle w:val="Nidungvnbn"/>
              <w:ind w:firstLine="0"/>
              <w:jc w:val="center"/>
              <w:rPr>
                <w:lang w:val="fr-FR"/>
              </w:rPr>
            </w:pPr>
            <w:r>
              <w:rPr>
                <w:lang w:val="fr-FR"/>
              </w:rPr>
              <w:t>Subnetmask</w:t>
            </w:r>
          </w:p>
        </w:tc>
        <w:tc>
          <w:tcPr>
            <w:tcW w:w="2278" w:type="dxa"/>
            <w:vAlign w:val="center"/>
          </w:tcPr>
          <w:p w14:paraId="65D9FD52" w14:textId="77777777" w:rsidR="00924976" w:rsidRDefault="00924976" w:rsidP="00766823">
            <w:pPr>
              <w:pStyle w:val="Nidungvnbn"/>
              <w:ind w:firstLine="0"/>
              <w:jc w:val="center"/>
              <w:rPr>
                <w:lang w:val="fr-FR"/>
              </w:rPr>
            </w:pPr>
            <w:r>
              <w:rPr>
                <w:lang w:val="fr-FR"/>
              </w:rPr>
              <w:t>Mục đích</w:t>
            </w:r>
          </w:p>
        </w:tc>
      </w:tr>
      <w:tr w:rsidR="00924976" w14:paraId="5664703D" w14:textId="77777777" w:rsidTr="00766823">
        <w:trPr>
          <w:jc w:val="center"/>
        </w:trPr>
        <w:tc>
          <w:tcPr>
            <w:tcW w:w="2277" w:type="dxa"/>
            <w:vAlign w:val="center"/>
          </w:tcPr>
          <w:p w14:paraId="5B913554" w14:textId="77777777" w:rsidR="00924976" w:rsidRDefault="00924976" w:rsidP="00766823">
            <w:pPr>
              <w:pStyle w:val="Nidungvnbn"/>
              <w:ind w:firstLine="0"/>
              <w:jc w:val="center"/>
              <w:rPr>
                <w:lang w:val="fr-FR"/>
              </w:rPr>
            </w:pPr>
            <w:r>
              <w:rPr>
                <w:lang w:val="fr-FR"/>
              </w:rPr>
              <w:t>1</w:t>
            </w:r>
          </w:p>
        </w:tc>
        <w:tc>
          <w:tcPr>
            <w:tcW w:w="2278" w:type="dxa"/>
            <w:vAlign w:val="center"/>
          </w:tcPr>
          <w:p w14:paraId="6CB7BF70" w14:textId="4824DEE8" w:rsidR="00924976" w:rsidRDefault="00924976" w:rsidP="00766823">
            <w:pPr>
              <w:pStyle w:val="Nidungvnbn"/>
              <w:ind w:firstLine="0"/>
              <w:jc w:val="center"/>
              <w:rPr>
                <w:lang w:val="fr-FR"/>
              </w:rPr>
            </w:pPr>
            <w:r>
              <w:rPr>
                <w:lang w:val="fr-FR"/>
              </w:rPr>
              <w:t>192.168.</w:t>
            </w:r>
            <w:r w:rsidR="00034FF5">
              <w:rPr>
                <w:lang w:val="fr-FR"/>
              </w:rPr>
              <w:t>9</w:t>
            </w:r>
            <w:r>
              <w:rPr>
                <w:lang w:val="fr-FR"/>
              </w:rPr>
              <w:t>0.2-192.168.</w:t>
            </w:r>
            <w:r w:rsidR="00034FF5">
              <w:rPr>
                <w:lang w:val="fr-FR"/>
              </w:rPr>
              <w:t>9</w:t>
            </w:r>
            <w:r>
              <w:rPr>
                <w:lang w:val="fr-FR"/>
              </w:rPr>
              <w:t>0.253</w:t>
            </w:r>
          </w:p>
        </w:tc>
        <w:tc>
          <w:tcPr>
            <w:tcW w:w="2278" w:type="dxa"/>
            <w:vAlign w:val="center"/>
          </w:tcPr>
          <w:p w14:paraId="6038296A" w14:textId="77777777" w:rsidR="00924976" w:rsidRDefault="00924976" w:rsidP="00766823">
            <w:pPr>
              <w:pStyle w:val="Nidungvnbn"/>
              <w:ind w:firstLine="0"/>
              <w:jc w:val="center"/>
              <w:rPr>
                <w:lang w:val="fr-FR"/>
              </w:rPr>
            </w:pPr>
            <w:r>
              <w:rPr>
                <w:lang w:val="fr-FR"/>
              </w:rPr>
              <w:t>255.255.255.0</w:t>
            </w:r>
          </w:p>
        </w:tc>
        <w:tc>
          <w:tcPr>
            <w:tcW w:w="2278" w:type="dxa"/>
            <w:vAlign w:val="center"/>
          </w:tcPr>
          <w:p w14:paraId="6599BFEA" w14:textId="77777777" w:rsidR="00924976" w:rsidRDefault="00924976" w:rsidP="00766823">
            <w:pPr>
              <w:pStyle w:val="Nidungvnbn"/>
              <w:ind w:firstLine="0"/>
              <w:jc w:val="center"/>
              <w:rPr>
                <w:lang w:val="fr-FR"/>
              </w:rPr>
            </w:pPr>
            <w:r>
              <w:rPr>
                <w:lang w:val="fr-FR"/>
              </w:rPr>
              <w:t>DHCP</w:t>
            </w:r>
          </w:p>
        </w:tc>
      </w:tr>
      <w:tr w:rsidR="00924976" w14:paraId="26D07956" w14:textId="77777777" w:rsidTr="00766823">
        <w:trPr>
          <w:jc w:val="center"/>
        </w:trPr>
        <w:tc>
          <w:tcPr>
            <w:tcW w:w="2277" w:type="dxa"/>
            <w:vAlign w:val="center"/>
          </w:tcPr>
          <w:p w14:paraId="6632B424" w14:textId="77777777" w:rsidR="00924976" w:rsidRDefault="00924976" w:rsidP="00766823">
            <w:pPr>
              <w:pStyle w:val="Nidungvnbn"/>
              <w:ind w:firstLine="0"/>
              <w:jc w:val="center"/>
              <w:rPr>
                <w:lang w:val="fr-FR"/>
              </w:rPr>
            </w:pPr>
            <w:r>
              <w:rPr>
                <w:lang w:val="fr-FR"/>
              </w:rPr>
              <w:t>2</w:t>
            </w:r>
          </w:p>
        </w:tc>
        <w:tc>
          <w:tcPr>
            <w:tcW w:w="2278" w:type="dxa"/>
            <w:vAlign w:val="center"/>
          </w:tcPr>
          <w:p w14:paraId="4235BD11" w14:textId="0B3CEFDA" w:rsidR="00924976" w:rsidRDefault="00924976" w:rsidP="00766823">
            <w:pPr>
              <w:pStyle w:val="Nidungvnbn"/>
              <w:ind w:firstLine="0"/>
              <w:jc w:val="center"/>
              <w:rPr>
                <w:lang w:val="fr-FR"/>
              </w:rPr>
            </w:pPr>
            <w:r>
              <w:rPr>
                <w:lang w:val="fr-FR"/>
              </w:rPr>
              <w:t>192.168.</w:t>
            </w:r>
            <w:r w:rsidR="00034FF5">
              <w:rPr>
                <w:lang w:val="fr-FR"/>
              </w:rPr>
              <w:t>9</w:t>
            </w:r>
            <w:r>
              <w:rPr>
                <w:lang w:val="fr-FR"/>
              </w:rPr>
              <w:t>0.1</w:t>
            </w:r>
          </w:p>
          <w:p w14:paraId="22A315E9" w14:textId="77777777" w:rsidR="00924976" w:rsidRDefault="00924976" w:rsidP="00766823">
            <w:pPr>
              <w:pStyle w:val="Nidungvnbn"/>
              <w:ind w:firstLine="0"/>
              <w:jc w:val="center"/>
              <w:rPr>
                <w:lang w:val="fr-FR"/>
              </w:rPr>
            </w:pPr>
            <w:r>
              <w:rPr>
                <w:lang w:val="fr-FR"/>
              </w:rPr>
              <w:t>192.168.90.254</w:t>
            </w:r>
          </w:p>
        </w:tc>
        <w:tc>
          <w:tcPr>
            <w:tcW w:w="2278" w:type="dxa"/>
            <w:vAlign w:val="center"/>
          </w:tcPr>
          <w:p w14:paraId="658C523A" w14:textId="77777777" w:rsidR="00924976" w:rsidRDefault="00924976" w:rsidP="00766823">
            <w:pPr>
              <w:pStyle w:val="Nidungvnbn"/>
              <w:ind w:firstLine="0"/>
              <w:jc w:val="center"/>
              <w:rPr>
                <w:lang w:val="fr-FR"/>
              </w:rPr>
            </w:pPr>
            <w:r>
              <w:rPr>
                <w:lang w:val="fr-FR"/>
              </w:rPr>
              <w:t>255.255.255.0</w:t>
            </w:r>
          </w:p>
        </w:tc>
        <w:tc>
          <w:tcPr>
            <w:tcW w:w="2278" w:type="dxa"/>
            <w:vAlign w:val="center"/>
          </w:tcPr>
          <w:p w14:paraId="533B58F4" w14:textId="77777777" w:rsidR="00924976" w:rsidRDefault="00924976" w:rsidP="00766823">
            <w:pPr>
              <w:pStyle w:val="Nidungvnbn"/>
              <w:ind w:firstLine="0"/>
              <w:jc w:val="center"/>
              <w:rPr>
                <w:lang w:val="fr-FR"/>
              </w:rPr>
            </w:pPr>
            <w:r>
              <w:rPr>
                <w:lang w:val="fr-FR"/>
              </w:rPr>
              <w:t>Ngoại trừ</w:t>
            </w:r>
          </w:p>
        </w:tc>
      </w:tr>
    </w:tbl>
    <w:p w14:paraId="24840A2D" w14:textId="2076BEFB" w:rsidR="00924976" w:rsidRDefault="00924976" w:rsidP="00C1358D">
      <w:pPr>
        <w:pStyle w:val="Nidungvnbn"/>
      </w:pPr>
    </w:p>
    <w:p w14:paraId="13554AFE" w14:textId="3D1171A1" w:rsidR="00D673B9" w:rsidRDefault="00D673B9" w:rsidP="00D673B9">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11</w:t>
        </w:r>
      </w:fldSimple>
      <w:r>
        <w:t>: Quy hoạch địa chỉ phòng Marketing (VLAN 100)</w:t>
      </w:r>
    </w:p>
    <w:tbl>
      <w:tblPr>
        <w:tblStyle w:val="TableGrid"/>
        <w:tblW w:w="0" w:type="auto"/>
        <w:jc w:val="center"/>
        <w:tblLook w:val="04A0" w:firstRow="1" w:lastRow="0" w:firstColumn="1" w:lastColumn="0" w:noHBand="0" w:noVBand="1"/>
      </w:tblPr>
      <w:tblGrid>
        <w:gridCol w:w="2277"/>
        <w:gridCol w:w="2278"/>
        <w:gridCol w:w="2278"/>
        <w:gridCol w:w="2278"/>
      </w:tblGrid>
      <w:tr w:rsidR="0012545C" w14:paraId="4BCF6760" w14:textId="77777777" w:rsidTr="00766823">
        <w:trPr>
          <w:jc w:val="center"/>
        </w:trPr>
        <w:tc>
          <w:tcPr>
            <w:tcW w:w="2277" w:type="dxa"/>
            <w:vAlign w:val="center"/>
          </w:tcPr>
          <w:p w14:paraId="623DCFFB" w14:textId="77777777" w:rsidR="0012545C" w:rsidRDefault="0012545C" w:rsidP="00766823">
            <w:pPr>
              <w:pStyle w:val="Nidungvnbn"/>
              <w:ind w:firstLine="0"/>
              <w:jc w:val="center"/>
              <w:rPr>
                <w:lang w:val="fr-FR"/>
              </w:rPr>
            </w:pPr>
            <w:r>
              <w:rPr>
                <w:lang w:val="fr-FR"/>
              </w:rPr>
              <w:t>STT</w:t>
            </w:r>
          </w:p>
        </w:tc>
        <w:tc>
          <w:tcPr>
            <w:tcW w:w="2278" w:type="dxa"/>
            <w:vAlign w:val="center"/>
          </w:tcPr>
          <w:p w14:paraId="7860BF60" w14:textId="77777777" w:rsidR="0012545C" w:rsidRDefault="0012545C" w:rsidP="00766823">
            <w:pPr>
              <w:pStyle w:val="Nidungvnbn"/>
              <w:ind w:firstLine="0"/>
              <w:jc w:val="center"/>
              <w:rPr>
                <w:lang w:val="fr-FR"/>
              </w:rPr>
            </w:pPr>
            <w:r>
              <w:rPr>
                <w:lang w:val="fr-FR"/>
              </w:rPr>
              <w:t>Từ địa chỉ - đến địa chỉ</w:t>
            </w:r>
          </w:p>
        </w:tc>
        <w:tc>
          <w:tcPr>
            <w:tcW w:w="2278" w:type="dxa"/>
            <w:vAlign w:val="center"/>
          </w:tcPr>
          <w:p w14:paraId="329AB4FF" w14:textId="77777777" w:rsidR="0012545C" w:rsidRDefault="0012545C" w:rsidP="00766823">
            <w:pPr>
              <w:pStyle w:val="Nidungvnbn"/>
              <w:ind w:firstLine="0"/>
              <w:jc w:val="center"/>
              <w:rPr>
                <w:lang w:val="fr-FR"/>
              </w:rPr>
            </w:pPr>
            <w:r>
              <w:rPr>
                <w:lang w:val="fr-FR"/>
              </w:rPr>
              <w:t>Subnetmask</w:t>
            </w:r>
          </w:p>
        </w:tc>
        <w:tc>
          <w:tcPr>
            <w:tcW w:w="2278" w:type="dxa"/>
            <w:vAlign w:val="center"/>
          </w:tcPr>
          <w:p w14:paraId="741E5C7F" w14:textId="77777777" w:rsidR="0012545C" w:rsidRDefault="0012545C" w:rsidP="00766823">
            <w:pPr>
              <w:pStyle w:val="Nidungvnbn"/>
              <w:ind w:firstLine="0"/>
              <w:jc w:val="center"/>
              <w:rPr>
                <w:lang w:val="fr-FR"/>
              </w:rPr>
            </w:pPr>
            <w:r>
              <w:rPr>
                <w:lang w:val="fr-FR"/>
              </w:rPr>
              <w:t>Mục đích</w:t>
            </w:r>
          </w:p>
        </w:tc>
      </w:tr>
      <w:tr w:rsidR="0012545C" w14:paraId="0CB2B934" w14:textId="77777777" w:rsidTr="00766823">
        <w:trPr>
          <w:jc w:val="center"/>
        </w:trPr>
        <w:tc>
          <w:tcPr>
            <w:tcW w:w="2277" w:type="dxa"/>
            <w:vAlign w:val="center"/>
          </w:tcPr>
          <w:p w14:paraId="6EBDB5CC" w14:textId="77777777" w:rsidR="0012545C" w:rsidRDefault="0012545C" w:rsidP="00766823">
            <w:pPr>
              <w:pStyle w:val="Nidungvnbn"/>
              <w:ind w:firstLine="0"/>
              <w:jc w:val="center"/>
              <w:rPr>
                <w:lang w:val="fr-FR"/>
              </w:rPr>
            </w:pPr>
            <w:r>
              <w:rPr>
                <w:lang w:val="fr-FR"/>
              </w:rPr>
              <w:t>1</w:t>
            </w:r>
          </w:p>
        </w:tc>
        <w:tc>
          <w:tcPr>
            <w:tcW w:w="2278" w:type="dxa"/>
            <w:vAlign w:val="center"/>
          </w:tcPr>
          <w:p w14:paraId="7EF450D6" w14:textId="2E46623D" w:rsidR="0012545C" w:rsidRDefault="0012545C" w:rsidP="00766823">
            <w:pPr>
              <w:pStyle w:val="Nidungvnbn"/>
              <w:ind w:firstLine="0"/>
              <w:jc w:val="center"/>
              <w:rPr>
                <w:lang w:val="fr-FR"/>
              </w:rPr>
            </w:pPr>
            <w:r>
              <w:rPr>
                <w:lang w:val="fr-FR"/>
              </w:rPr>
              <w:t>192.168.100.2-192.168.100.253</w:t>
            </w:r>
          </w:p>
        </w:tc>
        <w:tc>
          <w:tcPr>
            <w:tcW w:w="2278" w:type="dxa"/>
            <w:vAlign w:val="center"/>
          </w:tcPr>
          <w:p w14:paraId="7DCE1A26" w14:textId="77777777" w:rsidR="0012545C" w:rsidRDefault="0012545C" w:rsidP="00766823">
            <w:pPr>
              <w:pStyle w:val="Nidungvnbn"/>
              <w:ind w:firstLine="0"/>
              <w:jc w:val="center"/>
              <w:rPr>
                <w:lang w:val="fr-FR"/>
              </w:rPr>
            </w:pPr>
            <w:r>
              <w:rPr>
                <w:lang w:val="fr-FR"/>
              </w:rPr>
              <w:t>255.255.255.0</w:t>
            </w:r>
          </w:p>
        </w:tc>
        <w:tc>
          <w:tcPr>
            <w:tcW w:w="2278" w:type="dxa"/>
            <w:vAlign w:val="center"/>
          </w:tcPr>
          <w:p w14:paraId="66CE201C" w14:textId="77777777" w:rsidR="0012545C" w:rsidRDefault="0012545C" w:rsidP="00766823">
            <w:pPr>
              <w:pStyle w:val="Nidungvnbn"/>
              <w:ind w:firstLine="0"/>
              <w:jc w:val="center"/>
              <w:rPr>
                <w:lang w:val="fr-FR"/>
              </w:rPr>
            </w:pPr>
            <w:r>
              <w:rPr>
                <w:lang w:val="fr-FR"/>
              </w:rPr>
              <w:t>DHCP</w:t>
            </w:r>
          </w:p>
        </w:tc>
      </w:tr>
      <w:tr w:rsidR="0012545C" w14:paraId="74DB5FB8" w14:textId="77777777" w:rsidTr="00766823">
        <w:trPr>
          <w:jc w:val="center"/>
        </w:trPr>
        <w:tc>
          <w:tcPr>
            <w:tcW w:w="2277" w:type="dxa"/>
            <w:vAlign w:val="center"/>
          </w:tcPr>
          <w:p w14:paraId="3F77AA00" w14:textId="77777777" w:rsidR="0012545C" w:rsidRDefault="0012545C" w:rsidP="00766823">
            <w:pPr>
              <w:pStyle w:val="Nidungvnbn"/>
              <w:ind w:firstLine="0"/>
              <w:jc w:val="center"/>
              <w:rPr>
                <w:lang w:val="fr-FR"/>
              </w:rPr>
            </w:pPr>
            <w:r>
              <w:rPr>
                <w:lang w:val="fr-FR"/>
              </w:rPr>
              <w:t>2</w:t>
            </w:r>
          </w:p>
        </w:tc>
        <w:tc>
          <w:tcPr>
            <w:tcW w:w="2278" w:type="dxa"/>
            <w:vAlign w:val="center"/>
          </w:tcPr>
          <w:p w14:paraId="6CC19EFC" w14:textId="3206FB03" w:rsidR="0012545C" w:rsidRDefault="0012545C" w:rsidP="00766823">
            <w:pPr>
              <w:pStyle w:val="Nidungvnbn"/>
              <w:ind w:firstLine="0"/>
              <w:jc w:val="center"/>
              <w:rPr>
                <w:lang w:val="fr-FR"/>
              </w:rPr>
            </w:pPr>
            <w:r>
              <w:rPr>
                <w:lang w:val="fr-FR"/>
              </w:rPr>
              <w:t>192.168.100.1</w:t>
            </w:r>
          </w:p>
          <w:p w14:paraId="5AFD1358" w14:textId="7568AA63" w:rsidR="0012545C" w:rsidRDefault="0012545C" w:rsidP="00766823">
            <w:pPr>
              <w:pStyle w:val="Nidungvnbn"/>
              <w:ind w:firstLine="0"/>
              <w:jc w:val="center"/>
              <w:rPr>
                <w:lang w:val="fr-FR"/>
              </w:rPr>
            </w:pPr>
            <w:r>
              <w:rPr>
                <w:lang w:val="fr-FR"/>
              </w:rPr>
              <w:t>192.168.100.254</w:t>
            </w:r>
          </w:p>
        </w:tc>
        <w:tc>
          <w:tcPr>
            <w:tcW w:w="2278" w:type="dxa"/>
            <w:vAlign w:val="center"/>
          </w:tcPr>
          <w:p w14:paraId="39DC0317" w14:textId="77777777" w:rsidR="0012545C" w:rsidRDefault="0012545C" w:rsidP="00766823">
            <w:pPr>
              <w:pStyle w:val="Nidungvnbn"/>
              <w:ind w:firstLine="0"/>
              <w:jc w:val="center"/>
              <w:rPr>
                <w:lang w:val="fr-FR"/>
              </w:rPr>
            </w:pPr>
            <w:r>
              <w:rPr>
                <w:lang w:val="fr-FR"/>
              </w:rPr>
              <w:t>255.255.255.0</w:t>
            </w:r>
          </w:p>
        </w:tc>
        <w:tc>
          <w:tcPr>
            <w:tcW w:w="2278" w:type="dxa"/>
            <w:vAlign w:val="center"/>
          </w:tcPr>
          <w:p w14:paraId="486F6751" w14:textId="77777777" w:rsidR="0012545C" w:rsidRDefault="0012545C" w:rsidP="00766823">
            <w:pPr>
              <w:pStyle w:val="Nidungvnbn"/>
              <w:ind w:firstLine="0"/>
              <w:jc w:val="center"/>
              <w:rPr>
                <w:lang w:val="fr-FR"/>
              </w:rPr>
            </w:pPr>
            <w:r>
              <w:rPr>
                <w:lang w:val="fr-FR"/>
              </w:rPr>
              <w:t>Ngoại trừ</w:t>
            </w:r>
          </w:p>
        </w:tc>
      </w:tr>
    </w:tbl>
    <w:p w14:paraId="06897443" w14:textId="31C53C9B" w:rsidR="0012545C" w:rsidRDefault="0012545C" w:rsidP="00C1358D">
      <w:pPr>
        <w:pStyle w:val="Nidungvnbn"/>
      </w:pPr>
    </w:p>
    <w:p w14:paraId="33DD97FC" w14:textId="4D681088" w:rsidR="007830C0" w:rsidRDefault="007830C0" w:rsidP="007830C0">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12</w:t>
        </w:r>
      </w:fldSimple>
      <w:r>
        <w:t>: Quy hoạch địa chỉ Điện thoại (VLAN 101)</w:t>
      </w:r>
    </w:p>
    <w:tbl>
      <w:tblPr>
        <w:tblStyle w:val="TableGrid"/>
        <w:tblW w:w="0" w:type="auto"/>
        <w:jc w:val="center"/>
        <w:tblLook w:val="04A0" w:firstRow="1" w:lastRow="0" w:firstColumn="1" w:lastColumn="0" w:noHBand="0" w:noVBand="1"/>
      </w:tblPr>
      <w:tblGrid>
        <w:gridCol w:w="2277"/>
        <w:gridCol w:w="2278"/>
        <w:gridCol w:w="2278"/>
        <w:gridCol w:w="2278"/>
      </w:tblGrid>
      <w:tr w:rsidR="00D61DBB" w14:paraId="561D8577" w14:textId="77777777" w:rsidTr="00766823">
        <w:trPr>
          <w:jc w:val="center"/>
        </w:trPr>
        <w:tc>
          <w:tcPr>
            <w:tcW w:w="2277" w:type="dxa"/>
            <w:vAlign w:val="center"/>
          </w:tcPr>
          <w:p w14:paraId="432EF2F0" w14:textId="77777777" w:rsidR="00D61DBB" w:rsidRDefault="00D61DBB" w:rsidP="00766823">
            <w:pPr>
              <w:pStyle w:val="Nidungvnbn"/>
              <w:ind w:firstLine="0"/>
              <w:jc w:val="center"/>
              <w:rPr>
                <w:lang w:val="fr-FR"/>
              </w:rPr>
            </w:pPr>
            <w:r>
              <w:rPr>
                <w:lang w:val="fr-FR"/>
              </w:rPr>
              <w:t>STT</w:t>
            </w:r>
          </w:p>
        </w:tc>
        <w:tc>
          <w:tcPr>
            <w:tcW w:w="2278" w:type="dxa"/>
            <w:vAlign w:val="center"/>
          </w:tcPr>
          <w:p w14:paraId="7B2ACAE8" w14:textId="77777777" w:rsidR="00D61DBB" w:rsidRDefault="00D61DBB" w:rsidP="00766823">
            <w:pPr>
              <w:pStyle w:val="Nidungvnbn"/>
              <w:ind w:firstLine="0"/>
              <w:jc w:val="center"/>
              <w:rPr>
                <w:lang w:val="fr-FR"/>
              </w:rPr>
            </w:pPr>
            <w:r>
              <w:rPr>
                <w:lang w:val="fr-FR"/>
              </w:rPr>
              <w:t>Từ địa chỉ - đến địa chỉ</w:t>
            </w:r>
          </w:p>
        </w:tc>
        <w:tc>
          <w:tcPr>
            <w:tcW w:w="2278" w:type="dxa"/>
            <w:vAlign w:val="center"/>
          </w:tcPr>
          <w:p w14:paraId="33B731CC" w14:textId="77777777" w:rsidR="00D61DBB" w:rsidRDefault="00D61DBB" w:rsidP="00766823">
            <w:pPr>
              <w:pStyle w:val="Nidungvnbn"/>
              <w:ind w:firstLine="0"/>
              <w:jc w:val="center"/>
              <w:rPr>
                <w:lang w:val="fr-FR"/>
              </w:rPr>
            </w:pPr>
            <w:r>
              <w:rPr>
                <w:lang w:val="fr-FR"/>
              </w:rPr>
              <w:t>Subnetmask</w:t>
            </w:r>
          </w:p>
        </w:tc>
        <w:tc>
          <w:tcPr>
            <w:tcW w:w="2278" w:type="dxa"/>
            <w:vAlign w:val="center"/>
          </w:tcPr>
          <w:p w14:paraId="15FE4158" w14:textId="77777777" w:rsidR="00D61DBB" w:rsidRDefault="00D61DBB" w:rsidP="00766823">
            <w:pPr>
              <w:pStyle w:val="Nidungvnbn"/>
              <w:ind w:firstLine="0"/>
              <w:jc w:val="center"/>
              <w:rPr>
                <w:lang w:val="fr-FR"/>
              </w:rPr>
            </w:pPr>
            <w:r>
              <w:rPr>
                <w:lang w:val="fr-FR"/>
              </w:rPr>
              <w:t>Mục đích</w:t>
            </w:r>
          </w:p>
        </w:tc>
      </w:tr>
      <w:tr w:rsidR="00D61DBB" w14:paraId="733F1946" w14:textId="77777777" w:rsidTr="00766823">
        <w:trPr>
          <w:jc w:val="center"/>
        </w:trPr>
        <w:tc>
          <w:tcPr>
            <w:tcW w:w="2277" w:type="dxa"/>
            <w:vAlign w:val="center"/>
          </w:tcPr>
          <w:p w14:paraId="4595FE6C" w14:textId="77777777" w:rsidR="00D61DBB" w:rsidRDefault="00D61DBB" w:rsidP="00766823">
            <w:pPr>
              <w:pStyle w:val="Nidungvnbn"/>
              <w:ind w:firstLine="0"/>
              <w:jc w:val="center"/>
              <w:rPr>
                <w:lang w:val="fr-FR"/>
              </w:rPr>
            </w:pPr>
            <w:r>
              <w:rPr>
                <w:lang w:val="fr-FR"/>
              </w:rPr>
              <w:t>1</w:t>
            </w:r>
          </w:p>
        </w:tc>
        <w:tc>
          <w:tcPr>
            <w:tcW w:w="2278" w:type="dxa"/>
            <w:vAlign w:val="center"/>
          </w:tcPr>
          <w:p w14:paraId="264E470F" w14:textId="21978201" w:rsidR="00D61DBB" w:rsidRDefault="00D61DBB" w:rsidP="00766823">
            <w:pPr>
              <w:pStyle w:val="Nidungvnbn"/>
              <w:ind w:firstLine="0"/>
              <w:jc w:val="center"/>
              <w:rPr>
                <w:lang w:val="fr-FR"/>
              </w:rPr>
            </w:pPr>
            <w:r>
              <w:rPr>
                <w:lang w:val="fr-FR"/>
              </w:rPr>
              <w:t>192.168.101.2-192.168.101.253</w:t>
            </w:r>
          </w:p>
        </w:tc>
        <w:tc>
          <w:tcPr>
            <w:tcW w:w="2278" w:type="dxa"/>
            <w:vAlign w:val="center"/>
          </w:tcPr>
          <w:p w14:paraId="2408CB6A" w14:textId="77777777" w:rsidR="00D61DBB" w:rsidRDefault="00D61DBB" w:rsidP="00766823">
            <w:pPr>
              <w:pStyle w:val="Nidungvnbn"/>
              <w:ind w:firstLine="0"/>
              <w:jc w:val="center"/>
              <w:rPr>
                <w:lang w:val="fr-FR"/>
              </w:rPr>
            </w:pPr>
            <w:r>
              <w:rPr>
                <w:lang w:val="fr-FR"/>
              </w:rPr>
              <w:t>255.255.255.0</w:t>
            </w:r>
          </w:p>
        </w:tc>
        <w:tc>
          <w:tcPr>
            <w:tcW w:w="2278" w:type="dxa"/>
            <w:vAlign w:val="center"/>
          </w:tcPr>
          <w:p w14:paraId="0070677F" w14:textId="77777777" w:rsidR="00D61DBB" w:rsidRDefault="00D61DBB" w:rsidP="00766823">
            <w:pPr>
              <w:pStyle w:val="Nidungvnbn"/>
              <w:ind w:firstLine="0"/>
              <w:jc w:val="center"/>
              <w:rPr>
                <w:lang w:val="fr-FR"/>
              </w:rPr>
            </w:pPr>
            <w:r>
              <w:rPr>
                <w:lang w:val="fr-FR"/>
              </w:rPr>
              <w:t>DHCP</w:t>
            </w:r>
          </w:p>
        </w:tc>
      </w:tr>
    </w:tbl>
    <w:p w14:paraId="76B2C4A5" w14:textId="37A666BE" w:rsidR="00D61DBB" w:rsidRDefault="00D61DBB" w:rsidP="00C1358D">
      <w:pPr>
        <w:pStyle w:val="Nidungvnbn"/>
      </w:pPr>
    </w:p>
    <w:p w14:paraId="5F9F5B6D" w14:textId="77777777" w:rsidR="00C0295D" w:rsidRDefault="00C0295D">
      <w:pPr>
        <w:spacing w:after="200" w:line="276" w:lineRule="auto"/>
        <w:rPr>
          <w:bCs/>
          <w:sz w:val="26"/>
          <w:szCs w:val="26"/>
        </w:rPr>
      </w:pPr>
      <w:r>
        <w:br w:type="page"/>
      </w:r>
    </w:p>
    <w:p w14:paraId="50199182" w14:textId="201D2927" w:rsidR="00D217FD" w:rsidRDefault="00D217FD" w:rsidP="00D217FD">
      <w:pPr>
        <w:pStyle w:val="Caption"/>
        <w:keepNext/>
        <w:jc w:val="left"/>
      </w:pPr>
      <w:r>
        <w:lastRenderedPageBreak/>
        <w:t xml:space="preserve">Bảng </w:t>
      </w:r>
      <w:fldSimple w:instr=" STYLEREF 2 \s ">
        <w:r w:rsidR="00CF4F61">
          <w:rPr>
            <w:noProof/>
          </w:rPr>
          <w:t>2.2</w:t>
        </w:r>
      </w:fldSimple>
      <w:r>
        <w:noBreakHyphen/>
      </w:r>
      <w:fldSimple w:instr=" SEQ Bảng \* ARABIC \s 2 ">
        <w:r w:rsidR="00CF4F61">
          <w:rPr>
            <w:noProof/>
          </w:rPr>
          <w:t>13</w:t>
        </w:r>
      </w:fldSimple>
      <w:r>
        <w:t>: Quy hoạch địa chỉ VoIP (VLAN 10</w:t>
      </w:r>
      <w:r w:rsidR="00CD74BA">
        <w:t>2</w:t>
      </w:r>
      <w:r>
        <w:t>)</w:t>
      </w:r>
    </w:p>
    <w:tbl>
      <w:tblPr>
        <w:tblStyle w:val="TableGrid"/>
        <w:tblW w:w="0" w:type="auto"/>
        <w:jc w:val="center"/>
        <w:tblLook w:val="04A0" w:firstRow="1" w:lastRow="0" w:firstColumn="1" w:lastColumn="0" w:noHBand="0" w:noVBand="1"/>
      </w:tblPr>
      <w:tblGrid>
        <w:gridCol w:w="2277"/>
        <w:gridCol w:w="2278"/>
        <w:gridCol w:w="2278"/>
        <w:gridCol w:w="2278"/>
      </w:tblGrid>
      <w:tr w:rsidR="00D217FD" w14:paraId="2FA427F7" w14:textId="77777777" w:rsidTr="00766823">
        <w:trPr>
          <w:jc w:val="center"/>
        </w:trPr>
        <w:tc>
          <w:tcPr>
            <w:tcW w:w="2277" w:type="dxa"/>
            <w:vAlign w:val="center"/>
          </w:tcPr>
          <w:p w14:paraId="3F8D58C0" w14:textId="77777777" w:rsidR="00D217FD" w:rsidRDefault="00D217FD" w:rsidP="00766823">
            <w:pPr>
              <w:pStyle w:val="Nidungvnbn"/>
              <w:ind w:firstLine="0"/>
              <w:jc w:val="center"/>
              <w:rPr>
                <w:lang w:val="fr-FR"/>
              </w:rPr>
            </w:pPr>
            <w:r>
              <w:rPr>
                <w:lang w:val="fr-FR"/>
              </w:rPr>
              <w:t>STT</w:t>
            </w:r>
          </w:p>
        </w:tc>
        <w:tc>
          <w:tcPr>
            <w:tcW w:w="2278" w:type="dxa"/>
            <w:vAlign w:val="center"/>
          </w:tcPr>
          <w:p w14:paraId="2C92A2D4" w14:textId="77777777" w:rsidR="00D217FD" w:rsidRDefault="00D217FD" w:rsidP="00766823">
            <w:pPr>
              <w:pStyle w:val="Nidungvnbn"/>
              <w:ind w:firstLine="0"/>
              <w:jc w:val="center"/>
              <w:rPr>
                <w:lang w:val="fr-FR"/>
              </w:rPr>
            </w:pPr>
            <w:r>
              <w:rPr>
                <w:lang w:val="fr-FR"/>
              </w:rPr>
              <w:t>Từ địa chỉ - đến địa chỉ</w:t>
            </w:r>
          </w:p>
        </w:tc>
        <w:tc>
          <w:tcPr>
            <w:tcW w:w="2278" w:type="dxa"/>
            <w:vAlign w:val="center"/>
          </w:tcPr>
          <w:p w14:paraId="107D7A22" w14:textId="77777777" w:rsidR="00D217FD" w:rsidRDefault="00D217FD" w:rsidP="00766823">
            <w:pPr>
              <w:pStyle w:val="Nidungvnbn"/>
              <w:ind w:firstLine="0"/>
              <w:jc w:val="center"/>
              <w:rPr>
                <w:lang w:val="fr-FR"/>
              </w:rPr>
            </w:pPr>
            <w:r>
              <w:rPr>
                <w:lang w:val="fr-FR"/>
              </w:rPr>
              <w:t>Subnetmask</w:t>
            </w:r>
          </w:p>
        </w:tc>
        <w:tc>
          <w:tcPr>
            <w:tcW w:w="2278" w:type="dxa"/>
            <w:vAlign w:val="center"/>
          </w:tcPr>
          <w:p w14:paraId="38C31908" w14:textId="77777777" w:rsidR="00D217FD" w:rsidRDefault="00D217FD" w:rsidP="00766823">
            <w:pPr>
              <w:pStyle w:val="Nidungvnbn"/>
              <w:ind w:firstLine="0"/>
              <w:jc w:val="center"/>
              <w:rPr>
                <w:lang w:val="fr-FR"/>
              </w:rPr>
            </w:pPr>
            <w:r>
              <w:rPr>
                <w:lang w:val="fr-FR"/>
              </w:rPr>
              <w:t>Mục đích</w:t>
            </w:r>
          </w:p>
        </w:tc>
      </w:tr>
      <w:tr w:rsidR="00D217FD" w14:paraId="69112810" w14:textId="77777777" w:rsidTr="00766823">
        <w:trPr>
          <w:jc w:val="center"/>
        </w:trPr>
        <w:tc>
          <w:tcPr>
            <w:tcW w:w="2277" w:type="dxa"/>
            <w:vAlign w:val="center"/>
          </w:tcPr>
          <w:p w14:paraId="479E0353" w14:textId="77777777" w:rsidR="00D217FD" w:rsidRDefault="00D217FD" w:rsidP="00766823">
            <w:pPr>
              <w:pStyle w:val="Nidungvnbn"/>
              <w:ind w:firstLine="0"/>
              <w:jc w:val="center"/>
              <w:rPr>
                <w:lang w:val="fr-FR"/>
              </w:rPr>
            </w:pPr>
            <w:r>
              <w:rPr>
                <w:lang w:val="fr-FR"/>
              </w:rPr>
              <w:t>1</w:t>
            </w:r>
          </w:p>
        </w:tc>
        <w:tc>
          <w:tcPr>
            <w:tcW w:w="2278" w:type="dxa"/>
            <w:vAlign w:val="center"/>
          </w:tcPr>
          <w:p w14:paraId="13F263C4" w14:textId="77777777" w:rsidR="00D217FD" w:rsidRDefault="00D217FD" w:rsidP="00766823">
            <w:pPr>
              <w:pStyle w:val="Nidungvnbn"/>
              <w:ind w:firstLine="0"/>
              <w:jc w:val="center"/>
              <w:rPr>
                <w:lang w:val="fr-FR"/>
              </w:rPr>
            </w:pPr>
            <w:r>
              <w:rPr>
                <w:lang w:val="fr-FR"/>
              </w:rPr>
              <w:t>192.168.101.2-192.168.101.253</w:t>
            </w:r>
          </w:p>
        </w:tc>
        <w:tc>
          <w:tcPr>
            <w:tcW w:w="2278" w:type="dxa"/>
            <w:vAlign w:val="center"/>
          </w:tcPr>
          <w:p w14:paraId="54EA1D29" w14:textId="77777777" w:rsidR="00D217FD" w:rsidRDefault="00D217FD" w:rsidP="00766823">
            <w:pPr>
              <w:pStyle w:val="Nidungvnbn"/>
              <w:ind w:firstLine="0"/>
              <w:jc w:val="center"/>
              <w:rPr>
                <w:lang w:val="fr-FR"/>
              </w:rPr>
            </w:pPr>
            <w:r>
              <w:rPr>
                <w:lang w:val="fr-FR"/>
              </w:rPr>
              <w:t>255.255.255.0</w:t>
            </w:r>
          </w:p>
        </w:tc>
        <w:tc>
          <w:tcPr>
            <w:tcW w:w="2278" w:type="dxa"/>
            <w:vAlign w:val="center"/>
          </w:tcPr>
          <w:p w14:paraId="346D8842" w14:textId="77777777" w:rsidR="00D217FD" w:rsidRDefault="00D217FD" w:rsidP="00766823">
            <w:pPr>
              <w:pStyle w:val="Nidungvnbn"/>
              <w:ind w:firstLine="0"/>
              <w:jc w:val="center"/>
              <w:rPr>
                <w:lang w:val="fr-FR"/>
              </w:rPr>
            </w:pPr>
            <w:r>
              <w:rPr>
                <w:lang w:val="fr-FR"/>
              </w:rPr>
              <w:t>DHCP</w:t>
            </w:r>
          </w:p>
        </w:tc>
      </w:tr>
    </w:tbl>
    <w:p w14:paraId="05C05BC5" w14:textId="77777777" w:rsidR="00D217FD" w:rsidRDefault="00D217FD" w:rsidP="00C1358D">
      <w:pPr>
        <w:pStyle w:val="Nidungvnbn"/>
      </w:pPr>
    </w:p>
    <w:p w14:paraId="4BD93851" w14:textId="35BCAE59" w:rsidR="00291ADA" w:rsidRDefault="00291ADA" w:rsidP="00291ADA">
      <w:pPr>
        <w:pStyle w:val="Caption"/>
        <w:keepNext/>
        <w:jc w:val="left"/>
      </w:pPr>
      <w:r>
        <w:t xml:space="preserve">Bảng </w:t>
      </w:r>
      <w:fldSimple w:instr=" STYLEREF 2 \s ">
        <w:r w:rsidR="00CF4F61">
          <w:rPr>
            <w:noProof/>
          </w:rPr>
          <w:t>2.2</w:t>
        </w:r>
      </w:fldSimple>
      <w:r w:rsidR="00D217FD">
        <w:noBreakHyphen/>
      </w:r>
      <w:fldSimple w:instr=" SEQ Bảng \* ARABIC \s 2 ">
        <w:r w:rsidR="00CF4F61">
          <w:rPr>
            <w:noProof/>
          </w:rPr>
          <w:t>14</w:t>
        </w:r>
      </w:fldSimple>
      <w:r>
        <w:t>: Quy hoạch địa chỉ phòng Server</w:t>
      </w:r>
    </w:p>
    <w:tbl>
      <w:tblPr>
        <w:tblStyle w:val="TableGrid"/>
        <w:tblW w:w="0" w:type="auto"/>
        <w:jc w:val="center"/>
        <w:tblLook w:val="04A0" w:firstRow="1" w:lastRow="0" w:firstColumn="1" w:lastColumn="0" w:noHBand="0" w:noVBand="1"/>
      </w:tblPr>
      <w:tblGrid>
        <w:gridCol w:w="2277"/>
        <w:gridCol w:w="2278"/>
        <w:gridCol w:w="2278"/>
        <w:gridCol w:w="2278"/>
      </w:tblGrid>
      <w:tr w:rsidR="00587411" w14:paraId="749579F1" w14:textId="77777777" w:rsidTr="00766823">
        <w:trPr>
          <w:jc w:val="center"/>
        </w:trPr>
        <w:tc>
          <w:tcPr>
            <w:tcW w:w="2277" w:type="dxa"/>
            <w:vAlign w:val="center"/>
          </w:tcPr>
          <w:p w14:paraId="5D3E3659" w14:textId="77777777" w:rsidR="00587411" w:rsidRDefault="00587411" w:rsidP="00766823">
            <w:pPr>
              <w:pStyle w:val="Nidungvnbn"/>
              <w:ind w:firstLine="0"/>
              <w:jc w:val="center"/>
              <w:rPr>
                <w:lang w:val="fr-FR"/>
              </w:rPr>
            </w:pPr>
            <w:r>
              <w:rPr>
                <w:lang w:val="fr-FR"/>
              </w:rPr>
              <w:t>STT</w:t>
            </w:r>
          </w:p>
        </w:tc>
        <w:tc>
          <w:tcPr>
            <w:tcW w:w="2278" w:type="dxa"/>
            <w:vAlign w:val="center"/>
          </w:tcPr>
          <w:p w14:paraId="36B7CB06" w14:textId="77777777" w:rsidR="00587411" w:rsidRDefault="00587411" w:rsidP="00766823">
            <w:pPr>
              <w:pStyle w:val="Nidungvnbn"/>
              <w:ind w:firstLine="0"/>
              <w:jc w:val="center"/>
              <w:rPr>
                <w:lang w:val="fr-FR"/>
              </w:rPr>
            </w:pPr>
            <w:r>
              <w:rPr>
                <w:lang w:val="fr-FR"/>
              </w:rPr>
              <w:t>Từ địa chỉ - đến địa chỉ</w:t>
            </w:r>
          </w:p>
        </w:tc>
        <w:tc>
          <w:tcPr>
            <w:tcW w:w="2278" w:type="dxa"/>
            <w:vAlign w:val="center"/>
          </w:tcPr>
          <w:p w14:paraId="43F48517" w14:textId="77777777" w:rsidR="00587411" w:rsidRDefault="00587411" w:rsidP="00766823">
            <w:pPr>
              <w:pStyle w:val="Nidungvnbn"/>
              <w:ind w:firstLine="0"/>
              <w:jc w:val="center"/>
              <w:rPr>
                <w:lang w:val="fr-FR"/>
              </w:rPr>
            </w:pPr>
            <w:r>
              <w:rPr>
                <w:lang w:val="fr-FR"/>
              </w:rPr>
              <w:t>Subnetmask</w:t>
            </w:r>
          </w:p>
        </w:tc>
        <w:tc>
          <w:tcPr>
            <w:tcW w:w="2278" w:type="dxa"/>
            <w:vAlign w:val="center"/>
          </w:tcPr>
          <w:p w14:paraId="16A28A04" w14:textId="77777777" w:rsidR="00587411" w:rsidRDefault="00587411" w:rsidP="00766823">
            <w:pPr>
              <w:pStyle w:val="Nidungvnbn"/>
              <w:ind w:firstLine="0"/>
              <w:jc w:val="center"/>
              <w:rPr>
                <w:lang w:val="fr-FR"/>
              </w:rPr>
            </w:pPr>
            <w:r>
              <w:rPr>
                <w:lang w:val="fr-FR"/>
              </w:rPr>
              <w:t>Mục đích</w:t>
            </w:r>
          </w:p>
        </w:tc>
      </w:tr>
      <w:tr w:rsidR="00587411" w14:paraId="72F32ACA" w14:textId="77777777" w:rsidTr="00766823">
        <w:trPr>
          <w:jc w:val="center"/>
        </w:trPr>
        <w:tc>
          <w:tcPr>
            <w:tcW w:w="2277" w:type="dxa"/>
            <w:vAlign w:val="center"/>
          </w:tcPr>
          <w:p w14:paraId="2573FF20" w14:textId="77777777" w:rsidR="00587411" w:rsidRDefault="00587411" w:rsidP="00766823">
            <w:pPr>
              <w:pStyle w:val="Nidungvnbn"/>
              <w:ind w:firstLine="0"/>
              <w:jc w:val="center"/>
              <w:rPr>
                <w:lang w:val="fr-FR"/>
              </w:rPr>
            </w:pPr>
            <w:r>
              <w:rPr>
                <w:lang w:val="fr-FR"/>
              </w:rPr>
              <w:t>1</w:t>
            </w:r>
          </w:p>
        </w:tc>
        <w:tc>
          <w:tcPr>
            <w:tcW w:w="2278" w:type="dxa"/>
            <w:vAlign w:val="center"/>
          </w:tcPr>
          <w:p w14:paraId="6E0F29BE" w14:textId="51485D61" w:rsidR="00587411" w:rsidRDefault="00587411" w:rsidP="00766823">
            <w:pPr>
              <w:pStyle w:val="Nidungvnbn"/>
              <w:ind w:firstLine="0"/>
              <w:jc w:val="center"/>
              <w:rPr>
                <w:lang w:val="fr-FR"/>
              </w:rPr>
            </w:pPr>
            <w:r>
              <w:rPr>
                <w:lang w:val="fr-FR"/>
              </w:rPr>
              <w:t>10.100.100.2</w:t>
            </w:r>
          </w:p>
        </w:tc>
        <w:tc>
          <w:tcPr>
            <w:tcW w:w="2278" w:type="dxa"/>
            <w:vAlign w:val="center"/>
          </w:tcPr>
          <w:p w14:paraId="56C143ED" w14:textId="77777777" w:rsidR="00587411" w:rsidRDefault="00587411" w:rsidP="00766823">
            <w:pPr>
              <w:pStyle w:val="Nidungvnbn"/>
              <w:ind w:firstLine="0"/>
              <w:jc w:val="center"/>
              <w:rPr>
                <w:lang w:val="fr-FR"/>
              </w:rPr>
            </w:pPr>
            <w:r>
              <w:rPr>
                <w:lang w:val="fr-FR"/>
              </w:rPr>
              <w:t>255.255.255.0</w:t>
            </w:r>
          </w:p>
        </w:tc>
        <w:tc>
          <w:tcPr>
            <w:tcW w:w="2278" w:type="dxa"/>
            <w:vAlign w:val="center"/>
          </w:tcPr>
          <w:p w14:paraId="4F57B623" w14:textId="47579E06" w:rsidR="00587411" w:rsidRDefault="00587411" w:rsidP="00766823">
            <w:pPr>
              <w:pStyle w:val="Nidungvnbn"/>
              <w:ind w:firstLine="0"/>
              <w:jc w:val="center"/>
              <w:rPr>
                <w:lang w:val="fr-FR"/>
              </w:rPr>
            </w:pPr>
            <w:r>
              <w:rPr>
                <w:lang w:val="fr-FR"/>
              </w:rPr>
              <w:t>Web Server</w:t>
            </w:r>
          </w:p>
        </w:tc>
      </w:tr>
      <w:tr w:rsidR="00587411" w14:paraId="7E267552" w14:textId="77777777" w:rsidTr="00766823">
        <w:trPr>
          <w:jc w:val="center"/>
        </w:trPr>
        <w:tc>
          <w:tcPr>
            <w:tcW w:w="2277" w:type="dxa"/>
            <w:vAlign w:val="center"/>
          </w:tcPr>
          <w:p w14:paraId="75BD6B8F" w14:textId="77777777" w:rsidR="00587411" w:rsidRDefault="00587411" w:rsidP="00766823">
            <w:pPr>
              <w:pStyle w:val="Nidungvnbn"/>
              <w:ind w:firstLine="0"/>
              <w:jc w:val="center"/>
              <w:rPr>
                <w:lang w:val="fr-FR"/>
              </w:rPr>
            </w:pPr>
            <w:r>
              <w:rPr>
                <w:lang w:val="fr-FR"/>
              </w:rPr>
              <w:t>2</w:t>
            </w:r>
          </w:p>
        </w:tc>
        <w:tc>
          <w:tcPr>
            <w:tcW w:w="2278" w:type="dxa"/>
            <w:vAlign w:val="center"/>
          </w:tcPr>
          <w:p w14:paraId="30CBEC7C" w14:textId="0283633C" w:rsidR="00587411" w:rsidRDefault="00587411" w:rsidP="00766823">
            <w:pPr>
              <w:pStyle w:val="Nidungvnbn"/>
              <w:ind w:firstLine="0"/>
              <w:jc w:val="center"/>
              <w:rPr>
                <w:lang w:val="fr-FR"/>
              </w:rPr>
            </w:pPr>
            <w:r>
              <w:rPr>
                <w:lang w:val="fr-FR"/>
              </w:rPr>
              <w:t>172.10.100.2</w:t>
            </w:r>
          </w:p>
        </w:tc>
        <w:tc>
          <w:tcPr>
            <w:tcW w:w="2278" w:type="dxa"/>
            <w:vAlign w:val="center"/>
          </w:tcPr>
          <w:p w14:paraId="1A3C2F89" w14:textId="77777777" w:rsidR="00587411" w:rsidRDefault="00587411" w:rsidP="00766823">
            <w:pPr>
              <w:pStyle w:val="Nidungvnbn"/>
              <w:ind w:firstLine="0"/>
              <w:jc w:val="center"/>
              <w:rPr>
                <w:lang w:val="fr-FR"/>
              </w:rPr>
            </w:pPr>
            <w:r>
              <w:rPr>
                <w:lang w:val="fr-FR"/>
              </w:rPr>
              <w:t>255.255.255.0</w:t>
            </w:r>
          </w:p>
        </w:tc>
        <w:tc>
          <w:tcPr>
            <w:tcW w:w="2278" w:type="dxa"/>
            <w:vAlign w:val="center"/>
          </w:tcPr>
          <w:p w14:paraId="11F8501F" w14:textId="369901E4" w:rsidR="00587411" w:rsidRDefault="00587411" w:rsidP="00766823">
            <w:pPr>
              <w:pStyle w:val="Nidungvnbn"/>
              <w:ind w:firstLine="0"/>
              <w:jc w:val="center"/>
              <w:rPr>
                <w:lang w:val="fr-FR"/>
              </w:rPr>
            </w:pPr>
            <w:r>
              <w:rPr>
                <w:lang w:val="fr-FR"/>
              </w:rPr>
              <w:t>Mail Server</w:t>
            </w:r>
          </w:p>
        </w:tc>
      </w:tr>
      <w:tr w:rsidR="000D21CE" w14:paraId="19BC92AB" w14:textId="77777777" w:rsidTr="00766823">
        <w:trPr>
          <w:jc w:val="center"/>
        </w:trPr>
        <w:tc>
          <w:tcPr>
            <w:tcW w:w="2277" w:type="dxa"/>
            <w:vAlign w:val="center"/>
          </w:tcPr>
          <w:p w14:paraId="5E572EC8" w14:textId="7253781E" w:rsidR="000D21CE" w:rsidRDefault="000D21CE" w:rsidP="00766823">
            <w:pPr>
              <w:pStyle w:val="Nidungvnbn"/>
              <w:ind w:firstLine="0"/>
              <w:jc w:val="center"/>
              <w:rPr>
                <w:lang w:val="fr-FR"/>
              </w:rPr>
            </w:pPr>
            <w:r>
              <w:rPr>
                <w:lang w:val="fr-FR"/>
              </w:rPr>
              <w:t>3</w:t>
            </w:r>
          </w:p>
        </w:tc>
        <w:tc>
          <w:tcPr>
            <w:tcW w:w="2278" w:type="dxa"/>
            <w:vAlign w:val="center"/>
          </w:tcPr>
          <w:p w14:paraId="51AA9725" w14:textId="3C8C5B40" w:rsidR="000D21CE" w:rsidRDefault="000D21CE" w:rsidP="00766823">
            <w:pPr>
              <w:pStyle w:val="Nidungvnbn"/>
              <w:ind w:firstLine="0"/>
              <w:jc w:val="center"/>
              <w:rPr>
                <w:lang w:val="fr-FR"/>
              </w:rPr>
            </w:pPr>
            <w:r>
              <w:rPr>
                <w:lang w:val="fr-FR"/>
              </w:rPr>
              <w:t>203.0.113.2</w:t>
            </w:r>
          </w:p>
        </w:tc>
        <w:tc>
          <w:tcPr>
            <w:tcW w:w="2278" w:type="dxa"/>
            <w:vAlign w:val="center"/>
          </w:tcPr>
          <w:p w14:paraId="18753891" w14:textId="5CB0ABDD" w:rsidR="000D21CE" w:rsidRDefault="000D21CE" w:rsidP="00766823">
            <w:pPr>
              <w:pStyle w:val="Nidungvnbn"/>
              <w:ind w:firstLine="0"/>
              <w:jc w:val="center"/>
              <w:rPr>
                <w:lang w:val="fr-FR"/>
              </w:rPr>
            </w:pPr>
            <w:r>
              <w:rPr>
                <w:lang w:val="fr-FR"/>
              </w:rPr>
              <w:t>255.255.255.0</w:t>
            </w:r>
          </w:p>
        </w:tc>
        <w:tc>
          <w:tcPr>
            <w:tcW w:w="2278" w:type="dxa"/>
            <w:vAlign w:val="center"/>
          </w:tcPr>
          <w:p w14:paraId="6407C926" w14:textId="5DBDB094" w:rsidR="000D21CE" w:rsidRDefault="00AA3BA7" w:rsidP="00766823">
            <w:pPr>
              <w:pStyle w:val="Nidungvnbn"/>
              <w:ind w:firstLine="0"/>
              <w:jc w:val="center"/>
              <w:rPr>
                <w:lang w:val="fr-FR"/>
              </w:rPr>
            </w:pPr>
            <w:r>
              <w:rPr>
                <w:lang w:val="fr-FR"/>
              </w:rPr>
              <w:t>DNS Server</w:t>
            </w:r>
          </w:p>
        </w:tc>
      </w:tr>
    </w:tbl>
    <w:p w14:paraId="1E169725" w14:textId="77777777" w:rsidR="00587411" w:rsidRDefault="00587411" w:rsidP="00C1358D">
      <w:pPr>
        <w:pStyle w:val="Nidungvnbn"/>
      </w:pPr>
    </w:p>
    <w:p w14:paraId="693689CD" w14:textId="626CBDD2" w:rsidR="00754D75" w:rsidRDefault="00754D75" w:rsidP="004430BB">
      <w:pPr>
        <w:pStyle w:val="Heading2"/>
        <w:ind w:hanging="720"/>
      </w:pPr>
      <w:bookmarkStart w:id="24" w:name="_Toc134275448"/>
      <w:r>
        <w:t>Thiết kế an ninh mạng</w:t>
      </w:r>
      <w:bookmarkEnd w:id="24"/>
    </w:p>
    <w:p w14:paraId="5399FA7F" w14:textId="396367D6" w:rsidR="00754D75" w:rsidRDefault="00754D75" w:rsidP="00754D75">
      <w:pPr>
        <w:pStyle w:val="Nidungvnbn"/>
        <w:numPr>
          <w:ilvl w:val="0"/>
          <w:numId w:val="14"/>
        </w:numPr>
      </w:pPr>
      <w:r>
        <w:t>Xác định tài nguyên mạng:</w:t>
      </w:r>
    </w:p>
    <w:p w14:paraId="359346FF" w14:textId="18E015C4" w:rsidR="00754D75" w:rsidRDefault="00754D75" w:rsidP="00754D75">
      <w:pPr>
        <w:pStyle w:val="Nidungvnbn"/>
        <w:numPr>
          <w:ilvl w:val="1"/>
          <w:numId w:val="14"/>
        </w:numPr>
      </w:pPr>
      <w:r>
        <w:t>Thiết bị mạng (router, switch, modem,...)</w:t>
      </w:r>
    </w:p>
    <w:p w14:paraId="482B97C5" w14:textId="5C1B9C99" w:rsidR="00754D75" w:rsidRDefault="00754D75" w:rsidP="00754D75">
      <w:pPr>
        <w:pStyle w:val="Nidungvnbn"/>
        <w:numPr>
          <w:ilvl w:val="1"/>
          <w:numId w:val="14"/>
        </w:numPr>
      </w:pPr>
      <w:r>
        <w:t>Các máy đầu cuối (máy tính, máy in,...)</w:t>
      </w:r>
    </w:p>
    <w:p w14:paraId="2A538E19" w14:textId="33A9D90A" w:rsidR="00754D75" w:rsidRDefault="00754D75" w:rsidP="00754D75">
      <w:pPr>
        <w:pStyle w:val="Nidungvnbn"/>
        <w:numPr>
          <w:ilvl w:val="1"/>
          <w:numId w:val="14"/>
        </w:numPr>
      </w:pPr>
      <w:r>
        <w:t>Phần mềm,</w:t>
      </w:r>
    </w:p>
    <w:p w14:paraId="72F9DC8F" w14:textId="2822721B" w:rsidR="00593FB8" w:rsidRDefault="00593FB8" w:rsidP="00593FB8">
      <w:pPr>
        <w:pStyle w:val="Nidungvnbn"/>
        <w:numPr>
          <w:ilvl w:val="0"/>
          <w:numId w:val="14"/>
        </w:numPr>
      </w:pPr>
      <w:r>
        <w:t>Xây dựng chính sách bảo mật:</w:t>
      </w:r>
    </w:p>
    <w:p w14:paraId="4C80459B" w14:textId="487BC1CF" w:rsidR="00593FB8" w:rsidRDefault="00593FB8" w:rsidP="00593FB8">
      <w:pPr>
        <w:pStyle w:val="Nidungvnbn"/>
        <w:numPr>
          <w:ilvl w:val="1"/>
          <w:numId w:val="14"/>
        </w:numPr>
      </w:pPr>
      <w:r>
        <w:t>Những người bên ngoài công ty không thể truy cập vào các thiết bị trong mạng.</w:t>
      </w:r>
    </w:p>
    <w:p w14:paraId="4EC6FDD6" w14:textId="0D7C7D2D" w:rsidR="00593FB8" w:rsidRDefault="00593FB8" w:rsidP="00593FB8">
      <w:pPr>
        <w:pStyle w:val="Nidungvnbn"/>
        <w:numPr>
          <w:ilvl w:val="1"/>
          <w:numId w:val="14"/>
        </w:numPr>
      </w:pPr>
      <w:r>
        <w:t>Chỉ có bộ phận kỹ thuật có thể truy cập, cấu hình các thiết bị mạng.</w:t>
      </w:r>
    </w:p>
    <w:p w14:paraId="7BDAECCE" w14:textId="1F607DDD" w:rsidR="00593FB8" w:rsidRDefault="00593FB8" w:rsidP="00593FB8">
      <w:pPr>
        <w:pStyle w:val="Nidungvnbn"/>
        <w:numPr>
          <w:ilvl w:val="0"/>
          <w:numId w:val="14"/>
        </w:numPr>
      </w:pPr>
      <w:r>
        <w:t>Biện pháp bảo mật:</w:t>
      </w:r>
    </w:p>
    <w:p w14:paraId="53C951EA" w14:textId="5AFC88A8" w:rsidR="00593FB8" w:rsidRDefault="00593FB8" w:rsidP="00593FB8">
      <w:pPr>
        <w:pStyle w:val="Nidungvnbn"/>
        <w:numPr>
          <w:ilvl w:val="1"/>
          <w:numId w:val="14"/>
        </w:numPr>
      </w:pPr>
      <w:r>
        <w:t>Các thiết bị mạng được đặt trong phòng kỹ thuật, chỉ có bộ phận kỹ thuật mới có thể tiếp xúc và truy cập.</w:t>
      </w:r>
    </w:p>
    <w:p w14:paraId="25137FCE" w14:textId="05D2FD62" w:rsidR="00593FB8" w:rsidRDefault="00593FB8" w:rsidP="00593FB8">
      <w:pPr>
        <w:pStyle w:val="Nidungvnbn"/>
        <w:numPr>
          <w:ilvl w:val="1"/>
          <w:numId w:val="14"/>
        </w:numPr>
      </w:pPr>
      <w:r>
        <w:lastRenderedPageBreak/>
        <w:t>Mỗi thiết bị mạng được đặt tài khoản và mật khẩu để ngăn truy cập trái phép.</w:t>
      </w:r>
    </w:p>
    <w:p w14:paraId="0A4F4F9A" w14:textId="343A2683" w:rsidR="00EC61BA" w:rsidRDefault="00012A94" w:rsidP="00593FB8">
      <w:pPr>
        <w:pStyle w:val="Nidungvnbn"/>
        <w:numPr>
          <w:ilvl w:val="1"/>
          <w:numId w:val="14"/>
        </w:numPr>
      </w:pPr>
      <w:r>
        <w:t>Trên router biên cấu hình access control list để các thiết bị bên ngoài không thể ping được vào bên trong mạng.</w:t>
      </w:r>
    </w:p>
    <w:p w14:paraId="5CFA8B36" w14:textId="77777777" w:rsidR="00EC61BA" w:rsidRPr="00EC61BA" w:rsidRDefault="00EC61BA" w:rsidP="00EC61BA">
      <w:pPr>
        <w:spacing w:after="200" w:line="276" w:lineRule="auto"/>
        <w:rPr>
          <w:sz w:val="26"/>
          <w:szCs w:val="26"/>
        </w:rPr>
      </w:pPr>
      <w:r>
        <w:br w:type="page"/>
      </w:r>
    </w:p>
    <w:p w14:paraId="184054D7" w14:textId="28D1AE2E" w:rsidR="00EC61BA" w:rsidRDefault="00EC61BA" w:rsidP="00EC61BA">
      <w:pPr>
        <w:pStyle w:val="Heading1"/>
        <w:ind w:left="1985" w:hanging="1985"/>
        <w:rPr>
          <w:noProof/>
        </w:rPr>
      </w:pPr>
      <w:bookmarkStart w:id="25" w:name="_Toc134275449"/>
      <w:r>
        <w:rPr>
          <w:noProof/>
        </w:rPr>
        <w:lastRenderedPageBreak/>
        <w:t>THIẾT KẾ MẠNG VẬT LÝ</w:t>
      </w:r>
      <w:bookmarkEnd w:id="25"/>
    </w:p>
    <w:p w14:paraId="4C0514DC" w14:textId="425F777A" w:rsidR="00EC61BA" w:rsidRDefault="00EC61BA" w:rsidP="004430BB">
      <w:pPr>
        <w:pStyle w:val="Heading2"/>
        <w:ind w:hanging="720"/>
      </w:pPr>
      <w:bookmarkStart w:id="26" w:name="_Toc134275450"/>
      <w:r>
        <w:t>Sơ đồ vật lý</w:t>
      </w:r>
      <w:bookmarkEnd w:id="26"/>
    </w:p>
    <w:p w14:paraId="1679F4B9" w14:textId="7890F631" w:rsidR="00C132F1" w:rsidRDefault="00BF7946" w:rsidP="00C132F1">
      <w:pPr>
        <w:keepNext/>
      </w:pPr>
      <w:r>
        <w:rPr>
          <w:noProof/>
        </w:rPr>
        <w:drawing>
          <wp:inline distT="0" distB="0" distL="0" distR="0" wp14:anchorId="235628ED" wp14:editId="32621A1F">
            <wp:extent cx="5783580" cy="2857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3580" cy="2857500"/>
                    </a:xfrm>
                    <a:prstGeom prst="rect">
                      <a:avLst/>
                    </a:prstGeom>
                    <a:noFill/>
                    <a:ln>
                      <a:noFill/>
                    </a:ln>
                  </pic:spPr>
                </pic:pic>
              </a:graphicData>
            </a:graphic>
          </wp:inline>
        </w:drawing>
      </w:r>
    </w:p>
    <w:p w14:paraId="6947ACA5" w14:textId="18C98A3E" w:rsidR="0098439B" w:rsidRDefault="00C132F1" w:rsidP="00C132F1">
      <w:pPr>
        <w:pStyle w:val="Caption"/>
      </w:pPr>
      <w:bookmarkStart w:id="27" w:name="_Toc130656967"/>
      <w:r>
        <w:t>Hình 3.</w:t>
      </w:r>
      <w:fldSimple w:instr=" SEQ Hình_3. \* ARABIC ">
        <w:r w:rsidR="00CF4F61">
          <w:rPr>
            <w:noProof/>
          </w:rPr>
          <w:t>1</w:t>
        </w:r>
      </w:fldSimple>
      <w:r>
        <w:t xml:space="preserve"> Sơ đồ vật lý của hệ thống mạng</w:t>
      </w:r>
      <w:bookmarkEnd w:id="27"/>
    </w:p>
    <w:p w14:paraId="5B743A4C" w14:textId="4797E1E9" w:rsidR="00C6679D" w:rsidRDefault="0098439B" w:rsidP="0098439B">
      <w:pPr>
        <w:pStyle w:val="Nidungvnbn"/>
      </w:pPr>
      <w:r>
        <w:t>Trong mô hình mạng trên, các thiết bị kết nối với nhau bằng cáp xoắn đôi, với đường backbone có băng thông tối đa 1 Gbps, mỗi nhánh kết nối đến server, máy in và máy tính có băng thông tối đa 100 Mbps</w:t>
      </w:r>
      <w:r w:rsidR="00BB0035">
        <w:t xml:space="preserve">. </w:t>
      </w:r>
    </w:p>
    <w:p w14:paraId="764F1603" w14:textId="50A6091A" w:rsidR="0098439B" w:rsidRPr="00C6679D" w:rsidRDefault="00C6679D" w:rsidP="00C6679D">
      <w:pPr>
        <w:spacing w:after="200" w:line="276" w:lineRule="auto"/>
        <w:rPr>
          <w:sz w:val="26"/>
          <w:szCs w:val="26"/>
        </w:rPr>
      </w:pPr>
      <w:r>
        <w:br w:type="page"/>
      </w:r>
    </w:p>
    <w:p w14:paraId="4F5B94C2" w14:textId="604A0424" w:rsidR="00D21C96" w:rsidRDefault="00D21C96" w:rsidP="004430BB">
      <w:pPr>
        <w:pStyle w:val="Heading2"/>
        <w:ind w:hanging="720"/>
      </w:pPr>
      <w:bookmarkStart w:id="28" w:name="_Toc134275451"/>
      <w:r>
        <w:lastRenderedPageBreak/>
        <w:t xml:space="preserve">Bảng thống kê </w:t>
      </w:r>
      <w:r w:rsidR="003E68F8">
        <w:t>hàng hóa</w:t>
      </w:r>
      <w:bookmarkEnd w:id="28"/>
      <w:r w:rsidR="00812687">
        <w:tab/>
      </w:r>
    </w:p>
    <w:p w14:paraId="7FE54E20" w14:textId="7B3489B2" w:rsidR="00C6679D" w:rsidRDefault="00C6679D" w:rsidP="00C6679D">
      <w:pPr>
        <w:pStyle w:val="Caption"/>
        <w:keepNext/>
      </w:pPr>
      <w:bookmarkStart w:id="29" w:name="_Toc130657221"/>
      <w:r>
        <w:t>Bảng 3.</w:t>
      </w:r>
      <w:fldSimple w:instr=" SEQ Bảng_3. \* ARABIC ">
        <w:r w:rsidR="00CF4F61">
          <w:rPr>
            <w:noProof/>
          </w:rPr>
          <w:t>1</w:t>
        </w:r>
      </w:fldSimple>
      <w:r>
        <w:t xml:space="preserve"> Thống kê thiết bị, dịch vụ để triển khai hệ thống mạng</w:t>
      </w:r>
      <w:bookmarkEnd w:id="29"/>
    </w:p>
    <w:tbl>
      <w:tblPr>
        <w:tblStyle w:val="TableGrid"/>
        <w:tblW w:w="0" w:type="auto"/>
        <w:tblLook w:val="04A0" w:firstRow="1" w:lastRow="0" w:firstColumn="1" w:lastColumn="0" w:noHBand="0" w:noVBand="1"/>
      </w:tblPr>
      <w:tblGrid>
        <w:gridCol w:w="643"/>
        <w:gridCol w:w="1430"/>
        <w:gridCol w:w="2519"/>
        <w:gridCol w:w="931"/>
        <w:gridCol w:w="576"/>
        <w:gridCol w:w="1416"/>
        <w:gridCol w:w="1596"/>
      </w:tblGrid>
      <w:tr w:rsidR="00812687" w14:paraId="7FBBA6B2" w14:textId="77777777" w:rsidTr="007F2E32">
        <w:tc>
          <w:tcPr>
            <w:tcW w:w="643" w:type="dxa"/>
          </w:tcPr>
          <w:p w14:paraId="6C7CE52B" w14:textId="47F57296" w:rsidR="000F20FA" w:rsidRDefault="000F20FA" w:rsidP="000F20FA">
            <w:r>
              <w:t>STT</w:t>
            </w:r>
          </w:p>
        </w:tc>
        <w:tc>
          <w:tcPr>
            <w:tcW w:w="1430" w:type="dxa"/>
          </w:tcPr>
          <w:p w14:paraId="0E70A539" w14:textId="16AFE4F4" w:rsidR="000F20FA" w:rsidRDefault="000F20FA" w:rsidP="000F20FA">
            <w:r>
              <w:t>Model</w:t>
            </w:r>
          </w:p>
        </w:tc>
        <w:tc>
          <w:tcPr>
            <w:tcW w:w="2519" w:type="dxa"/>
          </w:tcPr>
          <w:p w14:paraId="127F4644" w14:textId="11AD9880" w:rsidR="000F20FA" w:rsidRDefault="000F20FA" w:rsidP="000F20FA">
            <w:r>
              <w:t>Mô tả chi tiết</w:t>
            </w:r>
          </w:p>
        </w:tc>
        <w:tc>
          <w:tcPr>
            <w:tcW w:w="931" w:type="dxa"/>
          </w:tcPr>
          <w:p w14:paraId="37B747EA" w14:textId="4F462E5B" w:rsidR="000F20FA" w:rsidRDefault="000F20FA" w:rsidP="000F20FA">
            <w:r>
              <w:t>BH (tháng)</w:t>
            </w:r>
          </w:p>
        </w:tc>
        <w:tc>
          <w:tcPr>
            <w:tcW w:w="576" w:type="dxa"/>
          </w:tcPr>
          <w:p w14:paraId="0D4EB21B" w14:textId="5899C55F" w:rsidR="000F20FA" w:rsidRDefault="000F20FA" w:rsidP="000F20FA">
            <w:r>
              <w:t>SL</w:t>
            </w:r>
          </w:p>
        </w:tc>
        <w:tc>
          <w:tcPr>
            <w:tcW w:w="1416" w:type="dxa"/>
          </w:tcPr>
          <w:p w14:paraId="1F135DF9" w14:textId="73780485" w:rsidR="000F20FA" w:rsidRDefault="000F20FA" w:rsidP="000F20FA">
            <w:r>
              <w:t>ĐG</w:t>
            </w:r>
          </w:p>
        </w:tc>
        <w:tc>
          <w:tcPr>
            <w:tcW w:w="1596" w:type="dxa"/>
          </w:tcPr>
          <w:p w14:paraId="4508DAB8" w14:textId="25CBA65F" w:rsidR="000F20FA" w:rsidRDefault="000F20FA" w:rsidP="000F20FA">
            <w:r>
              <w:t>Thành tiền</w:t>
            </w:r>
          </w:p>
        </w:tc>
      </w:tr>
      <w:tr w:rsidR="005043CD" w14:paraId="6E5E9BB6" w14:textId="77777777" w:rsidTr="007F2E32">
        <w:trPr>
          <w:trHeight w:val="454"/>
        </w:trPr>
        <w:tc>
          <w:tcPr>
            <w:tcW w:w="643" w:type="dxa"/>
          </w:tcPr>
          <w:p w14:paraId="7D1E1DD0" w14:textId="3E88897B" w:rsidR="005043CD" w:rsidRDefault="005043CD" w:rsidP="000F20FA">
            <w:r>
              <w:t>A</w:t>
            </w:r>
          </w:p>
        </w:tc>
        <w:tc>
          <w:tcPr>
            <w:tcW w:w="1430" w:type="dxa"/>
          </w:tcPr>
          <w:p w14:paraId="076AA868" w14:textId="0187E472" w:rsidR="005043CD" w:rsidRDefault="005043CD" w:rsidP="000F20FA">
            <w:r>
              <w:t>Thiết bị</w:t>
            </w:r>
          </w:p>
        </w:tc>
        <w:tc>
          <w:tcPr>
            <w:tcW w:w="2519" w:type="dxa"/>
          </w:tcPr>
          <w:p w14:paraId="21CB4A5E" w14:textId="77777777" w:rsidR="005043CD" w:rsidRDefault="005043CD" w:rsidP="000F20FA"/>
        </w:tc>
        <w:tc>
          <w:tcPr>
            <w:tcW w:w="931" w:type="dxa"/>
          </w:tcPr>
          <w:p w14:paraId="0EF0AE8D" w14:textId="77777777" w:rsidR="005043CD" w:rsidRDefault="005043CD" w:rsidP="000F20FA"/>
        </w:tc>
        <w:tc>
          <w:tcPr>
            <w:tcW w:w="576" w:type="dxa"/>
          </w:tcPr>
          <w:p w14:paraId="426505C1" w14:textId="77777777" w:rsidR="005043CD" w:rsidRDefault="005043CD" w:rsidP="000F20FA"/>
        </w:tc>
        <w:tc>
          <w:tcPr>
            <w:tcW w:w="1416" w:type="dxa"/>
          </w:tcPr>
          <w:p w14:paraId="389A8F3C" w14:textId="77777777" w:rsidR="005043CD" w:rsidRDefault="005043CD" w:rsidP="000F20FA"/>
        </w:tc>
        <w:tc>
          <w:tcPr>
            <w:tcW w:w="1596" w:type="dxa"/>
          </w:tcPr>
          <w:p w14:paraId="1C75CDA3" w14:textId="77777777" w:rsidR="005043CD" w:rsidRDefault="005043CD" w:rsidP="000F20FA"/>
        </w:tc>
      </w:tr>
      <w:tr w:rsidR="003E68F8" w14:paraId="37E4B6E5" w14:textId="77777777" w:rsidTr="007F2E32">
        <w:tc>
          <w:tcPr>
            <w:tcW w:w="643" w:type="dxa"/>
          </w:tcPr>
          <w:p w14:paraId="6C55D6C6" w14:textId="5C493480" w:rsidR="000F20FA" w:rsidRDefault="000F20FA" w:rsidP="000F20FA">
            <w:r>
              <w:t>1</w:t>
            </w:r>
          </w:p>
        </w:tc>
        <w:tc>
          <w:tcPr>
            <w:tcW w:w="1430" w:type="dxa"/>
          </w:tcPr>
          <w:p w14:paraId="341D6304" w14:textId="0806CA4A" w:rsidR="000F20FA" w:rsidRDefault="000F20FA" w:rsidP="000F20FA">
            <w:r>
              <w:t>MB7</w:t>
            </w:r>
            <w:r w:rsidR="009F1ABD">
              <w:t>420</w:t>
            </w:r>
          </w:p>
        </w:tc>
        <w:tc>
          <w:tcPr>
            <w:tcW w:w="2519" w:type="dxa"/>
          </w:tcPr>
          <w:p w14:paraId="54F82DB0" w14:textId="180F3A18" w:rsidR="009F1ABD" w:rsidRDefault="009F1ABD" w:rsidP="00DF341E">
            <w:r>
              <w:t>DOCSIS 3.1 cable modem best for cable internet speed plans up to 2 Gbps.</w:t>
            </w:r>
          </w:p>
          <w:p w14:paraId="4FFDA2BC" w14:textId="2486197F" w:rsidR="009F1ABD" w:rsidRDefault="009F1ABD" w:rsidP="00DF341E">
            <w:r>
              <w:t>Compatible with Cox, Xfinity and other major U.S. cable internet providers.</w:t>
            </w:r>
          </w:p>
          <w:p w14:paraId="5058F26B" w14:textId="73942014" w:rsidR="009F1ABD" w:rsidRDefault="009F1ABD" w:rsidP="00DF341E">
            <w:r>
              <w:t>32 downstream x 8 upstream DOCSIS 3.0 bonded channels, or 2 downstream x 2 upstream OFDM DOCSIS 3.1 channels.</w:t>
            </w:r>
          </w:p>
          <w:p w14:paraId="666C584F" w14:textId="1A81551B" w:rsidR="000F20FA" w:rsidRDefault="009F1ABD" w:rsidP="00DF341E">
            <w:r>
              <w:t>Two 1-Gigabit Ethernet portsHot</w:t>
            </w:r>
          </w:p>
        </w:tc>
        <w:tc>
          <w:tcPr>
            <w:tcW w:w="931" w:type="dxa"/>
          </w:tcPr>
          <w:p w14:paraId="6584AFF4" w14:textId="00131F7E" w:rsidR="000F20FA" w:rsidRDefault="00572D5A" w:rsidP="000F20FA">
            <w:r>
              <w:t>12</w:t>
            </w:r>
          </w:p>
        </w:tc>
        <w:tc>
          <w:tcPr>
            <w:tcW w:w="576" w:type="dxa"/>
          </w:tcPr>
          <w:p w14:paraId="2E5F1B01" w14:textId="4A298103" w:rsidR="000F20FA" w:rsidRDefault="009F1ABD" w:rsidP="000F20FA">
            <w:r>
              <w:t>1</w:t>
            </w:r>
          </w:p>
        </w:tc>
        <w:tc>
          <w:tcPr>
            <w:tcW w:w="1416" w:type="dxa"/>
          </w:tcPr>
          <w:p w14:paraId="119BB667" w14:textId="5C4AC94C" w:rsidR="000F20FA" w:rsidRDefault="00572D5A" w:rsidP="000F20FA">
            <w:r w:rsidRPr="00572D5A">
              <w:t>2,357,314</w:t>
            </w:r>
          </w:p>
        </w:tc>
        <w:tc>
          <w:tcPr>
            <w:tcW w:w="1596" w:type="dxa"/>
          </w:tcPr>
          <w:p w14:paraId="1DB15A5F" w14:textId="687396FF" w:rsidR="000F20FA" w:rsidRDefault="00572D5A" w:rsidP="000F20FA">
            <w:r w:rsidRPr="00572D5A">
              <w:t>2,357,314</w:t>
            </w:r>
          </w:p>
        </w:tc>
      </w:tr>
      <w:tr w:rsidR="00F654CF" w14:paraId="3171E052" w14:textId="77777777" w:rsidTr="007F2E32">
        <w:tc>
          <w:tcPr>
            <w:tcW w:w="643" w:type="dxa"/>
          </w:tcPr>
          <w:p w14:paraId="326C37E4" w14:textId="61417DF0" w:rsidR="009F1ABD" w:rsidRDefault="00812687" w:rsidP="000F20FA">
            <w:r>
              <w:t>2</w:t>
            </w:r>
          </w:p>
        </w:tc>
        <w:tc>
          <w:tcPr>
            <w:tcW w:w="1430" w:type="dxa"/>
          </w:tcPr>
          <w:p w14:paraId="7CA903EF" w14:textId="4EF74F15" w:rsidR="009F1ABD" w:rsidRDefault="00572D5A" w:rsidP="000F20FA">
            <w:r w:rsidRPr="00572D5A">
              <w:t>Cisco ISR4331/K9</w:t>
            </w:r>
          </w:p>
        </w:tc>
        <w:tc>
          <w:tcPr>
            <w:tcW w:w="2519" w:type="dxa"/>
          </w:tcPr>
          <w:p w14:paraId="274573AC" w14:textId="77777777" w:rsidR="00DF341E" w:rsidRDefault="00DF341E" w:rsidP="00DF341E">
            <w:r>
              <w:t>Cisco ISR 4331 (3GE, 2NIM, 1SM, 4G FLASH, 4G DRAM, IPB).</w:t>
            </w:r>
          </w:p>
          <w:p w14:paraId="2E735D5C" w14:textId="77777777" w:rsidR="00DF341E" w:rsidRDefault="00DF341E" w:rsidP="00DF341E">
            <w:r>
              <w:t>Thông lượng tổng hợp: từ 100 Mbps đến 300 Mbps.</w:t>
            </w:r>
          </w:p>
          <w:p w14:paraId="1AD15E07" w14:textId="77777777" w:rsidR="00DF341E" w:rsidRDefault="00DF341E" w:rsidP="00DF341E">
            <w:r>
              <w:t>Tổng số cổng WAN hoặc LAN 10/100/1000 trên bo mạch: 3 cổng</w:t>
            </w:r>
          </w:p>
          <w:p w14:paraId="6D10F095" w14:textId="77777777" w:rsidR="00DF341E" w:rsidRDefault="00DF341E" w:rsidP="00DF341E">
            <w:r>
              <w:t>RJ-45-based ports: 2</w:t>
            </w:r>
          </w:p>
          <w:p w14:paraId="3DEA6D41" w14:textId="77777777" w:rsidR="00DF341E" w:rsidRDefault="00DF341E" w:rsidP="00DF341E">
            <w:r>
              <w:t>SFP-based ports: 2</w:t>
            </w:r>
          </w:p>
          <w:p w14:paraId="656E2A75" w14:textId="070E57AA" w:rsidR="00DF341E" w:rsidRDefault="00DF341E" w:rsidP="00DF341E">
            <w:r>
              <w:t>Enhanced service-module slots: 1</w:t>
            </w:r>
          </w:p>
          <w:p w14:paraId="4E5FAE28" w14:textId="77777777" w:rsidR="00DF341E" w:rsidRDefault="00DF341E" w:rsidP="00DF341E">
            <w:r>
              <w:t>NIM slots: 2</w:t>
            </w:r>
          </w:p>
          <w:p w14:paraId="47A924B3" w14:textId="77777777" w:rsidR="00DF341E" w:rsidRDefault="00DF341E" w:rsidP="00DF341E">
            <w:r>
              <w:t>OIR (all I/O modules): Yes</w:t>
            </w:r>
          </w:p>
          <w:p w14:paraId="3EF1BDA5" w14:textId="77777777" w:rsidR="00DF341E" w:rsidRDefault="00DF341E" w:rsidP="00DF341E">
            <w:r>
              <w:t>Onboard ISC slot: 1</w:t>
            </w:r>
          </w:p>
          <w:p w14:paraId="5B053BE1" w14:textId="77777777" w:rsidR="00DF341E" w:rsidRDefault="00DF341E" w:rsidP="00DF341E">
            <w:r>
              <w:t xml:space="preserve">Default memory double-data-rate 3 </w:t>
            </w:r>
            <w:r>
              <w:lastRenderedPageBreak/>
              <w:t>(DDR3) error-correction-code (ECC) DRAM (Combined control/services/data planes): 4 GB</w:t>
            </w:r>
          </w:p>
          <w:p w14:paraId="72D717E1" w14:textId="77777777" w:rsidR="00DF341E" w:rsidRDefault="00DF341E" w:rsidP="00DF341E">
            <w:r>
              <w:t>Maximum memory DDR3 ECC DRAM (Combined control/services/data planes): 16 GB</w:t>
            </w:r>
          </w:p>
          <w:p w14:paraId="40BBF738" w14:textId="77777777" w:rsidR="00DF341E" w:rsidRDefault="00DF341E" w:rsidP="00DF341E">
            <w:r>
              <w:t>Default flash memory:4 GB</w:t>
            </w:r>
          </w:p>
          <w:p w14:paraId="0607E927" w14:textId="77777777" w:rsidR="00DF341E" w:rsidRDefault="00DF341E" w:rsidP="00DF341E">
            <w:r>
              <w:t>Maximum flash memory: 16 GB</w:t>
            </w:r>
          </w:p>
          <w:p w14:paraId="78882D6B" w14:textId="77777777" w:rsidR="00DF341E" w:rsidRDefault="00DF341E" w:rsidP="00DF341E">
            <w:r>
              <w:t>External USB 2.0 slots (type A): 1</w:t>
            </w:r>
          </w:p>
          <w:p w14:paraId="1B43612D" w14:textId="77777777" w:rsidR="00DF341E" w:rsidRDefault="00DF341E" w:rsidP="00DF341E">
            <w:r>
              <w:t>USB console port -type B mini (up to 115.2 kbps): 1</w:t>
            </w:r>
          </w:p>
          <w:p w14:paraId="02F3C634" w14:textId="77777777" w:rsidR="00DF341E" w:rsidRDefault="00DF341E" w:rsidP="00DF341E">
            <w:r>
              <w:t>Serial console port RJ45 (up to 115.2 kbps): 1</w:t>
            </w:r>
          </w:p>
          <w:p w14:paraId="5D077DF9" w14:textId="77777777" w:rsidR="00DF341E" w:rsidRDefault="00DF341E" w:rsidP="00DF341E">
            <w:r>
              <w:t>Serial auxiliary port RJ45 (up to 115.2 kbps): 1</w:t>
            </w:r>
          </w:p>
          <w:p w14:paraId="0378A56F" w14:textId="77777777" w:rsidR="00DF341E" w:rsidRDefault="00DF341E" w:rsidP="00DF341E">
            <w:r>
              <w:t>Power-supply options: Internal: AC and PoE</w:t>
            </w:r>
          </w:p>
          <w:p w14:paraId="7B08ED6B" w14:textId="466F53FD" w:rsidR="009F1ABD" w:rsidRDefault="00DF341E" w:rsidP="00DF341E">
            <w:r>
              <w:t>AC input voltage: 100 to 240 VAC autoranging</w:t>
            </w:r>
          </w:p>
        </w:tc>
        <w:tc>
          <w:tcPr>
            <w:tcW w:w="931" w:type="dxa"/>
          </w:tcPr>
          <w:p w14:paraId="20891CFB" w14:textId="75008BA9" w:rsidR="009F1ABD" w:rsidRDefault="00812687" w:rsidP="000F20FA">
            <w:r>
              <w:lastRenderedPageBreak/>
              <w:t>12</w:t>
            </w:r>
          </w:p>
        </w:tc>
        <w:tc>
          <w:tcPr>
            <w:tcW w:w="576" w:type="dxa"/>
          </w:tcPr>
          <w:p w14:paraId="47298D71" w14:textId="5AB92E09" w:rsidR="009F1ABD" w:rsidRDefault="00BA3527" w:rsidP="000F20FA">
            <w:r>
              <w:t>2</w:t>
            </w:r>
          </w:p>
        </w:tc>
        <w:tc>
          <w:tcPr>
            <w:tcW w:w="1416" w:type="dxa"/>
          </w:tcPr>
          <w:p w14:paraId="2024141A" w14:textId="3DF77F19" w:rsidR="009F1ABD" w:rsidRPr="009F1ABD" w:rsidRDefault="00BA3527" w:rsidP="000F20FA">
            <w:r w:rsidRPr="00BA3527">
              <w:t>52</w:t>
            </w:r>
            <w:r>
              <w:t>,</w:t>
            </w:r>
            <w:r w:rsidRPr="00BA3527">
              <w:t>200</w:t>
            </w:r>
            <w:r>
              <w:t>,</w:t>
            </w:r>
            <w:r w:rsidRPr="00BA3527">
              <w:t>000</w:t>
            </w:r>
          </w:p>
        </w:tc>
        <w:tc>
          <w:tcPr>
            <w:tcW w:w="1596" w:type="dxa"/>
          </w:tcPr>
          <w:p w14:paraId="2323DA13" w14:textId="57C87D75" w:rsidR="009F1ABD" w:rsidRPr="009F1ABD" w:rsidRDefault="00BA3527" w:rsidP="000F20FA">
            <w:r w:rsidRPr="00BA3527">
              <w:t>104,400,000</w:t>
            </w:r>
          </w:p>
        </w:tc>
      </w:tr>
      <w:tr w:rsidR="007F2E32" w14:paraId="128997D9" w14:textId="77777777" w:rsidTr="007F2E32">
        <w:tc>
          <w:tcPr>
            <w:tcW w:w="643" w:type="dxa"/>
          </w:tcPr>
          <w:p w14:paraId="0461C378" w14:textId="03876233" w:rsidR="007F2E32" w:rsidRDefault="00894717" w:rsidP="007F2E32">
            <w:r>
              <w:t>3</w:t>
            </w:r>
          </w:p>
        </w:tc>
        <w:tc>
          <w:tcPr>
            <w:tcW w:w="1430" w:type="dxa"/>
          </w:tcPr>
          <w:p w14:paraId="35947297" w14:textId="0F069348" w:rsidR="007F2E32" w:rsidRPr="00572D5A" w:rsidRDefault="007F2E32" w:rsidP="007F2E32">
            <w:r w:rsidRPr="000326E7">
              <w:rPr>
                <w:color w:val="000000" w:themeColor="text1"/>
                <w:sz w:val="26"/>
                <w:szCs w:val="26"/>
              </w:rPr>
              <w:t>Cisco Router 2811</w:t>
            </w:r>
          </w:p>
        </w:tc>
        <w:tc>
          <w:tcPr>
            <w:tcW w:w="2519" w:type="dxa"/>
          </w:tcPr>
          <w:p w14:paraId="7D5E4BD3" w14:textId="77777777" w:rsidR="007F2E32" w:rsidRPr="005A76A1" w:rsidRDefault="007F2E32" w:rsidP="007F2E32">
            <w:pPr>
              <w:rPr>
                <w:lang w:val="fr-FR"/>
              </w:rPr>
            </w:pPr>
            <w:r w:rsidRPr="005A76A1">
              <w:rPr>
                <w:lang w:val="fr-FR"/>
              </w:rPr>
              <w:t>Device Type</w:t>
            </w:r>
            <w:r w:rsidRPr="005A76A1">
              <w:rPr>
                <w:lang w:val="fr-FR"/>
              </w:rPr>
              <w:tab/>
              <w:t>Router</w:t>
            </w:r>
          </w:p>
          <w:p w14:paraId="258FDCF5" w14:textId="77777777" w:rsidR="007F2E32" w:rsidRPr="005A76A1" w:rsidRDefault="007F2E32" w:rsidP="007F2E32">
            <w:pPr>
              <w:rPr>
                <w:lang w:val="fr-FR"/>
              </w:rPr>
            </w:pPr>
            <w:r w:rsidRPr="005A76A1">
              <w:rPr>
                <w:lang w:val="fr-FR"/>
              </w:rPr>
              <w:t>Enclosure Type</w:t>
            </w:r>
            <w:r w:rsidRPr="005A76A1">
              <w:rPr>
                <w:lang w:val="fr-FR"/>
              </w:rPr>
              <w:tab/>
              <w:t>Desktop - modular - 1U</w:t>
            </w:r>
          </w:p>
          <w:p w14:paraId="1B1C6DDC" w14:textId="77777777" w:rsidR="007F2E32" w:rsidRDefault="007F2E32" w:rsidP="007F2E32">
            <w:r>
              <w:t>Connectivity Technology</w:t>
            </w:r>
            <w:r>
              <w:tab/>
              <w:t>Wired</w:t>
            </w:r>
          </w:p>
          <w:p w14:paraId="2CAF5602" w14:textId="77777777" w:rsidR="007F2E32" w:rsidRDefault="007F2E32" w:rsidP="007F2E32">
            <w:r>
              <w:t>Data Link Protocol</w:t>
            </w:r>
            <w:r>
              <w:tab/>
              <w:t>Ethernet, Fast Ethernet</w:t>
            </w:r>
          </w:p>
          <w:p w14:paraId="5D835055" w14:textId="77777777" w:rsidR="007F2E32" w:rsidRDefault="007F2E32" w:rsidP="007F2E32">
            <w:r>
              <w:t>Network / Transport Protocol</w:t>
            </w:r>
            <w:r>
              <w:tab/>
              <w:t>IPSec</w:t>
            </w:r>
          </w:p>
          <w:p w14:paraId="11ADC345" w14:textId="77777777" w:rsidR="007F2E32" w:rsidRDefault="007F2E32" w:rsidP="007F2E32">
            <w:r>
              <w:t>Remote Management Protocol</w:t>
            </w:r>
            <w:r>
              <w:tab/>
              <w:t>SNMP 3</w:t>
            </w:r>
          </w:p>
          <w:p w14:paraId="5228E13E" w14:textId="77777777" w:rsidR="007F2E32" w:rsidRPr="005A76A1" w:rsidRDefault="007F2E32" w:rsidP="007F2E32">
            <w:pPr>
              <w:rPr>
                <w:lang w:val="fr-FR"/>
              </w:rPr>
            </w:pPr>
            <w:r w:rsidRPr="005A76A1">
              <w:rPr>
                <w:lang w:val="fr-FR"/>
              </w:rPr>
              <w:lastRenderedPageBreak/>
              <w:t>Encryption Algorithm</w:t>
            </w:r>
            <w:r w:rsidRPr="005A76A1">
              <w:rPr>
                <w:lang w:val="fr-FR"/>
              </w:rPr>
              <w:tab/>
              <w:t>DES, Triple DES, AES</w:t>
            </w:r>
          </w:p>
          <w:p w14:paraId="0555E3B0" w14:textId="77777777" w:rsidR="007F2E32" w:rsidRDefault="007F2E32" w:rsidP="007F2E32">
            <w:r>
              <w:t>Authentication Method</w:t>
            </w:r>
            <w:r>
              <w:tab/>
              <w:t>Secure Shell v.2 (SSH2)</w:t>
            </w:r>
          </w:p>
          <w:p w14:paraId="4B0C9A73" w14:textId="77777777" w:rsidR="007F2E32" w:rsidRDefault="007F2E32" w:rsidP="007F2E32">
            <w:r>
              <w:t>Features</w:t>
            </w:r>
            <w:r>
              <w:tab/>
              <w:t>Modular design, firewall protection, 128-bit encryption, hardware encryption, VPN support, MPLS support, URL filtering, 256-bit encryption</w:t>
            </w:r>
          </w:p>
          <w:p w14:paraId="3D8DFA81" w14:textId="77777777" w:rsidR="007F2E32" w:rsidRDefault="007F2E32" w:rsidP="007F2E32">
            <w:r>
              <w:t>Compliant Standards</w:t>
            </w:r>
            <w:r>
              <w:tab/>
              <w:t>IEEE 802.3af</w:t>
            </w:r>
          </w:p>
          <w:p w14:paraId="0AD000B5" w14:textId="77777777" w:rsidR="007F2E32" w:rsidRDefault="007F2E32" w:rsidP="007F2E32">
            <w:r>
              <w:t>RAM</w:t>
            </w:r>
            <w:r>
              <w:tab/>
              <w:t>256 MB (installed) / 760 MB (max) - DDR SDRAM</w:t>
            </w:r>
          </w:p>
          <w:p w14:paraId="68B7CB0F" w14:textId="77777777" w:rsidR="007F2E32" w:rsidRDefault="007F2E32" w:rsidP="007F2E32">
            <w:r>
              <w:t>Flash Memory</w:t>
            </w:r>
            <w:r>
              <w:tab/>
              <w:t>64 MB (installed) / 256 MB (max)</w:t>
            </w:r>
          </w:p>
          <w:p w14:paraId="1AFCD3D7" w14:textId="6DF5FE33" w:rsidR="007F2E32" w:rsidRDefault="007F2E32" w:rsidP="007F2E32">
            <w:r>
              <w:t>Status Indicators</w:t>
            </w:r>
            <w:r>
              <w:tab/>
              <w:t>Link activity, power</w:t>
            </w:r>
          </w:p>
        </w:tc>
        <w:tc>
          <w:tcPr>
            <w:tcW w:w="931" w:type="dxa"/>
          </w:tcPr>
          <w:p w14:paraId="70578F6E" w14:textId="29A1EE48" w:rsidR="007F2E32" w:rsidRDefault="007F2E32" w:rsidP="007F2E32">
            <w:r>
              <w:lastRenderedPageBreak/>
              <w:t>12</w:t>
            </w:r>
          </w:p>
        </w:tc>
        <w:tc>
          <w:tcPr>
            <w:tcW w:w="576" w:type="dxa"/>
          </w:tcPr>
          <w:p w14:paraId="6A26753B" w14:textId="443F14FA" w:rsidR="007F2E32" w:rsidRDefault="007F2E32" w:rsidP="007F2E32">
            <w:r>
              <w:t>1</w:t>
            </w:r>
          </w:p>
        </w:tc>
        <w:tc>
          <w:tcPr>
            <w:tcW w:w="1416" w:type="dxa"/>
          </w:tcPr>
          <w:p w14:paraId="606C4574" w14:textId="7A0BEA55" w:rsidR="007F2E32" w:rsidRPr="00BA3527" w:rsidRDefault="007F2E32" w:rsidP="007F2E32">
            <w:r>
              <w:t>2,093,000</w:t>
            </w:r>
          </w:p>
        </w:tc>
        <w:tc>
          <w:tcPr>
            <w:tcW w:w="1596" w:type="dxa"/>
          </w:tcPr>
          <w:p w14:paraId="34B157FF" w14:textId="08CE51E0" w:rsidR="007F2E32" w:rsidRPr="00BA3527" w:rsidRDefault="007F2E32" w:rsidP="007F2E32">
            <w:r>
              <w:t>2,093,000</w:t>
            </w:r>
          </w:p>
        </w:tc>
      </w:tr>
      <w:tr w:rsidR="009513D2" w14:paraId="579F2992" w14:textId="77777777" w:rsidTr="007F2E32">
        <w:tc>
          <w:tcPr>
            <w:tcW w:w="643" w:type="dxa"/>
          </w:tcPr>
          <w:p w14:paraId="1DA1CE63" w14:textId="7BCEDEE5" w:rsidR="009513D2" w:rsidRDefault="009513D2" w:rsidP="009513D2">
            <w:r>
              <w:t>4</w:t>
            </w:r>
          </w:p>
        </w:tc>
        <w:tc>
          <w:tcPr>
            <w:tcW w:w="1430" w:type="dxa"/>
          </w:tcPr>
          <w:p w14:paraId="63778102" w14:textId="536C1585" w:rsidR="009513D2" w:rsidRPr="000326E7" w:rsidRDefault="009513D2" w:rsidP="009513D2">
            <w:pPr>
              <w:rPr>
                <w:color w:val="000000" w:themeColor="text1"/>
                <w:sz w:val="26"/>
                <w:szCs w:val="26"/>
              </w:rPr>
            </w:pPr>
            <w:r w:rsidRPr="000326E7">
              <w:rPr>
                <w:sz w:val="26"/>
                <w:szCs w:val="26"/>
              </w:rPr>
              <w:t>Cisco 7960G IP Phone</w:t>
            </w:r>
          </w:p>
        </w:tc>
        <w:tc>
          <w:tcPr>
            <w:tcW w:w="2519" w:type="dxa"/>
          </w:tcPr>
          <w:p w14:paraId="4CCAAA93" w14:textId="77777777" w:rsidR="009513D2" w:rsidRDefault="009513D2" w:rsidP="009513D2"/>
          <w:p w14:paraId="15FEBA19" w14:textId="77777777" w:rsidR="009513D2" w:rsidRDefault="009513D2" w:rsidP="009513D2">
            <w:r>
              <w:t>Brand</w:t>
            </w:r>
            <w:r>
              <w:tab/>
              <w:t>Cisco</w:t>
            </w:r>
          </w:p>
          <w:p w14:paraId="68360BC0" w14:textId="77777777" w:rsidR="009513D2" w:rsidRDefault="009513D2" w:rsidP="009513D2">
            <w:r>
              <w:t>Color</w:t>
            </w:r>
            <w:r>
              <w:tab/>
              <w:t>Blue</w:t>
            </w:r>
          </w:p>
          <w:p w14:paraId="7C6DA734" w14:textId="77777777" w:rsidR="009513D2" w:rsidRDefault="009513D2" w:rsidP="009513D2">
            <w:r>
              <w:t>Telephone Type</w:t>
            </w:r>
            <w:r>
              <w:tab/>
              <w:t>Corded</w:t>
            </w:r>
          </w:p>
          <w:p w14:paraId="15B469A8" w14:textId="77777777" w:rsidR="009513D2" w:rsidRDefault="009513D2" w:rsidP="009513D2">
            <w:r>
              <w:t>Power Source</w:t>
            </w:r>
            <w:r>
              <w:tab/>
              <w:t>Corded Electric</w:t>
            </w:r>
          </w:p>
          <w:p w14:paraId="45461DEF" w14:textId="77777777" w:rsidR="009513D2" w:rsidRDefault="009513D2" w:rsidP="009513D2">
            <w:r>
              <w:t>Item Dimensions LxWxH</w:t>
            </w:r>
            <w:r>
              <w:tab/>
              <w:t>10 x 10 x 6 inches</w:t>
            </w:r>
          </w:p>
          <w:p w14:paraId="2DF733BD" w14:textId="77777777" w:rsidR="009513D2" w:rsidRDefault="009513D2" w:rsidP="009513D2">
            <w:r>
              <w:t>Answering System Type</w:t>
            </w:r>
            <w:r>
              <w:tab/>
              <w:t>Digital</w:t>
            </w:r>
          </w:p>
          <w:p w14:paraId="7F88B24C" w14:textId="77777777" w:rsidR="009513D2" w:rsidRDefault="009513D2" w:rsidP="009513D2">
            <w:r>
              <w:t>Item Weight</w:t>
            </w:r>
            <w:r>
              <w:tab/>
              <w:t>6 Pounds</w:t>
            </w:r>
          </w:p>
          <w:p w14:paraId="3A2D093E" w14:textId="77777777" w:rsidR="009513D2" w:rsidRDefault="009513D2" w:rsidP="009513D2">
            <w:r>
              <w:t>Multiline Operation</w:t>
            </w:r>
            <w:r>
              <w:tab/>
              <w:t>Multi-Line Operation</w:t>
            </w:r>
          </w:p>
          <w:p w14:paraId="7A9D09C8" w14:textId="6CC85E45" w:rsidR="009513D2" w:rsidRDefault="009513D2" w:rsidP="009513D2">
            <w:r>
              <w:lastRenderedPageBreak/>
              <w:t>Caller Identification</w:t>
            </w:r>
            <w:r>
              <w:tab/>
              <w:t>Yes</w:t>
            </w:r>
          </w:p>
        </w:tc>
        <w:tc>
          <w:tcPr>
            <w:tcW w:w="931" w:type="dxa"/>
          </w:tcPr>
          <w:p w14:paraId="758D389C" w14:textId="48A065BF" w:rsidR="009513D2" w:rsidRDefault="009513D2" w:rsidP="009513D2">
            <w:r>
              <w:lastRenderedPageBreak/>
              <w:t>12</w:t>
            </w:r>
          </w:p>
        </w:tc>
        <w:tc>
          <w:tcPr>
            <w:tcW w:w="576" w:type="dxa"/>
          </w:tcPr>
          <w:p w14:paraId="45C1BBB9" w14:textId="4C6C2787" w:rsidR="009513D2" w:rsidRDefault="009513D2" w:rsidP="009513D2">
            <w:r>
              <w:t>5</w:t>
            </w:r>
          </w:p>
        </w:tc>
        <w:tc>
          <w:tcPr>
            <w:tcW w:w="1416" w:type="dxa"/>
          </w:tcPr>
          <w:p w14:paraId="344B7635" w14:textId="534DA259" w:rsidR="009513D2" w:rsidRDefault="009513D2" w:rsidP="009513D2">
            <w:r w:rsidRPr="000326E7">
              <w:rPr>
                <w:sz w:val="26"/>
                <w:szCs w:val="26"/>
              </w:rPr>
              <w:t>797,000</w:t>
            </w:r>
          </w:p>
        </w:tc>
        <w:tc>
          <w:tcPr>
            <w:tcW w:w="1596" w:type="dxa"/>
          </w:tcPr>
          <w:p w14:paraId="4E02AC77" w14:textId="67679A09" w:rsidR="009513D2" w:rsidRDefault="009513D2" w:rsidP="009513D2">
            <w:r w:rsidRPr="000326E7">
              <w:rPr>
                <w:color w:val="000000" w:themeColor="text1"/>
                <w:sz w:val="26"/>
                <w:szCs w:val="26"/>
              </w:rPr>
              <w:t>3,985,000</w:t>
            </w:r>
          </w:p>
        </w:tc>
      </w:tr>
      <w:tr w:rsidR="009513D2" w14:paraId="44377CD7" w14:textId="77777777" w:rsidTr="007F2E32">
        <w:tc>
          <w:tcPr>
            <w:tcW w:w="643" w:type="dxa"/>
          </w:tcPr>
          <w:p w14:paraId="19EDD066" w14:textId="24562B50" w:rsidR="009513D2" w:rsidRDefault="009513D2" w:rsidP="009513D2">
            <w:r>
              <w:t>5</w:t>
            </w:r>
          </w:p>
        </w:tc>
        <w:tc>
          <w:tcPr>
            <w:tcW w:w="1430" w:type="dxa"/>
          </w:tcPr>
          <w:p w14:paraId="5360A94D" w14:textId="7C1EA7D0" w:rsidR="009513D2" w:rsidRDefault="009513D2" w:rsidP="009513D2">
            <w:r w:rsidRPr="00BA3527">
              <w:t>HP 1420 -24G ( JG 708B )</w:t>
            </w:r>
          </w:p>
        </w:tc>
        <w:tc>
          <w:tcPr>
            <w:tcW w:w="2519" w:type="dxa"/>
          </w:tcPr>
          <w:p w14:paraId="34B3152E" w14:textId="77777777" w:rsidR="009513D2" w:rsidRDefault="009513D2" w:rsidP="009513D2">
            <w:r>
              <w:t>Ports: (24) RJ-45 tự cảm 10/100/1000 cảng, (2) SFP 100/1000 Mbps cảng, Hỗ trợ tối đa 24 tự cảm 10/100/1000 cổng cộng với 2 cổng SFP</w:t>
            </w:r>
          </w:p>
          <w:p w14:paraId="04DEFE46" w14:textId="77777777" w:rsidR="009513D2" w:rsidRDefault="009513D2" w:rsidP="009513D2"/>
          <w:p w14:paraId="55404579" w14:textId="0DE0D1D8" w:rsidR="009513D2" w:rsidRDefault="009513D2" w:rsidP="009513D2">
            <w:r>
              <w:t>Bộ nhớ và bộ xử lý: 1 MB kích thước flash / Packet đệm: 512 KB</w:t>
            </w:r>
          </w:p>
          <w:p w14:paraId="5B37A9DD" w14:textId="77777777" w:rsidR="009513D2" w:rsidRDefault="009513D2" w:rsidP="009513D2"/>
          <w:p w14:paraId="1DB622E7" w14:textId="79CD7CBF" w:rsidR="009513D2" w:rsidRDefault="009513D2" w:rsidP="009513D2">
            <w:r>
              <w:t>Độ trễ: 100 Mb Độ trễ: &lt;8 ms / 1000 Mb Độ trễ: &lt;16 ms</w:t>
            </w:r>
          </w:p>
          <w:p w14:paraId="1E8E3DF3" w14:textId="77777777" w:rsidR="009513D2" w:rsidRDefault="009513D2" w:rsidP="009513D2"/>
          <w:p w14:paraId="6F65B9A1" w14:textId="017C7482" w:rsidR="009513D2" w:rsidRDefault="009513D2" w:rsidP="009513D2">
            <w:r>
              <w:t>Throughput: lên đến 38,7 Mpps</w:t>
            </w:r>
          </w:p>
          <w:p w14:paraId="4CBDD7FD" w14:textId="77777777" w:rsidR="009513D2" w:rsidRDefault="009513D2" w:rsidP="009513D2"/>
          <w:p w14:paraId="3E4BDD6B" w14:textId="51EB58E3" w:rsidR="009513D2" w:rsidRDefault="009513D2" w:rsidP="009513D2">
            <w:r>
              <w:t>Chuyển đổi công suất: 52 Gbps</w:t>
            </w:r>
          </w:p>
        </w:tc>
        <w:tc>
          <w:tcPr>
            <w:tcW w:w="931" w:type="dxa"/>
          </w:tcPr>
          <w:p w14:paraId="7F7A21AB" w14:textId="0C2770C5" w:rsidR="009513D2" w:rsidRDefault="009513D2" w:rsidP="009513D2">
            <w:r>
              <w:t>12</w:t>
            </w:r>
          </w:p>
        </w:tc>
        <w:tc>
          <w:tcPr>
            <w:tcW w:w="576" w:type="dxa"/>
          </w:tcPr>
          <w:p w14:paraId="0B6A881F" w14:textId="76D2A48C" w:rsidR="009513D2" w:rsidRDefault="009513D2" w:rsidP="009513D2">
            <w:r>
              <w:t>11</w:t>
            </w:r>
          </w:p>
        </w:tc>
        <w:tc>
          <w:tcPr>
            <w:tcW w:w="1416" w:type="dxa"/>
          </w:tcPr>
          <w:p w14:paraId="10F4CF6D" w14:textId="6E833ADA" w:rsidR="009513D2" w:rsidRDefault="009513D2" w:rsidP="009513D2">
            <w:r w:rsidRPr="00BA3527">
              <w:t>3,600,000</w:t>
            </w:r>
          </w:p>
        </w:tc>
        <w:tc>
          <w:tcPr>
            <w:tcW w:w="1596" w:type="dxa"/>
          </w:tcPr>
          <w:p w14:paraId="1AC64AFD" w14:textId="1E43B06A" w:rsidR="009513D2" w:rsidRDefault="009513D2" w:rsidP="009513D2">
            <w:r w:rsidRPr="00BA3527">
              <w:t>3</w:t>
            </w:r>
            <w:r>
              <w:t>9</w:t>
            </w:r>
            <w:r w:rsidRPr="00BA3527">
              <w:t>,</w:t>
            </w:r>
            <w:r>
              <w:t>6</w:t>
            </w:r>
            <w:r w:rsidRPr="00BA3527">
              <w:t>00,000</w:t>
            </w:r>
          </w:p>
        </w:tc>
      </w:tr>
      <w:tr w:rsidR="009513D2" w14:paraId="229AB14F" w14:textId="77777777" w:rsidTr="007F2E32">
        <w:trPr>
          <w:trHeight w:val="485"/>
        </w:trPr>
        <w:tc>
          <w:tcPr>
            <w:tcW w:w="643" w:type="dxa"/>
          </w:tcPr>
          <w:p w14:paraId="6D1B6EE7" w14:textId="5B23EA53" w:rsidR="009513D2" w:rsidRDefault="009513D2" w:rsidP="009513D2">
            <w:r>
              <w:t>6</w:t>
            </w:r>
          </w:p>
        </w:tc>
        <w:tc>
          <w:tcPr>
            <w:tcW w:w="1430" w:type="dxa"/>
          </w:tcPr>
          <w:p w14:paraId="507A74A6" w14:textId="242E58BD" w:rsidR="009513D2" w:rsidRPr="00812687" w:rsidRDefault="009513D2" w:rsidP="009513D2">
            <w:r>
              <w:t>Server (</w:t>
            </w:r>
            <w:r w:rsidRPr="00BA3527">
              <w:t>R282-NO0</w:t>
            </w:r>
            <w:r>
              <w:t>)</w:t>
            </w:r>
          </w:p>
        </w:tc>
        <w:tc>
          <w:tcPr>
            <w:tcW w:w="2519" w:type="dxa"/>
          </w:tcPr>
          <w:p w14:paraId="14111C51" w14:textId="6B73021F" w:rsidR="009513D2" w:rsidRDefault="009513D2" w:rsidP="009513D2">
            <w:r>
              <w:t>3rd Gen. Intel® Xeon® Scalable Processors.</w:t>
            </w:r>
          </w:p>
          <w:p w14:paraId="6F780945" w14:textId="36254A8F" w:rsidR="009513D2" w:rsidRDefault="009513D2" w:rsidP="009513D2">
            <w:r>
              <w:t>8-Channel RDIMM/LRDIMM DDR4 per processor, 32 x DIMMs.</w:t>
            </w:r>
          </w:p>
          <w:p w14:paraId="6B087E98" w14:textId="4FAA2DFC" w:rsidR="009513D2" w:rsidRDefault="009513D2" w:rsidP="009513D2">
            <w:r>
              <w:t>Supports Intel® Optane™ Persistent Memory 200 series.</w:t>
            </w:r>
          </w:p>
          <w:p w14:paraId="3FED8807" w14:textId="4EB2F4D0" w:rsidR="009513D2" w:rsidRDefault="009513D2" w:rsidP="009513D2">
            <w:r>
              <w:t>Dual ROM Architecture supported.</w:t>
            </w:r>
          </w:p>
          <w:p w14:paraId="1688434C" w14:textId="4266A85A" w:rsidR="009513D2" w:rsidRDefault="009513D2" w:rsidP="009513D2">
            <w:r>
              <w:t>Intel® C621A Express Chipset.</w:t>
            </w:r>
          </w:p>
          <w:p w14:paraId="048A6A6B" w14:textId="77777777" w:rsidR="009513D2" w:rsidRDefault="009513D2" w:rsidP="009513D2">
            <w:r>
              <w:t>2 x 1Gb/s LAN ports (Intel® I350-AM2)</w:t>
            </w:r>
          </w:p>
          <w:p w14:paraId="4D213A00" w14:textId="775567E6" w:rsidR="009513D2" w:rsidRDefault="009513D2" w:rsidP="009513D2">
            <w:r>
              <w:t>1 x Dedicated management port.</w:t>
            </w:r>
          </w:p>
          <w:p w14:paraId="0EBAF582" w14:textId="227FCF47" w:rsidR="009513D2" w:rsidRDefault="009513D2" w:rsidP="009513D2">
            <w:r>
              <w:t>16 x 2.5″ SATA/SAS hot-swappable HDD/SSD bays.</w:t>
            </w:r>
          </w:p>
          <w:p w14:paraId="35693818" w14:textId="20AAE804" w:rsidR="009513D2" w:rsidRDefault="009513D2" w:rsidP="009513D2">
            <w:r>
              <w:lastRenderedPageBreak/>
              <w:t>8 x 2.5″ SATA/SAS/Gen4 NVMe hot-swappable HDD/SSD bays.</w:t>
            </w:r>
          </w:p>
          <w:p w14:paraId="2099CF95" w14:textId="5793A556" w:rsidR="009513D2" w:rsidRDefault="009513D2" w:rsidP="009513D2">
            <w:r>
              <w:t>2 x 2.5″ SATA/SAS hot-swappable HDD/SSD bays in rear side.</w:t>
            </w:r>
          </w:p>
          <w:p w14:paraId="47BD38F5" w14:textId="563AC3CF" w:rsidR="009513D2" w:rsidRDefault="009513D2" w:rsidP="009513D2">
            <w:r>
              <w:t>Onboard 12Gb/s SAS expander.</w:t>
            </w:r>
          </w:p>
          <w:p w14:paraId="413EE0D3" w14:textId="2776C7CC" w:rsidR="009513D2" w:rsidRDefault="009513D2" w:rsidP="009513D2">
            <w:r>
              <w:t>8 x PCIe Gen4 expansion slots.</w:t>
            </w:r>
          </w:p>
          <w:p w14:paraId="2443E5FB" w14:textId="12DBB0A8" w:rsidR="009513D2" w:rsidRDefault="009513D2" w:rsidP="009513D2">
            <w:r>
              <w:t>1 x OCP 3.0 Gen4 x16 mezzanine slot.</w:t>
            </w:r>
          </w:p>
          <w:p w14:paraId="04D9F154" w14:textId="1114E4D1" w:rsidR="009513D2" w:rsidRDefault="009513D2" w:rsidP="009513D2">
            <w:r>
              <w:t>1 x OCP 2.0 Gen3 x8 mezzanine slot.</w:t>
            </w:r>
          </w:p>
        </w:tc>
        <w:tc>
          <w:tcPr>
            <w:tcW w:w="931" w:type="dxa"/>
          </w:tcPr>
          <w:p w14:paraId="380BE202" w14:textId="518F116F" w:rsidR="009513D2" w:rsidRDefault="009513D2" w:rsidP="009513D2">
            <w:r>
              <w:lastRenderedPageBreak/>
              <w:t>12</w:t>
            </w:r>
          </w:p>
        </w:tc>
        <w:tc>
          <w:tcPr>
            <w:tcW w:w="576" w:type="dxa"/>
          </w:tcPr>
          <w:p w14:paraId="3AEA2CEF" w14:textId="760C2CA7" w:rsidR="009513D2" w:rsidRDefault="009513D2" w:rsidP="009513D2">
            <w:r>
              <w:t>3</w:t>
            </w:r>
          </w:p>
        </w:tc>
        <w:tc>
          <w:tcPr>
            <w:tcW w:w="1416" w:type="dxa"/>
          </w:tcPr>
          <w:p w14:paraId="44CAAE3B" w14:textId="0175201F" w:rsidR="009513D2" w:rsidRDefault="009513D2" w:rsidP="009513D2">
            <w:r w:rsidRPr="00331A83">
              <w:t>99</w:t>
            </w:r>
            <w:r>
              <w:t>,</w:t>
            </w:r>
            <w:r w:rsidRPr="00331A83">
              <w:t>449</w:t>
            </w:r>
            <w:r>
              <w:t>,</w:t>
            </w:r>
            <w:r w:rsidRPr="00331A83">
              <w:t>000</w:t>
            </w:r>
          </w:p>
        </w:tc>
        <w:tc>
          <w:tcPr>
            <w:tcW w:w="1596" w:type="dxa"/>
          </w:tcPr>
          <w:p w14:paraId="2E8AEC5E" w14:textId="723C089A" w:rsidR="009513D2" w:rsidRDefault="009513D2" w:rsidP="009513D2">
            <w:r w:rsidRPr="00331A83">
              <w:t>298,347,000</w:t>
            </w:r>
          </w:p>
        </w:tc>
      </w:tr>
      <w:tr w:rsidR="009513D2" w14:paraId="2D0E153D" w14:textId="77777777" w:rsidTr="007F2E32">
        <w:tc>
          <w:tcPr>
            <w:tcW w:w="643" w:type="dxa"/>
          </w:tcPr>
          <w:p w14:paraId="6BC7334F" w14:textId="34C516DC" w:rsidR="009513D2" w:rsidRDefault="009513D2" w:rsidP="009513D2">
            <w:r>
              <w:t>7</w:t>
            </w:r>
          </w:p>
        </w:tc>
        <w:tc>
          <w:tcPr>
            <w:tcW w:w="1430" w:type="dxa"/>
          </w:tcPr>
          <w:p w14:paraId="54086026" w14:textId="75EC77B3" w:rsidR="009513D2" w:rsidRDefault="009513D2" w:rsidP="009513D2">
            <w:r w:rsidRPr="002F7488">
              <w:t>WS-C3560CX-12TC-S</w:t>
            </w:r>
          </w:p>
        </w:tc>
        <w:tc>
          <w:tcPr>
            <w:tcW w:w="2519" w:type="dxa"/>
          </w:tcPr>
          <w:p w14:paraId="54FCDC66" w14:textId="77777777" w:rsidR="009513D2" w:rsidRDefault="009513D2" w:rsidP="009513D2">
            <w:r>
              <w:t>Bộ tính năng: Cơ sở IP</w:t>
            </w:r>
          </w:p>
          <w:p w14:paraId="03A01F02" w14:textId="68A69770" w:rsidR="009513D2" w:rsidRDefault="009513D2" w:rsidP="009513D2">
            <w:r>
              <w:t>Giao diện Uplink: 2 x 1G đồng cộng với SFP 2 x 1G.</w:t>
            </w:r>
          </w:p>
          <w:p w14:paraId="30D23D0F" w14:textId="5A0C8F0F" w:rsidR="009513D2" w:rsidRDefault="009513D2" w:rsidP="009513D2">
            <w:r>
              <w:t>Cổng: 12 x 10/100/1000 Gigabit Ethernet.</w:t>
            </w:r>
          </w:p>
          <w:p w14:paraId="0C7D3E2C" w14:textId="2ED91774" w:rsidR="009513D2" w:rsidRDefault="009513D2" w:rsidP="009513D2">
            <w:r>
              <w:t>Chuyển tiếp băng thông: 16 Gbps.</w:t>
            </w:r>
          </w:p>
          <w:p w14:paraId="3BC6C9AB" w14:textId="59659149" w:rsidR="009513D2" w:rsidRDefault="009513D2" w:rsidP="009513D2">
            <w:r>
              <w:t>Chuyển mạch băng thông (công suất full-duplex): 32 Gbps.</w:t>
            </w:r>
          </w:p>
          <w:p w14:paraId="54337AFD" w14:textId="566CF742" w:rsidR="009513D2" w:rsidRDefault="009513D2" w:rsidP="009513D2">
            <w:r>
              <w:t>RAM: 512 MB.</w:t>
            </w:r>
          </w:p>
          <w:p w14:paraId="56021BE4" w14:textId="77777777" w:rsidR="009513D2" w:rsidRDefault="009513D2" w:rsidP="009513D2">
            <w:r>
              <w:t>Bộ nhớ flash: 128 MB</w:t>
            </w:r>
          </w:p>
          <w:p w14:paraId="29F4EDD2" w14:textId="288376B0" w:rsidR="009513D2" w:rsidRDefault="009513D2" w:rsidP="009513D2">
            <w:r>
              <w:t>Kích thước: 4,44 x 26,9 x 21,3 cm.</w:t>
            </w:r>
          </w:p>
          <w:p w14:paraId="605D74C9" w14:textId="2D567718" w:rsidR="009513D2" w:rsidRDefault="009513D2" w:rsidP="009513D2">
            <w:r>
              <w:t>Trọng lượng bao bì: 4,65 Kg.</w:t>
            </w:r>
          </w:p>
        </w:tc>
        <w:tc>
          <w:tcPr>
            <w:tcW w:w="931" w:type="dxa"/>
          </w:tcPr>
          <w:p w14:paraId="7C561AD5" w14:textId="632BA89B" w:rsidR="009513D2" w:rsidRDefault="009513D2" w:rsidP="009513D2">
            <w:r>
              <w:t>12</w:t>
            </w:r>
          </w:p>
        </w:tc>
        <w:tc>
          <w:tcPr>
            <w:tcW w:w="576" w:type="dxa"/>
          </w:tcPr>
          <w:p w14:paraId="0E505917" w14:textId="1F7158A8" w:rsidR="009513D2" w:rsidRDefault="009513D2" w:rsidP="009513D2">
            <w:r>
              <w:t>2</w:t>
            </w:r>
          </w:p>
        </w:tc>
        <w:tc>
          <w:tcPr>
            <w:tcW w:w="1416" w:type="dxa"/>
          </w:tcPr>
          <w:p w14:paraId="3B7676A3" w14:textId="70B3091C" w:rsidR="009513D2" w:rsidRDefault="009513D2" w:rsidP="009513D2">
            <w:r w:rsidRPr="002F7488">
              <w:t>31,089,210</w:t>
            </w:r>
          </w:p>
        </w:tc>
        <w:tc>
          <w:tcPr>
            <w:tcW w:w="1596" w:type="dxa"/>
          </w:tcPr>
          <w:p w14:paraId="4AB2164B" w14:textId="22D5873C" w:rsidR="009513D2" w:rsidRDefault="009513D2" w:rsidP="009513D2">
            <w:r w:rsidRPr="002F7488">
              <w:t>62,178,420</w:t>
            </w:r>
          </w:p>
        </w:tc>
      </w:tr>
      <w:tr w:rsidR="009513D2" w14:paraId="732F903E" w14:textId="77777777" w:rsidTr="007F2E32">
        <w:tc>
          <w:tcPr>
            <w:tcW w:w="643" w:type="dxa"/>
          </w:tcPr>
          <w:p w14:paraId="1C5A9EE7" w14:textId="1F13DD12" w:rsidR="009513D2" w:rsidRDefault="009513D2" w:rsidP="009513D2">
            <w:r>
              <w:t>8</w:t>
            </w:r>
          </w:p>
        </w:tc>
        <w:tc>
          <w:tcPr>
            <w:tcW w:w="1430" w:type="dxa"/>
          </w:tcPr>
          <w:p w14:paraId="5B8EBEBC" w14:textId="299AC8E0" w:rsidR="009513D2" w:rsidRDefault="009513D2" w:rsidP="009513D2">
            <w:r>
              <w:t>PC bộ</w:t>
            </w:r>
          </w:p>
        </w:tc>
        <w:tc>
          <w:tcPr>
            <w:tcW w:w="2519" w:type="dxa"/>
          </w:tcPr>
          <w:p w14:paraId="0E3822B1" w14:textId="77777777" w:rsidR="009513D2" w:rsidRDefault="009513D2" w:rsidP="009513D2"/>
        </w:tc>
        <w:tc>
          <w:tcPr>
            <w:tcW w:w="931" w:type="dxa"/>
          </w:tcPr>
          <w:p w14:paraId="1A97A576" w14:textId="77777777" w:rsidR="009513D2" w:rsidRDefault="009513D2" w:rsidP="009513D2"/>
        </w:tc>
        <w:tc>
          <w:tcPr>
            <w:tcW w:w="576" w:type="dxa"/>
          </w:tcPr>
          <w:p w14:paraId="46B36C72" w14:textId="7028FE31" w:rsidR="009513D2" w:rsidRDefault="009513D2" w:rsidP="009513D2">
            <w:r>
              <w:t>122</w:t>
            </w:r>
          </w:p>
        </w:tc>
        <w:tc>
          <w:tcPr>
            <w:tcW w:w="1416" w:type="dxa"/>
          </w:tcPr>
          <w:p w14:paraId="6C541D50" w14:textId="77777777" w:rsidR="009513D2" w:rsidRDefault="009513D2" w:rsidP="009513D2"/>
        </w:tc>
        <w:tc>
          <w:tcPr>
            <w:tcW w:w="1596" w:type="dxa"/>
          </w:tcPr>
          <w:p w14:paraId="71F58656" w14:textId="77777777" w:rsidR="009513D2" w:rsidRDefault="009513D2" w:rsidP="009513D2"/>
        </w:tc>
      </w:tr>
      <w:tr w:rsidR="009513D2" w14:paraId="4FBCE235" w14:textId="77777777" w:rsidTr="007F2E32">
        <w:tc>
          <w:tcPr>
            <w:tcW w:w="643" w:type="dxa"/>
          </w:tcPr>
          <w:p w14:paraId="2312F51A" w14:textId="77777777" w:rsidR="009513D2" w:rsidRDefault="009513D2" w:rsidP="009513D2"/>
        </w:tc>
        <w:tc>
          <w:tcPr>
            <w:tcW w:w="1430" w:type="dxa"/>
          </w:tcPr>
          <w:p w14:paraId="2951B233" w14:textId="7C84CE1A" w:rsidR="009513D2" w:rsidRDefault="009513D2" w:rsidP="009513D2">
            <w:r w:rsidRPr="009414E9">
              <w:t>HP M01-F2033d 76U01PA</w:t>
            </w:r>
          </w:p>
        </w:tc>
        <w:tc>
          <w:tcPr>
            <w:tcW w:w="2519" w:type="dxa"/>
          </w:tcPr>
          <w:p w14:paraId="2AACB11B" w14:textId="069C05CF" w:rsidR="009513D2" w:rsidRDefault="009513D2" w:rsidP="009513D2">
            <w:r>
              <w:t>CPU: Intel Core i5-12400 (2.5 GHz 4.5GHz/18MB/6 nhân, 12 luồng).</w:t>
            </w:r>
          </w:p>
          <w:p w14:paraId="3E13356C" w14:textId="77777777" w:rsidR="009513D2" w:rsidRDefault="009513D2" w:rsidP="009513D2">
            <w:r>
              <w:t>RAM: 1 x 8GB DDR4 3200MHz (2 Khe cắm,</w:t>
            </w:r>
          </w:p>
          <w:p w14:paraId="01F53732" w14:textId="03CF0DC5" w:rsidR="009513D2" w:rsidRPr="009414E9" w:rsidRDefault="009513D2" w:rsidP="009513D2">
            <w:pPr>
              <w:rPr>
                <w:lang w:val="fr-FR"/>
              </w:rPr>
            </w:pPr>
            <w:r w:rsidRPr="009414E9">
              <w:rPr>
                <w:lang w:val="fr-FR"/>
              </w:rPr>
              <w:t>Đồ họa: Intel UHD Graphics 730</w:t>
            </w:r>
            <w:r>
              <w:rPr>
                <w:lang w:val="fr-FR"/>
              </w:rPr>
              <w:t>.</w:t>
            </w:r>
          </w:p>
          <w:p w14:paraId="37532D2A" w14:textId="77777777" w:rsidR="009513D2" w:rsidRPr="009414E9" w:rsidRDefault="009513D2" w:rsidP="009513D2">
            <w:pPr>
              <w:rPr>
                <w:lang w:val="fr-FR"/>
              </w:rPr>
            </w:pPr>
            <w:r w:rsidRPr="009414E9">
              <w:rPr>
                <w:lang w:val="fr-FR"/>
              </w:rPr>
              <w:lastRenderedPageBreak/>
              <w:t>Lưu trữ: 512GB SSD M.2 NVMe/</w:t>
            </w:r>
          </w:p>
          <w:p w14:paraId="3E2E1A81" w14:textId="394FF723" w:rsidR="009513D2" w:rsidRDefault="009513D2" w:rsidP="009513D2">
            <w:r>
              <w:t>Bàn phím + Chuột.</w:t>
            </w:r>
          </w:p>
        </w:tc>
        <w:tc>
          <w:tcPr>
            <w:tcW w:w="931" w:type="dxa"/>
          </w:tcPr>
          <w:p w14:paraId="09BBA7C0" w14:textId="7A9BDFFA" w:rsidR="009513D2" w:rsidRDefault="009513D2" w:rsidP="009513D2">
            <w:r>
              <w:lastRenderedPageBreak/>
              <w:t>24</w:t>
            </w:r>
          </w:p>
        </w:tc>
        <w:tc>
          <w:tcPr>
            <w:tcW w:w="576" w:type="dxa"/>
          </w:tcPr>
          <w:p w14:paraId="7F1F1EE7" w14:textId="37802DE3" w:rsidR="009513D2" w:rsidRDefault="009513D2" w:rsidP="009513D2">
            <w:r>
              <w:t>122</w:t>
            </w:r>
          </w:p>
        </w:tc>
        <w:tc>
          <w:tcPr>
            <w:tcW w:w="1416" w:type="dxa"/>
          </w:tcPr>
          <w:p w14:paraId="67F17FEC" w14:textId="2003A5BB" w:rsidR="009513D2" w:rsidRDefault="009513D2" w:rsidP="009513D2">
            <w:r w:rsidRPr="009414E9">
              <w:t>15,890,000</w:t>
            </w:r>
          </w:p>
        </w:tc>
        <w:tc>
          <w:tcPr>
            <w:tcW w:w="1596" w:type="dxa"/>
          </w:tcPr>
          <w:p w14:paraId="36C57240" w14:textId="22029EF9" w:rsidR="009513D2" w:rsidRDefault="009513D2" w:rsidP="009513D2">
            <w:r w:rsidRPr="009414E9">
              <w:t>1,938,580,000</w:t>
            </w:r>
          </w:p>
        </w:tc>
      </w:tr>
      <w:tr w:rsidR="009513D2" w14:paraId="51CDE698" w14:textId="77777777" w:rsidTr="007F2E32">
        <w:tc>
          <w:tcPr>
            <w:tcW w:w="643" w:type="dxa"/>
          </w:tcPr>
          <w:p w14:paraId="2A231958" w14:textId="77777777" w:rsidR="009513D2" w:rsidRDefault="009513D2" w:rsidP="009513D2"/>
        </w:tc>
        <w:tc>
          <w:tcPr>
            <w:tcW w:w="1430" w:type="dxa"/>
          </w:tcPr>
          <w:p w14:paraId="1F900D47" w14:textId="3F9807D7" w:rsidR="009513D2" w:rsidRDefault="009513D2" w:rsidP="009513D2">
            <w:r w:rsidRPr="00831A74">
              <w:t>LCD PHILIPS 241V8</w:t>
            </w:r>
          </w:p>
        </w:tc>
        <w:tc>
          <w:tcPr>
            <w:tcW w:w="2519" w:type="dxa"/>
          </w:tcPr>
          <w:p w14:paraId="3466C6BD" w14:textId="77777777" w:rsidR="009513D2" w:rsidRDefault="009513D2" w:rsidP="009513D2">
            <w:r>
              <w:t>Kích thước: 23.8" (1920 x 1080), Tỷ lệ 16:9</w:t>
            </w:r>
          </w:p>
          <w:p w14:paraId="65E30944" w14:textId="77777777" w:rsidR="009513D2" w:rsidRDefault="009513D2" w:rsidP="009513D2">
            <w:r>
              <w:t>Tấm nền IPS, Góc nhìn: 178 (H) / 178 (V)</w:t>
            </w:r>
          </w:p>
          <w:p w14:paraId="51E74FEB" w14:textId="77777777" w:rsidR="009513D2" w:rsidRDefault="009513D2" w:rsidP="009513D2">
            <w:r>
              <w:t>Tần số quét: 75Hz , Thời gian phản hồi 4 ms</w:t>
            </w:r>
          </w:p>
          <w:p w14:paraId="31F1B886" w14:textId="77777777" w:rsidR="009513D2" w:rsidRDefault="009513D2" w:rsidP="009513D2">
            <w:r>
              <w:t>HIển thị màu sắc: 16.7 triệu màu</w:t>
            </w:r>
          </w:p>
          <w:p w14:paraId="745A1B21" w14:textId="2140B177" w:rsidR="009513D2" w:rsidRDefault="009513D2" w:rsidP="009513D2">
            <w:r>
              <w:t>Cổng hình ảnh: , 1 x HDMI, 1 x VGA/D-sub</w:t>
            </w:r>
          </w:p>
        </w:tc>
        <w:tc>
          <w:tcPr>
            <w:tcW w:w="931" w:type="dxa"/>
          </w:tcPr>
          <w:p w14:paraId="3FCFC5FD" w14:textId="7B5279CE" w:rsidR="009513D2" w:rsidRDefault="009513D2" w:rsidP="009513D2">
            <w:r>
              <w:t>24</w:t>
            </w:r>
          </w:p>
        </w:tc>
        <w:tc>
          <w:tcPr>
            <w:tcW w:w="576" w:type="dxa"/>
          </w:tcPr>
          <w:p w14:paraId="20EB3E46" w14:textId="2058DBB4" w:rsidR="009513D2" w:rsidRDefault="009513D2" w:rsidP="009513D2">
            <w:r>
              <w:t>122</w:t>
            </w:r>
          </w:p>
        </w:tc>
        <w:tc>
          <w:tcPr>
            <w:tcW w:w="1416" w:type="dxa"/>
          </w:tcPr>
          <w:p w14:paraId="7BC0C237" w14:textId="34AC35EC" w:rsidR="009513D2" w:rsidRDefault="009513D2" w:rsidP="009513D2">
            <w:r w:rsidRPr="00FD3587">
              <w:t>2,590,000</w:t>
            </w:r>
          </w:p>
        </w:tc>
        <w:tc>
          <w:tcPr>
            <w:tcW w:w="1596" w:type="dxa"/>
          </w:tcPr>
          <w:p w14:paraId="2CE7C06D" w14:textId="4D60112F" w:rsidR="009513D2" w:rsidRDefault="009513D2" w:rsidP="009513D2">
            <w:r w:rsidRPr="00FD3587">
              <w:t>315,980,000</w:t>
            </w:r>
          </w:p>
        </w:tc>
      </w:tr>
      <w:tr w:rsidR="009513D2" w14:paraId="4A85F6D3" w14:textId="77777777" w:rsidTr="007F2E32">
        <w:trPr>
          <w:trHeight w:val="503"/>
        </w:trPr>
        <w:tc>
          <w:tcPr>
            <w:tcW w:w="643" w:type="dxa"/>
          </w:tcPr>
          <w:p w14:paraId="2B14D482" w14:textId="105AEACD" w:rsidR="009513D2" w:rsidRDefault="009513D2" w:rsidP="009513D2">
            <w:r>
              <w:t>C</w:t>
            </w:r>
          </w:p>
        </w:tc>
        <w:tc>
          <w:tcPr>
            <w:tcW w:w="1430" w:type="dxa"/>
          </w:tcPr>
          <w:p w14:paraId="59294F53" w14:textId="23AC2E4D" w:rsidR="009513D2" w:rsidRPr="00F654CF" w:rsidRDefault="009513D2" w:rsidP="009513D2">
            <w:r>
              <w:t>Rack</w:t>
            </w:r>
          </w:p>
        </w:tc>
        <w:tc>
          <w:tcPr>
            <w:tcW w:w="2519" w:type="dxa"/>
          </w:tcPr>
          <w:p w14:paraId="20D503AA" w14:textId="77777777" w:rsidR="009513D2" w:rsidRPr="00F654CF" w:rsidRDefault="009513D2" w:rsidP="009513D2"/>
        </w:tc>
        <w:tc>
          <w:tcPr>
            <w:tcW w:w="931" w:type="dxa"/>
          </w:tcPr>
          <w:p w14:paraId="26FA4270" w14:textId="77777777" w:rsidR="009513D2" w:rsidRDefault="009513D2" w:rsidP="009513D2"/>
        </w:tc>
        <w:tc>
          <w:tcPr>
            <w:tcW w:w="576" w:type="dxa"/>
          </w:tcPr>
          <w:p w14:paraId="69D38692" w14:textId="77777777" w:rsidR="009513D2" w:rsidRDefault="009513D2" w:rsidP="009513D2"/>
        </w:tc>
        <w:tc>
          <w:tcPr>
            <w:tcW w:w="1416" w:type="dxa"/>
          </w:tcPr>
          <w:p w14:paraId="72DE7E9B" w14:textId="77777777" w:rsidR="009513D2" w:rsidRDefault="009513D2" w:rsidP="009513D2"/>
        </w:tc>
        <w:tc>
          <w:tcPr>
            <w:tcW w:w="1596" w:type="dxa"/>
          </w:tcPr>
          <w:p w14:paraId="5CABEBE7" w14:textId="77777777" w:rsidR="009513D2" w:rsidRDefault="009513D2" w:rsidP="009513D2"/>
        </w:tc>
      </w:tr>
      <w:tr w:rsidR="009513D2" w14:paraId="322C16CC" w14:textId="77777777" w:rsidTr="007F2E32">
        <w:tc>
          <w:tcPr>
            <w:tcW w:w="643" w:type="dxa"/>
          </w:tcPr>
          <w:p w14:paraId="71D9898F" w14:textId="1B446AB8" w:rsidR="009513D2" w:rsidRDefault="009513D2" w:rsidP="009513D2">
            <w:r>
              <w:t>5</w:t>
            </w:r>
          </w:p>
        </w:tc>
        <w:tc>
          <w:tcPr>
            <w:tcW w:w="1430" w:type="dxa"/>
          </w:tcPr>
          <w:p w14:paraId="417F2238" w14:textId="3AE9B4E7" w:rsidR="009513D2" w:rsidRDefault="009513D2" w:rsidP="009513D2">
            <w:r w:rsidRPr="00F654CF">
              <w:t>EGAV-PROF20</w:t>
            </w:r>
          </w:p>
        </w:tc>
        <w:tc>
          <w:tcPr>
            <w:tcW w:w="2519" w:type="dxa"/>
          </w:tcPr>
          <w:p w14:paraId="45508E24" w14:textId="60EF576A" w:rsidR="009513D2" w:rsidRDefault="009513D2" w:rsidP="009513D2">
            <w:r w:rsidRPr="00F654CF">
              <w:t>ECHOGEAR 20U Open Frame Rack for Servers &amp; AV Gear - Wall Mountable Design Includes 2x Vented Shelves, 25x Rack Mounting Screws, 4x Leveling Feet, 4x Shelf Stops, &amp; 2x Securement Straps</w:t>
            </w:r>
          </w:p>
        </w:tc>
        <w:tc>
          <w:tcPr>
            <w:tcW w:w="931" w:type="dxa"/>
          </w:tcPr>
          <w:p w14:paraId="3E69E613" w14:textId="78692C57" w:rsidR="009513D2" w:rsidRDefault="009513D2" w:rsidP="009513D2">
            <w:r>
              <w:t>24</w:t>
            </w:r>
          </w:p>
        </w:tc>
        <w:tc>
          <w:tcPr>
            <w:tcW w:w="576" w:type="dxa"/>
          </w:tcPr>
          <w:p w14:paraId="7FAC4F6C" w14:textId="0A7FEAE9" w:rsidR="009513D2" w:rsidRDefault="009513D2" w:rsidP="009513D2">
            <w:r>
              <w:t>1</w:t>
            </w:r>
          </w:p>
        </w:tc>
        <w:tc>
          <w:tcPr>
            <w:tcW w:w="1416" w:type="dxa"/>
          </w:tcPr>
          <w:p w14:paraId="106FF15A" w14:textId="759FF05E" w:rsidR="009513D2" w:rsidRDefault="009513D2" w:rsidP="009513D2">
            <w:r>
              <w:t>11,600,000</w:t>
            </w:r>
          </w:p>
        </w:tc>
        <w:tc>
          <w:tcPr>
            <w:tcW w:w="1596" w:type="dxa"/>
          </w:tcPr>
          <w:p w14:paraId="318ABAC6" w14:textId="7E310702" w:rsidR="009513D2" w:rsidRDefault="009513D2" w:rsidP="009513D2">
            <w:r>
              <w:t>11,600,000</w:t>
            </w:r>
          </w:p>
        </w:tc>
      </w:tr>
      <w:tr w:rsidR="009513D2" w14:paraId="32A912D6" w14:textId="77777777" w:rsidTr="007F2E32">
        <w:tc>
          <w:tcPr>
            <w:tcW w:w="643" w:type="dxa"/>
          </w:tcPr>
          <w:p w14:paraId="7508B7E1" w14:textId="5DB29CC4" w:rsidR="009513D2" w:rsidRDefault="009513D2" w:rsidP="009513D2">
            <w:r>
              <w:t>6</w:t>
            </w:r>
          </w:p>
        </w:tc>
        <w:tc>
          <w:tcPr>
            <w:tcW w:w="1430" w:type="dxa"/>
          </w:tcPr>
          <w:p w14:paraId="6A83320A" w14:textId="715975BC" w:rsidR="009513D2" w:rsidRPr="00F654CF" w:rsidRDefault="009513D2" w:rsidP="009513D2">
            <w:r w:rsidRPr="006F6C6D">
              <w:t>TMC-PDU12CB</w:t>
            </w:r>
          </w:p>
        </w:tc>
        <w:tc>
          <w:tcPr>
            <w:tcW w:w="2519" w:type="dxa"/>
          </w:tcPr>
          <w:p w14:paraId="3BDE26D2" w14:textId="77777777" w:rsidR="009513D2" w:rsidRDefault="009513D2" w:rsidP="009513D2">
            <w:r>
              <w:t>PDU bao gồm 12 ổ cắm chuẩn universal (đa năng); có MCB bảo vệ 6kA 32A; đèn báo tín hiệu; dây dẫn 3x2.5mm2 dài từ 1.5m</w:t>
            </w:r>
          </w:p>
          <w:p w14:paraId="54842153" w14:textId="4137DE1B" w:rsidR="009513D2" w:rsidRDefault="009513D2" w:rsidP="009513D2">
            <w:r>
              <w:t xml:space="preserve">Vỏ bằng thép CT3 được sơn tĩnh điện màu đen sần, mã màu MX8081-770. </w:t>
            </w:r>
          </w:p>
          <w:p w14:paraId="6BFF6197" w14:textId="052A5216" w:rsidR="009513D2" w:rsidRDefault="009513D2" w:rsidP="009513D2">
            <w:r>
              <w:t xml:space="preserve">Đầu vào: dạng đầu chờ, có thể kết hợp các loại: universal (đa năng) - IEC320; C13 (đầu cái) - IEC320 C13; C14 (đầu đực) - IEC320 </w:t>
            </w:r>
            <w:r>
              <w:lastRenderedPageBreak/>
              <w:t>C14; C19 (đầu cái) - IEC320 C19; C20 (đầu đực) - IEC320 C20; công nghiệp - IEC60320.</w:t>
            </w:r>
          </w:p>
          <w:p w14:paraId="3F4FC209" w14:textId="4D5B71EF" w:rsidR="009513D2" w:rsidRDefault="009513D2" w:rsidP="009513D2">
            <w:r>
              <w:t>Kích thước: Rộng 50mm x Cao 50mm x Dài 870mm.</w:t>
            </w:r>
          </w:p>
          <w:p w14:paraId="71D3A790" w14:textId="77777777" w:rsidR="009513D2" w:rsidRDefault="009513D2" w:rsidP="009513D2">
            <w:r>
              <w:t>Quy cách lắp dọc tủ rack</w:t>
            </w:r>
          </w:p>
          <w:p w14:paraId="46239AD9" w14:textId="5FD0266A" w:rsidR="009513D2" w:rsidRPr="00F654CF" w:rsidRDefault="009513D2" w:rsidP="009513D2">
            <w:r>
              <w:t>Điện áp sử dụng: Đầu vào 220V-250V.</w:t>
            </w:r>
          </w:p>
        </w:tc>
        <w:tc>
          <w:tcPr>
            <w:tcW w:w="931" w:type="dxa"/>
          </w:tcPr>
          <w:p w14:paraId="5EF86247" w14:textId="07D91C99" w:rsidR="009513D2" w:rsidRDefault="009513D2" w:rsidP="009513D2">
            <w:r>
              <w:lastRenderedPageBreak/>
              <w:t>12</w:t>
            </w:r>
          </w:p>
        </w:tc>
        <w:tc>
          <w:tcPr>
            <w:tcW w:w="576" w:type="dxa"/>
          </w:tcPr>
          <w:p w14:paraId="79DF29C3" w14:textId="2F2ABFF2" w:rsidR="009513D2" w:rsidRDefault="009513D2" w:rsidP="009513D2">
            <w:r>
              <w:t>1</w:t>
            </w:r>
          </w:p>
        </w:tc>
        <w:tc>
          <w:tcPr>
            <w:tcW w:w="1416" w:type="dxa"/>
          </w:tcPr>
          <w:p w14:paraId="0152143B" w14:textId="64094CFF" w:rsidR="009513D2" w:rsidRDefault="009513D2" w:rsidP="009513D2">
            <w:r>
              <w:t>900,000</w:t>
            </w:r>
          </w:p>
        </w:tc>
        <w:tc>
          <w:tcPr>
            <w:tcW w:w="1596" w:type="dxa"/>
          </w:tcPr>
          <w:p w14:paraId="44DECE9C" w14:textId="3109CC0E" w:rsidR="009513D2" w:rsidRDefault="009513D2" w:rsidP="009513D2">
            <w:r>
              <w:t>900,000</w:t>
            </w:r>
          </w:p>
        </w:tc>
      </w:tr>
      <w:tr w:rsidR="009513D2" w14:paraId="05C45305" w14:textId="77777777" w:rsidTr="007F2E32">
        <w:trPr>
          <w:trHeight w:val="445"/>
        </w:trPr>
        <w:tc>
          <w:tcPr>
            <w:tcW w:w="643" w:type="dxa"/>
          </w:tcPr>
          <w:p w14:paraId="00DA5EC5" w14:textId="57B1974B" w:rsidR="009513D2" w:rsidRDefault="009513D2" w:rsidP="009513D2">
            <w:r>
              <w:t>D</w:t>
            </w:r>
          </w:p>
        </w:tc>
        <w:tc>
          <w:tcPr>
            <w:tcW w:w="1430" w:type="dxa"/>
          </w:tcPr>
          <w:p w14:paraId="54724D35" w14:textId="0523176D" w:rsidR="009513D2" w:rsidRPr="005043CD" w:rsidRDefault="009513D2" w:rsidP="009513D2">
            <w:r>
              <w:t>Phần mềm</w:t>
            </w:r>
          </w:p>
        </w:tc>
        <w:tc>
          <w:tcPr>
            <w:tcW w:w="2519" w:type="dxa"/>
          </w:tcPr>
          <w:p w14:paraId="4008D973" w14:textId="77777777" w:rsidR="009513D2" w:rsidRDefault="009513D2" w:rsidP="009513D2"/>
        </w:tc>
        <w:tc>
          <w:tcPr>
            <w:tcW w:w="931" w:type="dxa"/>
          </w:tcPr>
          <w:p w14:paraId="2E8AE500" w14:textId="77777777" w:rsidR="009513D2" w:rsidRDefault="009513D2" w:rsidP="009513D2"/>
        </w:tc>
        <w:tc>
          <w:tcPr>
            <w:tcW w:w="576" w:type="dxa"/>
          </w:tcPr>
          <w:p w14:paraId="217FEAC6" w14:textId="77777777" w:rsidR="009513D2" w:rsidRDefault="009513D2" w:rsidP="009513D2"/>
        </w:tc>
        <w:tc>
          <w:tcPr>
            <w:tcW w:w="1416" w:type="dxa"/>
          </w:tcPr>
          <w:p w14:paraId="435E6321" w14:textId="77777777" w:rsidR="009513D2" w:rsidRDefault="009513D2" w:rsidP="009513D2"/>
        </w:tc>
        <w:tc>
          <w:tcPr>
            <w:tcW w:w="1596" w:type="dxa"/>
          </w:tcPr>
          <w:p w14:paraId="170DC17B" w14:textId="77777777" w:rsidR="009513D2" w:rsidRDefault="009513D2" w:rsidP="009513D2"/>
        </w:tc>
      </w:tr>
      <w:tr w:rsidR="009513D2" w14:paraId="2418E428" w14:textId="77777777" w:rsidTr="007F2E32">
        <w:tc>
          <w:tcPr>
            <w:tcW w:w="643" w:type="dxa"/>
          </w:tcPr>
          <w:p w14:paraId="6725D639" w14:textId="77777777" w:rsidR="009513D2" w:rsidRDefault="009513D2" w:rsidP="009513D2"/>
        </w:tc>
        <w:tc>
          <w:tcPr>
            <w:tcW w:w="1430" w:type="dxa"/>
          </w:tcPr>
          <w:p w14:paraId="31983FC5" w14:textId="08765539" w:rsidR="009513D2" w:rsidRDefault="009513D2" w:rsidP="009513D2">
            <w:r w:rsidRPr="000F341F">
              <w:t>9EM-00653</w:t>
            </w:r>
          </w:p>
        </w:tc>
        <w:tc>
          <w:tcPr>
            <w:tcW w:w="2519" w:type="dxa"/>
          </w:tcPr>
          <w:p w14:paraId="38D33418" w14:textId="0EA8F67F" w:rsidR="009513D2" w:rsidRDefault="009513D2" w:rsidP="009513D2">
            <w:r w:rsidRPr="000F341F">
              <w:t>WinSvrSTDCore 2019 SNGL OLP 2Lic NL CoreLic</w:t>
            </w:r>
            <w:r>
              <w:t>.</w:t>
            </w:r>
          </w:p>
        </w:tc>
        <w:tc>
          <w:tcPr>
            <w:tcW w:w="931" w:type="dxa"/>
          </w:tcPr>
          <w:p w14:paraId="19825A28" w14:textId="47830D54" w:rsidR="009513D2" w:rsidRDefault="009513D2" w:rsidP="009513D2"/>
        </w:tc>
        <w:tc>
          <w:tcPr>
            <w:tcW w:w="576" w:type="dxa"/>
          </w:tcPr>
          <w:p w14:paraId="38C9776A" w14:textId="09A31D85" w:rsidR="009513D2" w:rsidRDefault="009513D2" w:rsidP="009513D2">
            <w:r>
              <w:t>1</w:t>
            </w:r>
          </w:p>
        </w:tc>
        <w:tc>
          <w:tcPr>
            <w:tcW w:w="1416" w:type="dxa"/>
          </w:tcPr>
          <w:p w14:paraId="23F6F0E8" w14:textId="7F141600" w:rsidR="009513D2" w:rsidRDefault="009513D2" w:rsidP="009513D2">
            <w:r w:rsidRPr="006C6E75">
              <w:t>2</w:t>
            </w:r>
            <w:r>
              <w:t>,</w:t>
            </w:r>
            <w:r w:rsidRPr="006C6E75">
              <w:t>606</w:t>
            </w:r>
            <w:r>
              <w:t>,</w:t>
            </w:r>
            <w:r w:rsidRPr="006C6E75">
              <w:t>000</w:t>
            </w:r>
          </w:p>
        </w:tc>
        <w:tc>
          <w:tcPr>
            <w:tcW w:w="1596" w:type="dxa"/>
          </w:tcPr>
          <w:p w14:paraId="5384AE20" w14:textId="134B86CA" w:rsidR="009513D2" w:rsidRDefault="009513D2" w:rsidP="009513D2">
            <w:r w:rsidRPr="006C6E75">
              <w:t>2</w:t>
            </w:r>
            <w:r>
              <w:t>,</w:t>
            </w:r>
            <w:r w:rsidRPr="006C6E75">
              <w:t>606</w:t>
            </w:r>
            <w:r>
              <w:t>,</w:t>
            </w:r>
            <w:r w:rsidRPr="006C6E75">
              <w:t>000</w:t>
            </w:r>
          </w:p>
        </w:tc>
      </w:tr>
      <w:tr w:rsidR="009513D2" w14:paraId="6A0D5EAE" w14:textId="77777777" w:rsidTr="007F2E32">
        <w:tc>
          <w:tcPr>
            <w:tcW w:w="643" w:type="dxa"/>
          </w:tcPr>
          <w:p w14:paraId="6AF98C54" w14:textId="77777777" w:rsidR="009513D2" w:rsidRDefault="009513D2" w:rsidP="009513D2"/>
        </w:tc>
        <w:tc>
          <w:tcPr>
            <w:tcW w:w="1430" w:type="dxa"/>
          </w:tcPr>
          <w:p w14:paraId="028963BD" w14:textId="096AC83C" w:rsidR="009513D2" w:rsidRDefault="009513D2" w:rsidP="009513D2">
            <w:r>
              <w:t>Q5Y-00003</w:t>
            </w:r>
          </w:p>
        </w:tc>
        <w:tc>
          <w:tcPr>
            <w:tcW w:w="2519" w:type="dxa"/>
          </w:tcPr>
          <w:p w14:paraId="606FB292" w14:textId="5E8710EF" w:rsidR="009513D2" w:rsidRDefault="009513D2" w:rsidP="009513D2">
            <w:r>
              <w:t>O365E3Open ShrdSvr SNGLSubsVLOLP NL</w:t>
            </w:r>
          </w:p>
          <w:p w14:paraId="6BC3E874" w14:textId="38226A0D" w:rsidR="009513D2" w:rsidRDefault="009513D2" w:rsidP="009513D2">
            <w:r>
              <w:t>AnnualQlf</w:t>
            </w:r>
          </w:p>
        </w:tc>
        <w:tc>
          <w:tcPr>
            <w:tcW w:w="931" w:type="dxa"/>
          </w:tcPr>
          <w:p w14:paraId="55B99D15" w14:textId="77777777" w:rsidR="009513D2" w:rsidRDefault="009513D2" w:rsidP="009513D2"/>
        </w:tc>
        <w:tc>
          <w:tcPr>
            <w:tcW w:w="576" w:type="dxa"/>
          </w:tcPr>
          <w:p w14:paraId="4CCC119C" w14:textId="60905A9F" w:rsidR="009513D2" w:rsidRDefault="009513D2" w:rsidP="009513D2">
            <w:r>
              <w:t>7</w:t>
            </w:r>
          </w:p>
        </w:tc>
        <w:tc>
          <w:tcPr>
            <w:tcW w:w="1416" w:type="dxa"/>
          </w:tcPr>
          <w:p w14:paraId="4BCC657D" w14:textId="005E624E" w:rsidR="009513D2" w:rsidRDefault="009513D2" w:rsidP="009513D2">
            <w:r>
              <w:t>4,835,000</w:t>
            </w:r>
          </w:p>
        </w:tc>
        <w:tc>
          <w:tcPr>
            <w:tcW w:w="1596" w:type="dxa"/>
          </w:tcPr>
          <w:p w14:paraId="7B5E41C0" w14:textId="418F124B" w:rsidR="009513D2" w:rsidRDefault="009513D2" w:rsidP="009513D2">
            <w:r>
              <w:t>33,845,000</w:t>
            </w:r>
          </w:p>
        </w:tc>
      </w:tr>
      <w:tr w:rsidR="009513D2" w14:paraId="39495D47" w14:textId="77777777" w:rsidTr="007F2E32">
        <w:trPr>
          <w:trHeight w:val="416"/>
        </w:trPr>
        <w:tc>
          <w:tcPr>
            <w:tcW w:w="643" w:type="dxa"/>
          </w:tcPr>
          <w:p w14:paraId="7636E5A4" w14:textId="4E8C3D31" w:rsidR="009513D2" w:rsidRDefault="009513D2" w:rsidP="009513D2">
            <w:r>
              <w:t>E</w:t>
            </w:r>
          </w:p>
        </w:tc>
        <w:tc>
          <w:tcPr>
            <w:tcW w:w="1430" w:type="dxa"/>
          </w:tcPr>
          <w:p w14:paraId="3314B13A" w14:textId="00D44D79" w:rsidR="009513D2" w:rsidRDefault="009513D2" w:rsidP="009513D2">
            <w:r>
              <w:t>Dịch vụ</w:t>
            </w:r>
          </w:p>
        </w:tc>
        <w:tc>
          <w:tcPr>
            <w:tcW w:w="2519" w:type="dxa"/>
          </w:tcPr>
          <w:p w14:paraId="3BDFC03C" w14:textId="77777777" w:rsidR="009513D2" w:rsidRDefault="009513D2" w:rsidP="009513D2"/>
        </w:tc>
        <w:tc>
          <w:tcPr>
            <w:tcW w:w="931" w:type="dxa"/>
          </w:tcPr>
          <w:p w14:paraId="11DE8030" w14:textId="77777777" w:rsidR="009513D2" w:rsidRDefault="009513D2" w:rsidP="009513D2"/>
        </w:tc>
        <w:tc>
          <w:tcPr>
            <w:tcW w:w="576" w:type="dxa"/>
          </w:tcPr>
          <w:p w14:paraId="1FE8625E" w14:textId="77777777" w:rsidR="009513D2" w:rsidRDefault="009513D2" w:rsidP="009513D2"/>
        </w:tc>
        <w:tc>
          <w:tcPr>
            <w:tcW w:w="1416" w:type="dxa"/>
          </w:tcPr>
          <w:p w14:paraId="31127B14" w14:textId="77777777" w:rsidR="009513D2" w:rsidRDefault="009513D2" w:rsidP="009513D2"/>
        </w:tc>
        <w:tc>
          <w:tcPr>
            <w:tcW w:w="1596" w:type="dxa"/>
          </w:tcPr>
          <w:p w14:paraId="2D087A52" w14:textId="77777777" w:rsidR="009513D2" w:rsidRDefault="009513D2" w:rsidP="009513D2"/>
        </w:tc>
      </w:tr>
      <w:tr w:rsidR="009513D2" w14:paraId="73E8C362" w14:textId="77777777" w:rsidTr="007F2E32">
        <w:trPr>
          <w:trHeight w:val="2396"/>
        </w:trPr>
        <w:tc>
          <w:tcPr>
            <w:tcW w:w="643" w:type="dxa"/>
          </w:tcPr>
          <w:p w14:paraId="14DD20D7" w14:textId="77777777" w:rsidR="009513D2" w:rsidRDefault="009513D2" w:rsidP="009513D2"/>
        </w:tc>
        <w:tc>
          <w:tcPr>
            <w:tcW w:w="3949" w:type="dxa"/>
            <w:gridSpan w:val="2"/>
          </w:tcPr>
          <w:p w14:paraId="3A1FC639" w14:textId="05A68E0F" w:rsidR="009513D2" w:rsidRDefault="009513D2" w:rsidP="009513D2">
            <w:pPr>
              <w:pStyle w:val="ListParagraph"/>
              <w:numPr>
                <w:ilvl w:val="0"/>
                <w:numId w:val="14"/>
              </w:numPr>
              <w:ind w:left="322" w:hanging="283"/>
            </w:pPr>
            <w:r>
              <w:t>Cấu hình dịch vụ DHCP, FTP, Email.</w:t>
            </w:r>
          </w:p>
          <w:p w14:paraId="7F229A97" w14:textId="6D9198FA" w:rsidR="009513D2" w:rsidRDefault="009513D2" w:rsidP="009513D2">
            <w:pPr>
              <w:pStyle w:val="ListParagraph"/>
              <w:numPr>
                <w:ilvl w:val="0"/>
                <w:numId w:val="14"/>
              </w:numPr>
              <w:ind w:left="322" w:hanging="283"/>
            </w:pPr>
            <w:r>
              <w:t>Cấu hình bảo mật.</w:t>
            </w:r>
          </w:p>
          <w:p w14:paraId="7A7CF98C" w14:textId="77777777" w:rsidR="009513D2" w:rsidRDefault="009513D2" w:rsidP="009513D2">
            <w:pPr>
              <w:pStyle w:val="ListParagraph"/>
              <w:numPr>
                <w:ilvl w:val="0"/>
                <w:numId w:val="14"/>
              </w:numPr>
              <w:ind w:left="322" w:hanging="283"/>
            </w:pPr>
            <w:r>
              <w:t>Cấu hình Router, Switch</w:t>
            </w:r>
          </w:p>
          <w:p w14:paraId="358BBDF2" w14:textId="77777777" w:rsidR="009513D2" w:rsidRDefault="009513D2" w:rsidP="009513D2">
            <w:pPr>
              <w:pStyle w:val="ListParagraph"/>
              <w:numPr>
                <w:ilvl w:val="0"/>
                <w:numId w:val="14"/>
              </w:numPr>
              <w:ind w:left="322" w:hanging="283"/>
            </w:pPr>
            <w:r>
              <w:t>Tạo tài khoản Office 365</w:t>
            </w:r>
          </w:p>
          <w:p w14:paraId="31609CB9" w14:textId="77777777" w:rsidR="009513D2" w:rsidRDefault="009513D2" w:rsidP="009513D2">
            <w:pPr>
              <w:pStyle w:val="ListParagraph"/>
              <w:numPr>
                <w:ilvl w:val="0"/>
                <w:numId w:val="14"/>
              </w:numPr>
              <w:ind w:left="322" w:hanging="283"/>
            </w:pPr>
            <w:r>
              <w:t>Test, kiểm tra hệ thống</w:t>
            </w:r>
          </w:p>
          <w:p w14:paraId="79B24219" w14:textId="77777777" w:rsidR="009513D2" w:rsidRDefault="009513D2" w:rsidP="009513D2">
            <w:pPr>
              <w:pStyle w:val="ListParagraph"/>
              <w:numPr>
                <w:ilvl w:val="0"/>
                <w:numId w:val="14"/>
              </w:numPr>
              <w:ind w:left="322" w:hanging="283"/>
            </w:pPr>
            <w:r>
              <w:t>Tài liệu hướng dẫn và cấu hình</w:t>
            </w:r>
          </w:p>
          <w:p w14:paraId="29916DE9" w14:textId="2D992C06" w:rsidR="009513D2" w:rsidRDefault="009513D2" w:rsidP="009513D2">
            <w:pPr>
              <w:pStyle w:val="ListParagraph"/>
              <w:numPr>
                <w:ilvl w:val="0"/>
                <w:numId w:val="14"/>
              </w:numPr>
              <w:ind w:left="322" w:hanging="283"/>
            </w:pPr>
            <w:r>
              <w:t>Thuê domain name, thuê địa chỉ IP của ISP</w:t>
            </w:r>
          </w:p>
        </w:tc>
        <w:tc>
          <w:tcPr>
            <w:tcW w:w="931" w:type="dxa"/>
          </w:tcPr>
          <w:p w14:paraId="4B325C83" w14:textId="77777777" w:rsidR="009513D2" w:rsidRDefault="009513D2" w:rsidP="009513D2"/>
        </w:tc>
        <w:tc>
          <w:tcPr>
            <w:tcW w:w="576" w:type="dxa"/>
          </w:tcPr>
          <w:p w14:paraId="6613E867" w14:textId="77777777" w:rsidR="009513D2" w:rsidRDefault="009513D2" w:rsidP="009513D2"/>
        </w:tc>
        <w:tc>
          <w:tcPr>
            <w:tcW w:w="1416" w:type="dxa"/>
          </w:tcPr>
          <w:p w14:paraId="24C796F4" w14:textId="25F9F6BC" w:rsidR="009513D2" w:rsidRDefault="009513D2" w:rsidP="009513D2">
            <w:r>
              <w:t>100,000,000</w:t>
            </w:r>
          </w:p>
        </w:tc>
        <w:tc>
          <w:tcPr>
            <w:tcW w:w="1596" w:type="dxa"/>
          </w:tcPr>
          <w:p w14:paraId="17F6D8D3" w14:textId="123B4948" w:rsidR="009513D2" w:rsidRDefault="009513D2" w:rsidP="009513D2">
            <w:r>
              <w:t>100,000,000</w:t>
            </w:r>
          </w:p>
        </w:tc>
      </w:tr>
      <w:tr w:rsidR="009513D2" w14:paraId="186CFCAE" w14:textId="77777777" w:rsidTr="00057CA7">
        <w:trPr>
          <w:trHeight w:val="606"/>
        </w:trPr>
        <w:tc>
          <w:tcPr>
            <w:tcW w:w="7515" w:type="dxa"/>
            <w:gridSpan w:val="6"/>
          </w:tcPr>
          <w:p w14:paraId="223591D0" w14:textId="762962D1" w:rsidR="009513D2" w:rsidRDefault="009513D2" w:rsidP="009513D2">
            <w:r>
              <w:t>TỔNG CỘNG</w:t>
            </w:r>
          </w:p>
        </w:tc>
        <w:tc>
          <w:tcPr>
            <w:tcW w:w="1596" w:type="dxa"/>
          </w:tcPr>
          <w:p w14:paraId="7C27A835" w14:textId="2226B5C2" w:rsidR="009513D2" w:rsidRDefault="009513D2" w:rsidP="009513D2">
            <w:r w:rsidRPr="00997279">
              <w:t>2</w:t>
            </w:r>
            <w:r>
              <w:t>,</w:t>
            </w:r>
            <w:r w:rsidRPr="00997279">
              <w:t>9</w:t>
            </w:r>
            <w:r>
              <w:t>1</w:t>
            </w:r>
            <w:r w:rsidRPr="00997279">
              <w:t>6</w:t>
            </w:r>
            <w:r>
              <w:t>,471,</w:t>
            </w:r>
            <w:r w:rsidRPr="00997279">
              <w:t>734</w:t>
            </w:r>
          </w:p>
        </w:tc>
      </w:tr>
    </w:tbl>
    <w:p w14:paraId="08B49874" w14:textId="77777777" w:rsidR="00D21C96" w:rsidRPr="00D21C96" w:rsidRDefault="00D21C96" w:rsidP="00D21C96"/>
    <w:p w14:paraId="15C5E233" w14:textId="51057E53" w:rsidR="00C132F1" w:rsidRPr="001E7A2A" w:rsidRDefault="00DC491E" w:rsidP="001E7A2A">
      <w:pPr>
        <w:spacing w:after="200" w:line="276" w:lineRule="auto"/>
        <w:rPr>
          <w:b/>
          <w:sz w:val="28"/>
          <w:szCs w:val="28"/>
        </w:rPr>
      </w:pPr>
      <w:r>
        <w:br w:type="page"/>
      </w:r>
    </w:p>
    <w:p w14:paraId="02F035AE" w14:textId="2A9C92AB" w:rsidR="00754D75" w:rsidRDefault="00D21C96" w:rsidP="00C132F1">
      <w:pPr>
        <w:pStyle w:val="Heading2"/>
        <w:ind w:hanging="720"/>
      </w:pPr>
      <w:bookmarkStart w:id="30" w:name="_Toc134275452"/>
      <w:r>
        <w:lastRenderedPageBreak/>
        <w:t>Thông tin kết nối port</w:t>
      </w:r>
      <w:r w:rsidR="00C132F1">
        <w:t xml:space="preserve"> và bảng địa chỉ</w:t>
      </w:r>
      <w:bookmarkEnd w:id="30"/>
    </w:p>
    <w:p w14:paraId="51D4FC44" w14:textId="7472C895" w:rsidR="00C132F1" w:rsidRDefault="00C132F1" w:rsidP="00C132F1">
      <w:pPr>
        <w:pStyle w:val="Caption"/>
        <w:keepNext/>
      </w:pPr>
      <w:bookmarkStart w:id="31" w:name="_Toc130657222"/>
      <w:r>
        <w:t>Bảng 3.</w:t>
      </w:r>
      <w:fldSimple w:instr=" SEQ Bảng_3. \* ARABIC ">
        <w:r w:rsidR="00CF4F61">
          <w:rPr>
            <w:noProof/>
          </w:rPr>
          <w:t>2</w:t>
        </w:r>
      </w:fldSimple>
      <w:r>
        <w:t xml:space="preserve"> Thông tin kết nối port</w:t>
      </w:r>
      <w:bookmarkEnd w:id="31"/>
    </w:p>
    <w:tbl>
      <w:tblPr>
        <w:tblStyle w:val="TableGrid"/>
        <w:tblW w:w="0" w:type="auto"/>
        <w:tblLook w:val="04A0" w:firstRow="1" w:lastRow="0" w:firstColumn="1" w:lastColumn="0" w:noHBand="0" w:noVBand="1"/>
      </w:tblPr>
      <w:tblGrid>
        <w:gridCol w:w="2277"/>
        <w:gridCol w:w="2278"/>
        <w:gridCol w:w="2528"/>
        <w:gridCol w:w="2028"/>
      </w:tblGrid>
      <w:tr w:rsidR="00D21C96" w14:paraId="0E9D1466" w14:textId="77777777" w:rsidTr="00C132F1">
        <w:tc>
          <w:tcPr>
            <w:tcW w:w="2277" w:type="dxa"/>
          </w:tcPr>
          <w:p w14:paraId="49D60AA3" w14:textId="280A4BC9" w:rsidR="00D21C96" w:rsidRPr="000F20FA" w:rsidRDefault="00D21C96" w:rsidP="000F20FA">
            <w:pPr>
              <w:jc w:val="center"/>
              <w:rPr>
                <w:b/>
                <w:bCs/>
                <w:color w:val="000000"/>
              </w:rPr>
            </w:pPr>
            <w:r w:rsidRPr="000F20FA">
              <w:rPr>
                <w:b/>
                <w:bCs/>
                <w:color w:val="000000"/>
              </w:rPr>
              <w:t>Thiết bị</w:t>
            </w:r>
          </w:p>
        </w:tc>
        <w:tc>
          <w:tcPr>
            <w:tcW w:w="2278" w:type="dxa"/>
          </w:tcPr>
          <w:p w14:paraId="3362E17D" w14:textId="04A35363" w:rsidR="00D21C96" w:rsidRPr="000F20FA" w:rsidRDefault="00D21C96" w:rsidP="00D21C96">
            <w:pPr>
              <w:rPr>
                <w:b/>
                <w:bCs/>
              </w:rPr>
            </w:pPr>
            <w:r w:rsidRPr="000F20FA">
              <w:rPr>
                <w:b/>
                <w:bCs/>
              </w:rPr>
              <w:t>Port</w:t>
            </w:r>
          </w:p>
        </w:tc>
        <w:tc>
          <w:tcPr>
            <w:tcW w:w="2528" w:type="dxa"/>
          </w:tcPr>
          <w:p w14:paraId="73713CD1" w14:textId="75A96770" w:rsidR="00D21C96" w:rsidRPr="000F20FA" w:rsidRDefault="00D21C96" w:rsidP="00D21C96">
            <w:pPr>
              <w:rPr>
                <w:b/>
                <w:bCs/>
              </w:rPr>
            </w:pPr>
            <w:r w:rsidRPr="000F20FA">
              <w:rPr>
                <w:b/>
                <w:bCs/>
              </w:rPr>
              <w:t>Thiết bị được kết nối</w:t>
            </w:r>
          </w:p>
        </w:tc>
        <w:tc>
          <w:tcPr>
            <w:tcW w:w="2028" w:type="dxa"/>
          </w:tcPr>
          <w:p w14:paraId="5A3717E8" w14:textId="2022142E" w:rsidR="00D21C96" w:rsidRPr="000F20FA" w:rsidRDefault="00D21C96" w:rsidP="00D21C96">
            <w:pPr>
              <w:rPr>
                <w:b/>
                <w:bCs/>
              </w:rPr>
            </w:pPr>
            <w:r w:rsidRPr="000F20FA">
              <w:rPr>
                <w:b/>
                <w:bCs/>
              </w:rPr>
              <w:t>Trunking/VLAN</w:t>
            </w:r>
          </w:p>
        </w:tc>
      </w:tr>
      <w:tr w:rsidR="0038558C" w14:paraId="58D658E4" w14:textId="77777777" w:rsidTr="00315226">
        <w:trPr>
          <w:trHeight w:val="233"/>
        </w:trPr>
        <w:tc>
          <w:tcPr>
            <w:tcW w:w="2277" w:type="dxa"/>
            <w:vMerge w:val="restart"/>
            <w:vAlign w:val="center"/>
          </w:tcPr>
          <w:p w14:paraId="14301658" w14:textId="5D1F3B46" w:rsidR="0038558C" w:rsidRPr="000F20FA" w:rsidRDefault="00315226" w:rsidP="000F20FA">
            <w:pPr>
              <w:jc w:val="center"/>
              <w:rPr>
                <w:color w:val="000000"/>
              </w:rPr>
            </w:pPr>
            <w:r>
              <w:rPr>
                <w:color w:val="000000"/>
              </w:rPr>
              <w:t>Router_CL</w:t>
            </w:r>
          </w:p>
        </w:tc>
        <w:tc>
          <w:tcPr>
            <w:tcW w:w="2278" w:type="dxa"/>
            <w:vAlign w:val="center"/>
          </w:tcPr>
          <w:p w14:paraId="13D5DDC7" w14:textId="5838F86D" w:rsidR="0038558C" w:rsidRPr="00D21C96" w:rsidRDefault="0038558C" w:rsidP="00D21C96">
            <w:r>
              <w:rPr>
                <w:color w:val="000000"/>
              </w:rPr>
              <w:t>S</w:t>
            </w:r>
            <w:r w:rsidR="00315226">
              <w:rPr>
                <w:color w:val="000000"/>
              </w:rPr>
              <w:t>e</w:t>
            </w:r>
            <w:r>
              <w:rPr>
                <w:color w:val="000000"/>
              </w:rPr>
              <w:t>0/</w:t>
            </w:r>
            <w:r w:rsidR="00315226">
              <w:rPr>
                <w:color w:val="000000"/>
              </w:rPr>
              <w:t>0</w:t>
            </w:r>
            <w:r>
              <w:rPr>
                <w:color w:val="000000"/>
              </w:rPr>
              <w:t>/</w:t>
            </w:r>
            <w:r w:rsidR="00315226">
              <w:rPr>
                <w:color w:val="000000"/>
              </w:rPr>
              <w:t>1</w:t>
            </w:r>
          </w:p>
        </w:tc>
        <w:tc>
          <w:tcPr>
            <w:tcW w:w="2528" w:type="dxa"/>
            <w:vAlign w:val="center"/>
          </w:tcPr>
          <w:p w14:paraId="0EA9CA6D" w14:textId="204CF12F" w:rsidR="0038558C" w:rsidRPr="00D21C96" w:rsidRDefault="00315226" w:rsidP="00D21C96">
            <w:r>
              <w:rPr>
                <w:color w:val="000000"/>
              </w:rPr>
              <w:t>Router_Se</w:t>
            </w:r>
          </w:p>
        </w:tc>
        <w:tc>
          <w:tcPr>
            <w:tcW w:w="2028" w:type="dxa"/>
            <w:vAlign w:val="center"/>
          </w:tcPr>
          <w:p w14:paraId="22C774BE" w14:textId="4B878564" w:rsidR="0038558C" w:rsidRPr="00D21C96" w:rsidRDefault="0038558C" w:rsidP="00D21C96">
            <w:r w:rsidRPr="00D21C96">
              <w:t>N/A</w:t>
            </w:r>
          </w:p>
        </w:tc>
      </w:tr>
      <w:tr w:rsidR="00315226" w14:paraId="1E6A9628" w14:textId="77777777" w:rsidTr="00315226">
        <w:trPr>
          <w:trHeight w:val="82"/>
        </w:trPr>
        <w:tc>
          <w:tcPr>
            <w:tcW w:w="2277" w:type="dxa"/>
            <w:vMerge/>
            <w:vAlign w:val="center"/>
          </w:tcPr>
          <w:p w14:paraId="33D479B7" w14:textId="77777777" w:rsidR="00315226" w:rsidRDefault="00315226" w:rsidP="000F20FA">
            <w:pPr>
              <w:jc w:val="center"/>
              <w:rPr>
                <w:color w:val="000000"/>
              </w:rPr>
            </w:pPr>
          </w:p>
        </w:tc>
        <w:tc>
          <w:tcPr>
            <w:tcW w:w="2278" w:type="dxa"/>
            <w:vAlign w:val="center"/>
          </w:tcPr>
          <w:p w14:paraId="794E2463" w14:textId="283C0610" w:rsidR="00315226" w:rsidRDefault="00315226" w:rsidP="00D21C96">
            <w:pPr>
              <w:rPr>
                <w:color w:val="000000"/>
              </w:rPr>
            </w:pPr>
            <w:r>
              <w:rPr>
                <w:color w:val="000000"/>
              </w:rPr>
              <w:t>Se0/1/1</w:t>
            </w:r>
          </w:p>
        </w:tc>
        <w:tc>
          <w:tcPr>
            <w:tcW w:w="2528" w:type="dxa"/>
            <w:vAlign w:val="center"/>
          </w:tcPr>
          <w:p w14:paraId="45D6F209" w14:textId="147BA305" w:rsidR="00315226" w:rsidRDefault="00315226" w:rsidP="00D21C96">
            <w:pPr>
              <w:rPr>
                <w:color w:val="000000"/>
              </w:rPr>
            </w:pPr>
            <w:r>
              <w:rPr>
                <w:color w:val="000000"/>
              </w:rPr>
              <w:t>Router_VOICE</w:t>
            </w:r>
          </w:p>
        </w:tc>
        <w:tc>
          <w:tcPr>
            <w:tcW w:w="2028" w:type="dxa"/>
            <w:vAlign w:val="center"/>
          </w:tcPr>
          <w:p w14:paraId="621017B6" w14:textId="77113B71" w:rsidR="00315226" w:rsidRPr="00D21C96" w:rsidRDefault="00315226" w:rsidP="00D21C96">
            <w:r>
              <w:t>N/A</w:t>
            </w:r>
          </w:p>
        </w:tc>
      </w:tr>
      <w:tr w:rsidR="0038558C" w14:paraId="3549D9CA" w14:textId="77777777" w:rsidTr="0038558C">
        <w:tc>
          <w:tcPr>
            <w:tcW w:w="2277" w:type="dxa"/>
            <w:vMerge/>
            <w:vAlign w:val="center"/>
          </w:tcPr>
          <w:p w14:paraId="03EADC2A" w14:textId="77777777" w:rsidR="0038558C" w:rsidRPr="00D21C96" w:rsidRDefault="0038558C" w:rsidP="000F20FA">
            <w:pPr>
              <w:jc w:val="center"/>
              <w:rPr>
                <w:color w:val="000000"/>
              </w:rPr>
            </w:pPr>
          </w:p>
        </w:tc>
        <w:tc>
          <w:tcPr>
            <w:tcW w:w="2278" w:type="dxa"/>
            <w:vAlign w:val="center"/>
          </w:tcPr>
          <w:p w14:paraId="640CEDE1" w14:textId="39212F65" w:rsidR="0038558C" w:rsidRPr="00D21C96" w:rsidRDefault="0038558C" w:rsidP="00D21C96">
            <w:r w:rsidRPr="00D21C96">
              <w:rPr>
                <w:color w:val="000000"/>
              </w:rPr>
              <w:t>G0/0/</w:t>
            </w:r>
            <w:r>
              <w:rPr>
                <w:color w:val="000000"/>
              </w:rPr>
              <w:t>0</w:t>
            </w:r>
          </w:p>
        </w:tc>
        <w:tc>
          <w:tcPr>
            <w:tcW w:w="2528" w:type="dxa"/>
            <w:vAlign w:val="center"/>
          </w:tcPr>
          <w:p w14:paraId="5F0EBA89" w14:textId="4FD99297" w:rsidR="0038558C" w:rsidRPr="00D21C96" w:rsidRDefault="00315226" w:rsidP="00D21C96">
            <w:r>
              <w:t>SW-Tang1</w:t>
            </w:r>
          </w:p>
        </w:tc>
        <w:tc>
          <w:tcPr>
            <w:tcW w:w="2028" w:type="dxa"/>
            <w:vAlign w:val="center"/>
          </w:tcPr>
          <w:p w14:paraId="531705E4" w14:textId="07F9F33F" w:rsidR="0038558C" w:rsidRPr="00D21C96" w:rsidRDefault="00315226" w:rsidP="00D21C96">
            <w:r>
              <w:t>Trunk</w:t>
            </w:r>
          </w:p>
        </w:tc>
      </w:tr>
      <w:tr w:rsidR="0038558C" w14:paraId="144EAEE2" w14:textId="77777777" w:rsidTr="0038558C">
        <w:tc>
          <w:tcPr>
            <w:tcW w:w="2277" w:type="dxa"/>
            <w:vMerge/>
            <w:vAlign w:val="center"/>
          </w:tcPr>
          <w:p w14:paraId="0919C6EB" w14:textId="77777777" w:rsidR="0038558C" w:rsidRPr="00D21C96" w:rsidRDefault="0038558C" w:rsidP="000F20FA">
            <w:pPr>
              <w:jc w:val="center"/>
              <w:rPr>
                <w:color w:val="000000"/>
              </w:rPr>
            </w:pPr>
          </w:p>
        </w:tc>
        <w:tc>
          <w:tcPr>
            <w:tcW w:w="2278" w:type="dxa"/>
            <w:vAlign w:val="center"/>
          </w:tcPr>
          <w:p w14:paraId="3CF0EA3B" w14:textId="37B028DD" w:rsidR="0038558C" w:rsidRPr="00D21C96" w:rsidRDefault="0038558C" w:rsidP="00D21C96">
            <w:pPr>
              <w:rPr>
                <w:color w:val="000000"/>
              </w:rPr>
            </w:pPr>
            <w:r>
              <w:rPr>
                <w:color w:val="000000"/>
              </w:rPr>
              <w:t>G0/0/1</w:t>
            </w:r>
          </w:p>
        </w:tc>
        <w:tc>
          <w:tcPr>
            <w:tcW w:w="2528" w:type="dxa"/>
            <w:vAlign w:val="center"/>
          </w:tcPr>
          <w:p w14:paraId="0156B081" w14:textId="4C25FBFF" w:rsidR="0038558C" w:rsidRDefault="00315226" w:rsidP="00D21C96">
            <w:r>
              <w:t>SW-Tang2</w:t>
            </w:r>
          </w:p>
        </w:tc>
        <w:tc>
          <w:tcPr>
            <w:tcW w:w="2028" w:type="dxa"/>
            <w:vAlign w:val="center"/>
          </w:tcPr>
          <w:p w14:paraId="75BDFAE2" w14:textId="3C4CDF55" w:rsidR="0038558C" w:rsidRPr="00D21C96" w:rsidRDefault="00315226" w:rsidP="00D21C96">
            <w:r>
              <w:t>Trunk</w:t>
            </w:r>
          </w:p>
        </w:tc>
      </w:tr>
      <w:tr w:rsidR="003E3D82" w14:paraId="22706D89" w14:textId="77777777" w:rsidTr="0038558C">
        <w:tc>
          <w:tcPr>
            <w:tcW w:w="2277" w:type="dxa"/>
            <w:vMerge w:val="restart"/>
            <w:vAlign w:val="center"/>
          </w:tcPr>
          <w:p w14:paraId="1C0C7250" w14:textId="061ED725" w:rsidR="003E3D82" w:rsidRPr="00D21C96" w:rsidRDefault="00315226" w:rsidP="0038558C">
            <w:pPr>
              <w:jc w:val="center"/>
              <w:rPr>
                <w:color w:val="000000"/>
              </w:rPr>
            </w:pPr>
            <w:r>
              <w:rPr>
                <w:color w:val="000000"/>
              </w:rPr>
              <w:t>Router_Se</w:t>
            </w:r>
          </w:p>
        </w:tc>
        <w:tc>
          <w:tcPr>
            <w:tcW w:w="2278" w:type="dxa"/>
            <w:vAlign w:val="center"/>
          </w:tcPr>
          <w:p w14:paraId="248A1B5E" w14:textId="55703C07" w:rsidR="003E3D82" w:rsidRDefault="003E3D82" w:rsidP="0038558C">
            <w:pPr>
              <w:rPr>
                <w:color w:val="000000"/>
              </w:rPr>
            </w:pPr>
            <w:r>
              <w:rPr>
                <w:color w:val="000000"/>
              </w:rPr>
              <w:t>G0/0</w:t>
            </w:r>
          </w:p>
        </w:tc>
        <w:tc>
          <w:tcPr>
            <w:tcW w:w="2528" w:type="dxa"/>
            <w:vAlign w:val="center"/>
          </w:tcPr>
          <w:p w14:paraId="61489EC4" w14:textId="2B88DB07" w:rsidR="003E3D82" w:rsidRDefault="00315226" w:rsidP="0038558C">
            <w:r>
              <w:t>DNS Server</w:t>
            </w:r>
          </w:p>
        </w:tc>
        <w:tc>
          <w:tcPr>
            <w:tcW w:w="2028" w:type="dxa"/>
            <w:vAlign w:val="center"/>
          </w:tcPr>
          <w:p w14:paraId="39FFB931" w14:textId="16DB846F" w:rsidR="003E3D82" w:rsidRDefault="003E3D82" w:rsidP="0038558C">
            <w:r w:rsidRPr="00D21C96">
              <w:t>N/A</w:t>
            </w:r>
          </w:p>
        </w:tc>
      </w:tr>
      <w:tr w:rsidR="003E3D82" w14:paraId="3703763A" w14:textId="77777777" w:rsidTr="0038558C">
        <w:tc>
          <w:tcPr>
            <w:tcW w:w="2277" w:type="dxa"/>
            <w:vMerge/>
            <w:vAlign w:val="center"/>
          </w:tcPr>
          <w:p w14:paraId="4E26E75A" w14:textId="77777777" w:rsidR="003E3D82" w:rsidRPr="00D21C96" w:rsidRDefault="003E3D82" w:rsidP="0038558C">
            <w:pPr>
              <w:jc w:val="center"/>
              <w:rPr>
                <w:color w:val="000000"/>
              </w:rPr>
            </w:pPr>
          </w:p>
        </w:tc>
        <w:tc>
          <w:tcPr>
            <w:tcW w:w="2278" w:type="dxa"/>
            <w:vAlign w:val="center"/>
          </w:tcPr>
          <w:p w14:paraId="45864595" w14:textId="5DA5E177" w:rsidR="003E3D82" w:rsidRDefault="003E3D82" w:rsidP="0038558C">
            <w:pPr>
              <w:rPr>
                <w:color w:val="000000"/>
              </w:rPr>
            </w:pPr>
            <w:r>
              <w:rPr>
                <w:color w:val="000000"/>
              </w:rPr>
              <w:t>G0/1</w:t>
            </w:r>
          </w:p>
        </w:tc>
        <w:tc>
          <w:tcPr>
            <w:tcW w:w="2528" w:type="dxa"/>
            <w:vAlign w:val="center"/>
          </w:tcPr>
          <w:p w14:paraId="4B282F75" w14:textId="4AF94B59" w:rsidR="003E3D82" w:rsidRDefault="00315226" w:rsidP="0038558C">
            <w:r>
              <w:t>Web Server</w:t>
            </w:r>
          </w:p>
        </w:tc>
        <w:tc>
          <w:tcPr>
            <w:tcW w:w="2028" w:type="dxa"/>
            <w:vAlign w:val="center"/>
          </w:tcPr>
          <w:p w14:paraId="5FB17C89" w14:textId="7E74478C" w:rsidR="003E3D82" w:rsidRDefault="003E3D82" w:rsidP="0038558C">
            <w:r>
              <w:t>N/A</w:t>
            </w:r>
          </w:p>
        </w:tc>
      </w:tr>
      <w:tr w:rsidR="003E3D82" w14:paraId="7201EC89" w14:textId="77777777" w:rsidTr="0038558C">
        <w:tc>
          <w:tcPr>
            <w:tcW w:w="2277" w:type="dxa"/>
            <w:vMerge/>
            <w:vAlign w:val="center"/>
          </w:tcPr>
          <w:p w14:paraId="1ADB5C79" w14:textId="77777777" w:rsidR="003E3D82" w:rsidRPr="00D21C96" w:rsidRDefault="003E3D82" w:rsidP="000F20FA">
            <w:pPr>
              <w:jc w:val="center"/>
              <w:rPr>
                <w:color w:val="000000"/>
              </w:rPr>
            </w:pPr>
          </w:p>
        </w:tc>
        <w:tc>
          <w:tcPr>
            <w:tcW w:w="2278" w:type="dxa"/>
            <w:vAlign w:val="center"/>
          </w:tcPr>
          <w:p w14:paraId="6C7759C8" w14:textId="446D0457" w:rsidR="003E3D82" w:rsidRDefault="003E3D82" w:rsidP="00D21C96">
            <w:pPr>
              <w:rPr>
                <w:color w:val="000000"/>
              </w:rPr>
            </w:pPr>
            <w:r>
              <w:rPr>
                <w:color w:val="000000"/>
              </w:rPr>
              <w:t>G0/2</w:t>
            </w:r>
          </w:p>
        </w:tc>
        <w:tc>
          <w:tcPr>
            <w:tcW w:w="2528" w:type="dxa"/>
            <w:vAlign w:val="center"/>
          </w:tcPr>
          <w:p w14:paraId="39BC46F7" w14:textId="3D8DCC42" w:rsidR="003E3D82" w:rsidRDefault="00315226" w:rsidP="00D21C96">
            <w:r>
              <w:t>Mail Server</w:t>
            </w:r>
          </w:p>
        </w:tc>
        <w:tc>
          <w:tcPr>
            <w:tcW w:w="2028" w:type="dxa"/>
            <w:vAlign w:val="center"/>
          </w:tcPr>
          <w:p w14:paraId="06FB4E92" w14:textId="3380968D" w:rsidR="003E3D82" w:rsidRDefault="003E3D82" w:rsidP="00D21C96">
            <w:r>
              <w:t>N/A</w:t>
            </w:r>
          </w:p>
        </w:tc>
      </w:tr>
      <w:tr w:rsidR="003E3D82" w14:paraId="40F57340" w14:textId="77777777" w:rsidTr="0038558C">
        <w:tc>
          <w:tcPr>
            <w:tcW w:w="2277" w:type="dxa"/>
            <w:vMerge/>
            <w:vAlign w:val="center"/>
          </w:tcPr>
          <w:p w14:paraId="3779F84A" w14:textId="77777777" w:rsidR="003E3D82" w:rsidRPr="00D21C96" w:rsidRDefault="003E3D82" w:rsidP="000F20FA">
            <w:pPr>
              <w:jc w:val="center"/>
              <w:rPr>
                <w:color w:val="000000"/>
              </w:rPr>
            </w:pPr>
          </w:p>
        </w:tc>
        <w:tc>
          <w:tcPr>
            <w:tcW w:w="2278" w:type="dxa"/>
            <w:vAlign w:val="center"/>
          </w:tcPr>
          <w:p w14:paraId="5D37044D" w14:textId="0E513201" w:rsidR="003E3D82" w:rsidRDefault="003E3D82" w:rsidP="00D21C96">
            <w:pPr>
              <w:rPr>
                <w:color w:val="000000"/>
              </w:rPr>
            </w:pPr>
            <w:r>
              <w:rPr>
                <w:color w:val="000000"/>
              </w:rPr>
              <w:t>S</w:t>
            </w:r>
            <w:r w:rsidR="00315226">
              <w:rPr>
                <w:color w:val="000000"/>
              </w:rPr>
              <w:t>e</w:t>
            </w:r>
            <w:r>
              <w:rPr>
                <w:color w:val="000000"/>
              </w:rPr>
              <w:t>0/1/0</w:t>
            </w:r>
          </w:p>
        </w:tc>
        <w:tc>
          <w:tcPr>
            <w:tcW w:w="2528" w:type="dxa"/>
            <w:vAlign w:val="center"/>
          </w:tcPr>
          <w:p w14:paraId="22ACDA83" w14:textId="3E121C15" w:rsidR="003E3D82" w:rsidRDefault="00FD35DA" w:rsidP="00D21C96">
            <w:r>
              <w:t>Router_</w:t>
            </w:r>
            <w:r w:rsidR="003E3D82">
              <w:t>CL</w:t>
            </w:r>
          </w:p>
        </w:tc>
        <w:tc>
          <w:tcPr>
            <w:tcW w:w="2028" w:type="dxa"/>
            <w:vAlign w:val="center"/>
          </w:tcPr>
          <w:p w14:paraId="5C479394" w14:textId="775D7BF5" w:rsidR="003E3D82" w:rsidRDefault="003E3D82" w:rsidP="00D21C96">
            <w:r>
              <w:t>N/A</w:t>
            </w:r>
          </w:p>
        </w:tc>
      </w:tr>
      <w:tr w:rsidR="00315226" w14:paraId="0EA42F18" w14:textId="77777777" w:rsidTr="00315226">
        <w:tc>
          <w:tcPr>
            <w:tcW w:w="2277" w:type="dxa"/>
            <w:vMerge w:val="restart"/>
            <w:vAlign w:val="center"/>
          </w:tcPr>
          <w:p w14:paraId="5CD7FC86" w14:textId="4B32BEF7" w:rsidR="00315226" w:rsidRPr="00D21C96" w:rsidRDefault="00315226" w:rsidP="00315226">
            <w:pPr>
              <w:jc w:val="center"/>
              <w:rPr>
                <w:color w:val="000000"/>
              </w:rPr>
            </w:pPr>
            <w:r>
              <w:rPr>
                <w:color w:val="000000"/>
              </w:rPr>
              <w:t>Router_VOICE</w:t>
            </w:r>
          </w:p>
        </w:tc>
        <w:tc>
          <w:tcPr>
            <w:tcW w:w="2278" w:type="dxa"/>
            <w:vAlign w:val="center"/>
          </w:tcPr>
          <w:p w14:paraId="64FF7D10" w14:textId="739F404B" w:rsidR="00315226" w:rsidRDefault="00315226" w:rsidP="00D21C96">
            <w:pPr>
              <w:rPr>
                <w:color w:val="000000"/>
              </w:rPr>
            </w:pPr>
            <w:r>
              <w:rPr>
                <w:color w:val="000000"/>
              </w:rPr>
              <w:t>Fa0/0</w:t>
            </w:r>
          </w:p>
        </w:tc>
        <w:tc>
          <w:tcPr>
            <w:tcW w:w="2528" w:type="dxa"/>
            <w:vAlign w:val="center"/>
          </w:tcPr>
          <w:p w14:paraId="386DCD98" w14:textId="06152A1D" w:rsidR="00315226" w:rsidRDefault="00315226" w:rsidP="00D21C96">
            <w:r>
              <w:t>SW_Voice</w:t>
            </w:r>
          </w:p>
        </w:tc>
        <w:tc>
          <w:tcPr>
            <w:tcW w:w="2028" w:type="dxa"/>
            <w:vAlign w:val="center"/>
          </w:tcPr>
          <w:p w14:paraId="67750094" w14:textId="42E8CEA5" w:rsidR="00315226" w:rsidRDefault="00315226" w:rsidP="00D21C96">
            <w:r>
              <w:t>N/A</w:t>
            </w:r>
          </w:p>
        </w:tc>
      </w:tr>
      <w:tr w:rsidR="00315226" w14:paraId="71AA8F31" w14:textId="77777777" w:rsidTr="0038558C">
        <w:tc>
          <w:tcPr>
            <w:tcW w:w="2277" w:type="dxa"/>
            <w:vMerge/>
            <w:vAlign w:val="center"/>
          </w:tcPr>
          <w:p w14:paraId="4BAF72D3" w14:textId="77777777" w:rsidR="00315226" w:rsidRPr="00D21C96" w:rsidRDefault="00315226" w:rsidP="000F20FA">
            <w:pPr>
              <w:jc w:val="center"/>
              <w:rPr>
                <w:color w:val="000000"/>
              </w:rPr>
            </w:pPr>
          </w:p>
        </w:tc>
        <w:tc>
          <w:tcPr>
            <w:tcW w:w="2278" w:type="dxa"/>
            <w:vAlign w:val="center"/>
          </w:tcPr>
          <w:p w14:paraId="24D4F0F4" w14:textId="3DFE9AD0" w:rsidR="00315226" w:rsidRDefault="00315226" w:rsidP="00D21C96">
            <w:pPr>
              <w:rPr>
                <w:color w:val="000000"/>
              </w:rPr>
            </w:pPr>
            <w:r>
              <w:rPr>
                <w:color w:val="000000"/>
              </w:rPr>
              <w:t>Se0/3/0</w:t>
            </w:r>
          </w:p>
        </w:tc>
        <w:tc>
          <w:tcPr>
            <w:tcW w:w="2528" w:type="dxa"/>
            <w:vAlign w:val="center"/>
          </w:tcPr>
          <w:p w14:paraId="182C947D" w14:textId="53D3EB21" w:rsidR="00315226" w:rsidRDefault="00315226" w:rsidP="00D21C96">
            <w:r>
              <w:t>Router_CL</w:t>
            </w:r>
          </w:p>
        </w:tc>
        <w:tc>
          <w:tcPr>
            <w:tcW w:w="2028" w:type="dxa"/>
            <w:vAlign w:val="center"/>
          </w:tcPr>
          <w:p w14:paraId="01493CB5" w14:textId="32B5B583" w:rsidR="00315226" w:rsidRDefault="00315226" w:rsidP="00D21C96">
            <w:r>
              <w:t>NC</w:t>
            </w:r>
          </w:p>
        </w:tc>
      </w:tr>
      <w:tr w:rsidR="00C00D55" w14:paraId="3FDB1F52" w14:textId="77777777" w:rsidTr="00C00D55">
        <w:tc>
          <w:tcPr>
            <w:tcW w:w="2277" w:type="dxa"/>
            <w:vMerge w:val="restart"/>
            <w:vAlign w:val="center"/>
          </w:tcPr>
          <w:p w14:paraId="1ED2B82B" w14:textId="65210326" w:rsidR="00C00D55" w:rsidRPr="00D21C96" w:rsidRDefault="00315226" w:rsidP="00C00D55">
            <w:pPr>
              <w:jc w:val="center"/>
              <w:rPr>
                <w:color w:val="000000"/>
              </w:rPr>
            </w:pPr>
            <w:r>
              <w:rPr>
                <w:color w:val="000000"/>
              </w:rPr>
              <w:t>SW_Tang1</w:t>
            </w:r>
          </w:p>
        </w:tc>
        <w:tc>
          <w:tcPr>
            <w:tcW w:w="2278" w:type="dxa"/>
            <w:vAlign w:val="center"/>
          </w:tcPr>
          <w:p w14:paraId="14F01E71" w14:textId="3F6F533E" w:rsidR="00C00D55" w:rsidRPr="00D21C96" w:rsidRDefault="00C00D55" w:rsidP="00C00D55">
            <w:r>
              <w:rPr>
                <w:color w:val="000000"/>
              </w:rPr>
              <w:t>Fa0/</w:t>
            </w:r>
            <w:r w:rsidR="00315226">
              <w:rPr>
                <w:color w:val="000000"/>
              </w:rPr>
              <w:t>2-3</w:t>
            </w:r>
          </w:p>
        </w:tc>
        <w:tc>
          <w:tcPr>
            <w:tcW w:w="2528" w:type="dxa"/>
            <w:vAlign w:val="center"/>
          </w:tcPr>
          <w:p w14:paraId="5ACCA034" w14:textId="208C04A3" w:rsidR="00C00D55" w:rsidRPr="00D21C96" w:rsidRDefault="002E61CD" w:rsidP="00C00D55">
            <w:r>
              <w:t>Phong Le Tan</w:t>
            </w:r>
          </w:p>
        </w:tc>
        <w:tc>
          <w:tcPr>
            <w:tcW w:w="2028" w:type="dxa"/>
            <w:vAlign w:val="center"/>
          </w:tcPr>
          <w:p w14:paraId="772ACBD8" w14:textId="15BFA4FC" w:rsidR="00C00D55" w:rsidRPr="00D21C96" w:rsidRDefault="002E61CD" w:rsidP="00C00D55">
            <w:r>
              <w:t>Trunk</w:t>
            </w:r>
          </w:p>
        </w:tc>
      </w:tr>
      <w:tr w:rsidR="002E61CD" w14:paraId="17B3B3D8" w14:textId="77777777" w:rsidTr="00C00D55">
        <w:tc>
          <w:tcPr>
            <w:tcW w:w="2277" w:type="dxa"/>
            <w:vMerge/>
            <w:vAlign w:val="center"/>
          </w:tcPr>
          <w:p w14:paraId="46DF82BC" w14:textId="77777777" w:rsidR="002E61CD" w:rsidRPr="00D21C96" w:rsidRDefault="002E61CD" w:rsidP="002E61CD">
            <w:pPr>
              <w:jc w:val="center"/>
              <w:rPr>
                <w:color w:val="000000"/>
              </w:rPr>
            </w:pPr>
          </w:p>
        </w:tc>
        <w:tc>
          <w:tcPr>
            <w:tcW w:w="2278" w:type="dxa"/>
            <w:vAlign w:val="center"/>
          </w:tcPr>
          <w:p w14:paraId="07A73427" w14:textId="68ABD5A4" w:rsidR="002E61CD" w:rsidRPr="00D21C96" w:rsidRDefault="002E61CD" w:rsidP="002E61CD">
            <w:r>
              <w:rPr>
                <w:color w:val="000000"/>
              </w:rPr>
              <w:t>Fa0/4-5</w:t>
            </w:r>
          </w:p>
        </w:tc>
        <w:tc>
          <w:tcPr>
            <w:tcW w:w="2528" w:type="dxa"/>
            <w:vAlign w:val="center"/>
          </w:tcPr>
          <w:p w14:paraId="34886514" w14:textId="02ED744D" w:rsidR="002E61CD" w:rsidRPr="00D21C96" w:rsidRDefault="002E61CD" w:rsidP="002E61CD">
            <w:r>
              <w:rPr>
                <w:color w:val="000000"/>
              </w:rPr>
              <w:t>Sanh</w:t>
            </w:r>
          </w:p>
        </w:tc>
        <w:tc>
          <w:tcPr>
            <w:tcW w:w="2028" w:type="dxa"/>
            <w:vAlign w:val="center"/>
          </w:tcPr>
          <w:p w14:paraId="6F9A90D8" w14:textId="3E67AEB9" w:rsidR="002E61CD" w:rsidRPr="00D21C96" w:rsidRDefault="002E61CD" w:rsidP="002E61CD">
            <w:r>
              <w:t>Trunk</w:t>
            </w:r>
          </w:p>
        </w:tc>
      </w:tr>
      <w:tr w:rsidR="002E61CD" w14:paraId="244D06A7" w14:textId="77777777" w:rsidTr="00C00D55">
        <w:tc>
          <w:tcPr>
            <w:tcW w:w="2277" w:type="dxa"/>
            <w:vMerge/>
            <w:vAlign w:val="center"/>
          </w:tcPr>
          <w:p w14:paraId="2B730E49" w14:textId="77777777" w:rsidR="002E61CD" w:rsidRPr="00D21C96" w:rsidRDefault="002E61CD" w:rsidP="002E61CD">
            <w:pPr>
              <w:jc w:val="center"/>
              <w:rPr>
                <w:color w:val="000000"/>
              </w:rPr>
            </w:pPr>
          </w:p>
        </w:tc>
        <w:tc>
          <w:tcPr>
            <w:tcW w:w="2278" w:type="dxa"/>
            <w:vAlign w:val="center"/>
          </w:tcPr>
          <w:p w14:paraId="77F7DDE2" w14:textId="17105CB8" w:rsidR="002E61CD" w:rsidRPr="00D21C96" w:rsidRDefault="002E61CD" w:rsidP="002E61CD">
            <w:r>
              <w:rPr>
                <w:color w:val="000000"/>
              </w:rPr>
              <w:t>Fa0/12-13</w:t>
            </w:r>
          </w:p>
        </w:tc>
        <w:tc>
          <w:tcPr>
            <w:tcW w:w="2528" w:type="dxa"/>
            <w:vAlign w:val="center"/>
          </w:tcPr>
          <w:p w14:paraId="7B081F5C" w14:textId="1858337B" w:rsidR="002E61CD" w:rsidRPr="00D21C96" w:rsidRDefault="002E61CD" w:rsidP="002E61CD">
            <w:r>
              <w:rPr>
                <w:color w:val="000000"/>
              </w:rPr>
              <w:t>Phong TKDH</w:t>
            </w:r>
          </w:p>
        </w:tc>
        <w:tc>
          <w:tcPr>
            <w:tcW w:w="2028" w:type="dxa"/>
            <w:vAlign w:val="center"/>
          </w:tcPr>
          <w:p w14:paraId="01A7FACC" w14:textId="344E2AA3" w:rsidR="002E61CD" w:rsidRPr="00D21C96" w:rsidRDefault="002E61CD" w:rsidP="002E61CD">
            <w:r>
              <w:t>Trunk</w:t>
            </w:r>
          </w:p>
        </w:tc>
      </w:tr>
      <w:tr w:rsidR="002E61CD" w14:paraId="2FE87B10" w14:textId="77777777" w:rsidTr="00C00D55">
        <w:tc>
          <w:tcPr>
            <w:tcW w:w="2277" w:type="dxa"/>
            <w:vMerge/>
            <w:vAlign w:val="center"/>
          </w:tcPr>
          <w:p w14:paraId="3B24EDD4" w14:textId="77777777" w:rsidR="002E61CD" w:rsidRPr="00D21C96" w:rsidRDefault="002E61CD" w:rsidP="002E61CD">
            <w:pPr>
              <w:jc w:val="center"/>
              <w:rPr>
                <w:color w:val="000000"/>
              </w:rPr>
            </w:pPr>
          </w:p>
        </w:tc>
        <w:tc>
          <w:tcPr>
            <w:tcW w:w="2278" w:type="dxa"/>
            <w:vAlign w:val="center"/>
          </w:tcPr>
          <w:p w14:paraId="12C4B203" w14:textId="6142EEDD" w:rsidR="002E61CD" w:rsidRPr="00D21C96" w:rsidRDefault="002E61CD" w:rsidP="002E61CD">
            <w:r>
              <w:rPr>
                <w:color w:val="000000"/>
              </w:rPr>
              <w:t>Fa0/8-9</w:t>
            </w:r>
          </w:p>
        </w:tc>
        <w:tc>
          <w:tcPr>
            <w:tcW w:w="2528" w:type="dxa"/>
            <w:vAlign w:val="center"/>
          </w:tcPr>
          <w:p w14:paraId="1EEDE852" w14:textId="165CD7F9" w:rsidR="002E61CD" w:rsidRPr="00D21C96" w:rsidRDefault="002E61CD" w:rsidP="002E61CD">
            <w:r>
              <w:t>Phong PTTC</w:t>
            </w:r>
          </w:p>
        </w:tc>
        <w:tc>
          <w:tcPr>
            <w:tcW w:w="2028" w:type="dxa"/>
            <w:vAlign w:val="center"/>
          </w:tcPr>
          <w:p w14:paraId="27F6535A" w14:textId="513E595C" w:rsidR="002E61CD" w:rsidRPr="00D21C96" w:rsidRDefault="002E61CD" w:rsidP="002E61CD">
            <w:r>
              <w:t>Trunk</w:t>
            </w:r>
          </w:p>
        </w:tc>
      </w:tr>
      <w:tr w:rsidR="002E61CD" w14:paraId="292B6A62" w14:textId="77777777" w:rsidTr="00C00D55">
        <w:tc>
          <w:tcPr>
            <w:tcW w:w="2277" w:type="dxa"/>
            <w:vMerge/>
            <w:vAlign w:val="center"/>
          </w:tcPr>
          <w:p w14:paraId="23C3F50E" w14:textId="77777777" w:rsidR="002E61CD" w:rsidRPr="00D21C96" w:rsidRDefault="002E61CD" w:rsidP="002E61CD">
            <w:pPr>
              <w:jc w:val="center"/>
              <w:rPr>
                <w:color w:val="000000"/>
              </w:rPr>
            </w:pPr>
          </w:p>
        </w:tc>
        <w:tc>
          <w:tcPr>
            <w:tcW w:w="2278" w:type="dxa"/>
            <w:vAlign w:val="center"/>
          </w:tcPr>
          <w:p w14:paraId="2F9CD787" w14:textId="0CF9A58C" w:rsidR="002E61CD" w:rsidRPr="00D21C96" w:rsidRDefault="002E61CD" w:rsidP="002E61CD">
            <w:pPr>
              <w:rPr>
                <w:color w:val="000000"/>
              </w:rPr>
            </w:pPr>
            <w:r>
              <w:rPr>
                <w:color w:val="000000"/>
              </w:rPr>
              <w:t>Fa0/10-11</w:t>
            </w:r>
          </w:p>
        </w:tc>
        <w:tc>
          <w:tcPr>
            <w:tcW w:w="2528" w:type="dxa"/>
            <w:vAlign w:val="center"/>
          </w:tcPr>
          <w:p w14:paraId="2F052DC9" w14:textId="307872A5" w:rsidR="002E61CD" w:rsidRPr="00D21C96" w:rsidRDefault="002E61CD" w:rsidP="002E61CD">
            <w:pPr>
              <w:rPr>
                <w:color w:val="000000"/>
              </w:rPr>
            </w:pPr>
            <w:r>
              <w:rPr>
                <w:color w:val="000000"/>
              </w:rPr>
              <w:t>Phong QLDA</w:t>
            </w:r>
          </w:p>
        </w:tc>
        <w:tc>
          <w:tcPr>
            <w:tcW w:w="2028" w:type="dxa"/>
            <w:vAlign w:val="center"/>
          </w:tcPr>
          <w:p w14:paraId="74BA4664" w14:textId="7C941BBE" w:rsidR="002E61CD" w:rsidRPr="00D21C96" w:rsidRDefault="002E61CD" w:rsidP="002E61CD">
            <w:r>
              <w:t>Trunk</w:t>
            </w:r>
          </w:p>
        </w:tc>
      </w:tr>
      <w:tr w:rsidR="002E61CD" w14:paraId="0A7A9CE3" w14:textId="77777777" w:rsidTr="00C00D55">
        <w:tc>
          <w:tcPr>
            <w:tcW w:w="2277" w:type="dxa"/>
            <w:vMerge w:val="restart"/>
            <w:vAlign w:val="center"/>
          </w:tcPr>
          <w:p w14:paraId="3AB828ED" w14:textId="65416A26" w:rsidR="002E61CD" w:rsidRPr="00D21C96" w:rsidRDefault="002E61CD" w:rsidP="002E61CD">
            <w:pPr>
              <w:jc w:val="center"/>
              <w:rPr>
                <w:color w:val="000000"/>
              </w:rPr>
            </w:pPr>
            <w:r>
              <w:rPr>
                <w:color w:val="000000"/>
              </w:rPr>
              <w:t>SW_Tang2</w:t>
            </w:r>
          </w:p>
        </w:tc>
        <w:tc>
          <w:tcPr>
            <w:tcW w:w="2278" w:type="dxa"/>
            <w:vAlign w:val="center"/>
          </w:tcPr>
          <w:p w14:paraId="4606D587" w14:textId="6533EEB0" w:rsidR="002E61CD" w:rsidRPr="00D21C96" w:rsidRDefault="002E61CD" w:rsidP="002E61CD">
            <w:r>
              <w:rPr>
                <w:color w:val="000000"/>
              </w:rPr>
              <w:t>Fa0/2-3</w:t>
            </w:r>
          </w:p>
        </w:tc>
        <w:tc>
          <w:tcPr>
            <w:tcW w:w="2528" w:type="dxa"/>
            <w:vAlign w:val="center"/>
          </w:tcPr>
          <w:p w14:paraId="0F3A762F" w14:textId="0B779F4B" w:rsidR="002E61CD" w:rsidRPr="00D21C96" w:rsidRDefault="002E61CD" w:rsidP="002E61CD">
            <w:r>
              <w:t>Phong Kinh Doanh</w:t>
            </w:r>
          </w:p>
        </w:tc>
        <w:tc>
          <w:tcPr>
            <w:tcW w:w="2028" w:type="dxa"/>
            <w:vAlign w:val="center"/>
          </w:tcPr>
          <w:p w14:paraId="50D4B041" w14:textId="79BFC43C" w:rsidR="002E61CD" w:rsidRPr="00D21C96" w:rsidRDefault="002E61CD" w:rsidP="002E61CD">
            <w:r>
              <w:t>Trunk</w:t>
            </w:r>
          </w:p>
        </w:tc>
      </w:tr>
      <w:tr w:rsidR="002E61CD" w14:paraId="1F01B560" w14:textId="77777777" w:rsidTr="00C00D55">
        <w:tc>
          <w:tcPr>
            <w:tcW w:w="2277" w:type="dxa"/>
            <w:vMerge/>
            <w:vAlign w:val="center"/>
          </w:tcPr>
          <w:p w14:paraId="104B2EC0" w14:textId="77777777" w:rsidR="002E61CD" w:rsidRPr="00D21C96" w:rsidRDefault="002E61CD" w:rsidP="002E61CD">
            <w:pPr>
              <w:jc w:val="center"/>
              <w:rPr>
                <w:color w:val="000000"/>
              </w:rPr>
            </w:pPr>
          </w:p>
        </w:tc>
        <w:tc>
          <w:tcPr>
            <w:tcW w:w="2278" w:type="dxa"/>
            <w:vAlign w:val="center"/>
          </w:tcPr>
          <w:p w14:paraId="2F4D4601" w14:textId="3D37015D" w:rsidR="002E61CD" w:rsidRPr="00D21C96" w:rsidRDefault="002E61CD" w:rsidP="002E61CD">
            <w:r>
              <w:rPr>
                <w:color w:val="000000"/>
              </w:rPr>
              <w:t>Fa0/4-5</w:t>
            </w:r>
          </w:p>
        </w:tc>
        <w:tc>
          <w:tcPr>
            <w:tcW w:w="2528" w:type="dxa"/>
            <w:vAlign w:val="center"/>
          </w:tcPr>
          <w:p w14:paraId="42836E6D" w14:textId="24AFC990" w:rsidR="002E61CD" w:rsidRPr="00D21C96" w:rsidRDefault="002E61CD" w:rsidP="002E61CD">
            <w:r>
              <w:t>Phong Tai Chinh</w:t>
            </w:r>
          </w:p>
        </w:tc>
        <w:tc>
          <w:tcPr>
            <w:tcW w:w="2028" w:type="dxa"/>
            <w:vAlign w:val="center"/>
          </w:tcPr>
          <w:p w14:paraId="4730322D" w14:textId="378D053E" w:rsidR="002E61CD" w:rsidRPr="00D21C96" w:rsidRDefault="002E61CD" w:rsidP="002E61CD">
            <w:r>
              <w:t>Trunk</w:t>
            </w:r>
          </w:p>
        </w:tc>
      </w:tr>
      <w:tr w:rsidR="002E61CD" w14:paraId="158510D2" w14:textId="77777777" w:rsidTr="00C00D55">
        <w:tc>
          <w:tcPr>
            <w:tcW w:w="2277" w:type="dxa"/>
            <w:vMerge/>
            <w:vAlign w:val="center"/>
          </w:tcPr>
          <w:p w14:paraId="2CE94A71" w14:textId="77777777" w:rsidR="002E61CD" w:rsidRPr="00D21C96" w:rsidRDefault="002E61CD" w:rsidP="002E61CD">
            <w:pPr>
              <w:jc w:val="center"/>
              <w:rPr>
                <w:color w:val="000000"/>
              </w:rPr>
            </w:pPr>
          </w:p>
        </w:tc>
        <w:tc>
          <w:tcPr>
            <w:tcW w:w="2278" w:type="dxa"/>
            <w:vAlign w:val="center"/>
          </w:tcPr>
          <w:p w14:paraId="0CD9A486" w14:textId="34C6DBD2" w:rsidR="002E61CD" w:rsidRPr="00D21C96" w:rsidRDefault="002E61CD" w:rsidP="002E61CD">
            <w:r>
              <w:rPr>
                <w:color w:val="000000"/>
              </w:rPr>
              <w:t>Fa0/12-13</w:t>
            </w:r>
          </w:p>
        </w:tc>
        <w:tc>
          <w:tcPr>
            <w:tcW w:w="2528" w:type="dxa"/>
            <w:vAlign w:val="center"/>
          </w:tcPr>
          <w:p w14:paraId="1489697F" w14:textId="53B8DF6B" w:rsidR="002E61CD" w:rsidRPr="00D21C96" w:rsidRDefault="002E61CD" w:rsidP="002E61CD">
            <w:r>
              <w:rPr>
                <w:color w:val="000000"/>
              </w:rPr>
              <w:t>Phong Nhan Su</w:t>
            </w:r>
          </w:p>
        </w:tc>
        <w:tc>
          <w:tcPr>
            <w:tcW w:w="2028" w:type="dxa"/>
            <w:vAlign w:val="center"/>
          </w:tcPr>
          <w:p w14:paraId="76A0E52E" w14:textId="1B37399A" w:rsidR="002E61CD" w:rsidRPr="00D21C96" w:rsidRDefault="002E61CD" w:rsidP="002E61CD">
            <w:r>
              <w:t>Trunk</w:t>
            </w:r>
          </w:p>
        </w:tc>
      </w:tr>
      <w:tr w:rsidR="002E61CD" w14:paraId="41A58D67" w14:textId="77777777" w:rsidTr="00C00D55">
        <w:tc>
          <w:tcPr>
            <w:tcW w:w="2277" w:type="dxa"/>
            <w:vMerge/>
            <w:vAlign w:val="center"/>
          </w:tcPr>
          <w:p w14:paraId="202C285F" w14:textId="77777777" w:rsidR="002E61CD" w:rsidRPr="00D21C96" w:rsidRDefault="002E61CD" w:rsidP="002E61CD">
            <w:pPr>
              <w:jc w:val="center"/>
              <w:rPr>
                <w:color w:val="000000"/>
              </w:rPr>
            </w:pPr>
          </w:p>
        </w:tc>
        <w:tc>
          <w:tcPr>
            <w:tcW w:w="2278" w:type="dxa"/>
            <w:vAlign w:val="center"/>
          </w:tcPr>
          <w:p w14:paraId="59158480" w14:textId="0C49A6D1" w:rsidR="002E61CD" w:rsidRPr="00D21C96" w:rsidRDefault="002E61CD" w:rsidP="002E61CD">
            <w:r>
              <w:rPr>
                <w:color w:val="000000"/>
              </w:rPr>
              <w:t>Fa0/8-9</w:t>
            </w:r>
          </w:p>
        </w:tc>
        <w:tc>
          <w:tcPr>
            <w:tcW w:w="2528" w:type="dxa"/>
            <w:vAlign w:val="center"/>
          </w:tcPr>
          <w:p w14:paraId="298900FC" w14:textId="64C2331B" w:rsidR="002E61CD" w:rsidRPr="00D21C96" w:rsidRDefault="002E61CD" w:rsidP="002E61CD">
            <w:r>
              <w:t>Phong HTKH</w:t>
            </w:r>
          </w:p>
        </w:tc>
        <w:tc>
          <w:tcPr>
            <w:tcW w:w="2028" w:type="dxa"/>
            <w:vAlign w:val="center"/>
          </w:tcPr>
          <w:p w14:paraId="07F79F43" w14:textId="3012E890" w:rsidR="002E61CD" w:rsidRPr="00D21C96" w:rsidRDefault="002E61CD" w:rsidP="002E61CD">
            <w:r>
              <w:t>Trunk</w:t>
            </w:r>
          </w:p>
        </w:tc>
      </w:tr>
      <w:tr w:rsidR="002E61CD" w14:paraId="376382AC" w14:textId="77777777" w:rsidTr="00C00D55">
        <w:tc>
          <w:tcPr>
            <w:tcW w:w="2277" w:type="dxa"/>
            <w:vMerge/>
            <w:vAlign w:val="center"/>
          </w:tcPr>
          <w:p w14:paraId="50579AC6" w14:textId="77777777" w:rsidR="002E61CD" w:rsidRPr="00D21C96" w:rsidRDefault="002E61CD" w:rsidP="002E61CD">
            <w:pPr>
              <w:jc w:val="center"/>
              <w:rPr>
                <w:color w:val="000000"/>
              </w:rPr>
            </w:pPr>
          </w:p>
        </w:tc>
        <w:tc>
          <w:tcPr>
            <w:tcW w:w="2278" w:type="dxa"/>
            <w:vAlign w:val="center"/>
          </w:tcPr>
          <w:p w14:paraId="4BD9869B" w14:textId="3386C480" w:rsidR="002E61CD" w:rsidRPr="00D21C96" w:rsidRDefault="002E61CD" w:rsidP="002E61CD">
            <w:r>
              <w:rPr>
                <w:color w:val="000000"/>
              </w:rPr>
              <w:t>Fa0/10-11</w:t>
            </w:r>
          </w:p>
        </w:tc>
        <w:tc>
          <w:tcPr>
            <w:tcW w:w="2528" w:type="dxa"/>
            <w:vAlign w:val="center"/>
          </w:tcPr>
          <w:p w14:paraId="730DB8A1" w14:textId="7E274A5F" w:rsidR="002E61CD" w:rsidRPr="00D21C96" w:rsidRDefault="002E61CD" w:rsidP="002E61CD">
            <w:r>
              <w:rPr>
                <w:color w:val="000000"/>
              </w:rPr>
              <w:t>Phong Marketing</w:t>
            </w:r>
          </w:p>
        </w:tc>
        <w:tc>
          <w:tcPr>
            <w:tcW w:w="2028" w:type="dxa"/>
            <w:vAlign w:val="center"/>
          </w:tcPr>
          <w:p w14:paraId="7070EDE6" w14:textId="2847AA24" w:rsidR="002E61CD" w:rsidRPr="00D21C96" w:rsidRDefault="002E61CD" w:rsidP="002E61CD">
            <w:r>
              <w:t>Trunk</w:t>
            </w:r>
          </w:p>
        </w:tc>
      </w:tr>
      <w:tr w:rsidR="0002516D" w14:paraId="54674EA6" w14:textId="77777777" w:rsidTr="00C00D55">
        <w:tc>
          <w:tcPr>
            <w:tcW w:w="2277" w:type="dxa"/>
            <w:vMerge w:val="restart"/>
            <w:vAlign w:val="center"/>
          </w:tcPr>
          <w:p w14:paraId="7EF271E2" w14:textId="549D85FE" w:rsidR="0002516D" w:rsidRPr="00D21C96" w:rsidRDefault="0002516D" w:rsidP="002E61CD">
            <w:pPr>
              <w:jc w:val="center"/>
              <w:rPr>
                <w:color w:val="000000"/>
              </w:rPr>
            </w:pPr>
            <w:r>
              <w:rPr>
                <w:color w:val="000000"/>
              </w:rPr>
              <w:t>Phong Le Tan</w:t>
            </w:r>
          </w:p>
        </w:tc>
        <w:tc>
          <w:tcPr>
            <w:tcW w:w="2278" w:type="dxa"/>
            <w:vAlign w:val="center"/>
          </w:tcPr>
          <w:p w14:paraId="3607E948" w14:textId="685C4C12" w:rsidR="0002516D" w:rsidRDefault="0002516D" w:rsidP="002E61CD">
            <w:pPr>
              <w:rPr>
                <w:color w:val="000000"/>
              </w:rPr>
            </w:pPr>
            <w:r>
              <w:rPr>
                <w:color w:val="000000"/>
              </w:rPr>
              <w:t>Fa0/2</w:t>
            </w:r>
          </w:p>
        </w:tc>
        <w:tc>
          <w:tcPr>
            <w:tcW w:w="2528" w:type="dxa"/>
            <w:vAlign w:val="center"/>
          </w:tcPr>
          <w:p w14:paraId="688D447F" w14:textId="5F4316B5" w:rsidR="0002516D" w:rsidRDefault="0002516D" w:rsidP="002E61CD">
            <w:pPr>
              <w:rPr>
                <w:color w:val="000000"/>
              </w:rPr>
            </w:pPr>
            <w:r>
              <w:rPr>
                <w:color w:val="000000"/>
              </w:rPr>
              <w:t>PC</w:t>
            </w:r>
            <w:r w:rsidR="00717B45">
              <w:rPr>
                <w:color w:val="000000"/>
              </w:rPr>
              <w:t>01</w:t>
            </w:r>
            <w:r>
              <w:rPr>
                <w:color w:val="000000"/>
              </w:rPr>
              <w:t>_LeTan</w:t>
            </w:r>
          </w:p>
        </w:tc>
        <w:tc>
          <w:tcPr>
            <w:tcW w:w="2028" w:type="dxa"/>
            <w:vAlign w:val="center"/>
          </w:tcPr>
          <w:p w14:paraId="0E89B812" w14:textId="1E5800E7" w:rsidR="0002516D" w:rsidRDefault="0002516D" w:rsidP="002E61CD">
            <w:r>
              <w:t>VLAN10</w:t>
            </w:r>
          </w:p>
        </w:tc>
      </w:tr>
      <w:tr w:rsidR="0002516D" w14:paraId="45E153F0" w14:textId="77777777" w:rsidTr="00C00D55">
        <w:tc>
          <w:tcPr>
            <w:tcW w:w="2277" w:type="dxa"/>
            <w:vMerge/>
            <w:vAlign w:val="center"/>
          </w:tcPr>
          <w:p w14:paraId="1A41146B" w14:textId="77777777" w:rsidR="0002516D" w:rsidRPr="00D21C96" w:rsidRDefault="0002516D" w:rsidP="002E61CD">
            <w:pPr>
              <w:jc w:val="center"/>
              <w:rPr>
                <w:color w:val="000000"/>
              </w:rPr>
            </w:pPr>
          </w:p>
        </w:tc>
        <w:tc>
          <w:tcPr>
            <w:tcW w:w="2278" w:type="dxa"/>
            <w:vAlign w:val="center"/>
          </w:tcPr>
          <w:p w14:paraId="4DB905BE" w14:textId="6BBA8B70" w:rsidR="0002516D" w:rsidRDefault="0002516D" w:rsidP="002E61CD">
            <w:pPr>
              <w:rPr>
                <w:color w:val="000000"/>
              </w:rPr>
            </w:pPr>
            <w:r>
              <w:rPr>
                <w:color w:val="000000"/>
              </w:rPr>
              <w:t>Fa0/3</w:t>
            </w:r>
          </w:p>
        </w:tc>
        <w:tc>
          <w:tcPr>
            <w:tcW w:w="2528" w:type="dxa"/>
            <w:vAlign w:val="center"/>
          </w:tcPr>
          <w:p w14:paraId="4E1E1EB1" w14:textId="1E2B0B64" w:rsidR="0002516D" w:rsidRDefault="0002516D" w:rsidP="002E61CD">
            <w:pPr>
              <w:rPr>
                <w:color w:val="000000"/>
              </w:rPr>
            </w:pPr>
            <w:r>
              <w:rPr>
                <w:color w:val="000000"/>
              </w:rPr>
              <w:t>AP_LeTan</w:t>
            </w:r>
          </w:p>
        </w:tc>
        <w:tc>
          <w:tcPr>
            <w:tcW w:w="2028" w:type="dxa"/>
            <w:vAlign w:val="center"/>
          </w:tcPr>
          <w:p w14:paraId="748C4FE1" w14:textId="106430D6" w:rsidR="0002516D" w:rsidRDefault="0002516D" w:rsidP="002E61CD">
            <w:r>
              <w:t>VLAN10</w:t>
            </w:r>
          </w:p>
        </w:tc>
      </w:tr>
      <w:tr w:rsidR="0002516D" w14:paraId="421CA2A6" w14:textId="77777777" w:rsidTr="00C00D55">
        <w:tc>
          <w:tcPr>
            <w:tcW w:w="2277" w:type="dxa"/>
            <w:vMerge/>
            <w:vAlign w:val="center"/>
          </w:tcPr>
          <w:p w14:paraId="2F26904E" w14:textId="77777777" w:rsidR="0002516D" w:rsidRPr="00D21C96" w:rsidRDefault="0002516D" w:rsidP="002E61CD">
            <w:pPr>
              <w:jc w:val="center"/>
              <w:rPr>
                <w:color w:val="000000"/>
              </w:rPr>
            </w:pPr>
          </w:p>
        </w:tc>
        <w:tc>
          <w:tcPr>
            <w:tcW w:w="2278" w:type="dxa"/>
            <w:vAlign w:val="center"/>
          </w:tcPr>
          <w:p w14:paraId="757AC711" w14:textId="27F2BB59" w:rsidR="0002516D" w:rsidRDefault="0002516D" w:rsidP="002E61CD">
            <w:pPr>
              <w:rPr>
                <w:color w:val="000000"/>
              </w:rPr>
            </w:pPr>
            <w:r>
              <w:rPr>
                <w:color w:val="000000"/>
              </w:rPr>
              <w:t>Fa0/23-24</w:t>
            </w:r>
          </w:p>
        </w:tc>
        <w:tc>
          <w:tcPr>
            <w:tcW w:w="2528" w:type="dxa"/>
            <w:vAlign w:val="center"/>
          </w:tcPr>
          <w:p w14:paraId="0233C300" w14:textId="4DB2F8D2" w:rsidR="0002516D" w:rsidRDefault="0002516D" w:rsidP="002E61CD">
            <w:pPr>
              <w:rPr>
                <w:color w:val="000000"/>
              </w:rPr>
            </w:pPr>
            <w:r>
              <w:rPr>
                <w:color w:val="000000"/>
              </w:rPr>
              <w:t>SW_Tang1</w:t>
            </w:r>
          </w:p>
        </w:tc>
        <w:tc>
          <w:tcPr>
            <w:tcW w:w="2028" w:type="dxa"/>
            <w:vAlign w:val="center"/>
          </w:tcPr>
          <w:p w14:paraId="16CC992A" w14:textId="2050DCAC" w:rsidR="0002516D" w:rsidRDefault="0002516D" w:rsidP="002E61CD">
            <w:r>
              <w:t>Trunk</w:t>
            </w:r>
          </w:p>
        </w:tc>
      </w:tr>
      <w:tr w:rsidR="0002516D" w14:paraId="52C560E3" w14:textId="77777777" w:rsidTr="0002516D">
        <w:tc>
          <w:tcPr>
            <w:tcW w:w="2277" w:type="dxa"/>
            <w:vMerge w:val="restart"/>
            <w:vAlign w:val="center"/>
          </w:tcPr>
          <w:p w14:paraId="3AE5BD5A" w14:textId="05EBB2FA" w:rsidR="0002516D" w:rsidRPr="00D21C96" w:rsidRDefault="0002516D" w:rsidP="0002516D">
            <w:pPr>
              <w:jc w:val="center"/>
              <w:rPr>
                <w:color w:val="000000"/>
              </w:rPr>
            </w:pPr>
            <w:r>
              <w:rPr>
                <w:color w:val="000000"/>
              </w:rPr>
              <w:t>Sanh</w:t>
            </w:r>
          </w:p>
        </w:tc>
        <w:tc>
          <w:tcPr>
            <w:tcW w:w="2278" w:type="dxa"/>
          </w:tcPr>
          <w:p w14:paraId="1A9E054E" w14:textId="77777777" w:rsidR="0002516D" w:rsidRDefault="0002516D" w:rsidP="002E4B3F">
            <w:pPr>
              <w:rPr>
                <w:color w:val="000000"/>
              </w:rPr>
            </w:pPr>
            <w:r>
              <w:rPr>
                <w:color w:val="000000"/>
              </w:rPr>
              <w:t>Fa0/2</w:t>
            </w:r>
          </w:p>
        </w:tc>
        <w:tc>
          <w:tcPr>
            <w:tcW w:w="2528" w:type="dxa"/>
          </w:tcPr>
          <w:p w14:paraId="3B3E527C" w14:textId="2D39A7EB" w:rsidR="0002516D" w:rsidRDefault="0002516D" w:rsidP="002E4B3F">
            <w:pPr>
              <w:rPr>
                <w:color w:val="000000"/>
              </w:rPr>
            </w:pPr>
            <w:r>
              <w:rPr>
                <w:color w:val="000000"/>
              </w:rPr>
              <w:t>AP_Sanh</w:t>
            </w:r>
          </w:p>
        </w:tc>
        <w:tc>
          <w:tcPr>
            <w:tcW w:w="2028" w:type="dxa"/>
          </w:tcPr>
          <w:p w14:paraId="60EF2E05" w14:textId="448653BC" w:rsidR="0002516D" w:rsidRDefault="0002516D" w:rsidP="002E4B3F">
            <w:r>
              <w:t>VLAN20</w:t>
            </w:r>
          </w:p>
        </w:tc>
      </w:tr>
      <w:tr w:rsidR="0002516D" w14:paraId="6F657CF7" w14:textId="77777777" w:rsidTr="0002516D">
        <w:tc>
          <w:tcPr>
            <w:tcW w:w="2277" w:type="dxa"/>
            <w:vMerge/>
          </w:tcPr>
          <w:p w14:paraId="6C094361" w14:textId="77777777" w:rsidR="0002516D" w:rsidRPr="00D21C96" w:rsidRDefault="0002516D" w:rsidP="002E4B3F">
            <w:pPr>
              <w:jc w:val="center"/>
              <w:rPr>
                <w:color w:val="000000"/>
              </w:rPr>
            </w:pPr>
          </w:p>
        </w:tc>
        <w:tc>
          <w:tcPr>
            <w:tcW w:w="2278" w:type="dxa"/>
          </w:tcPr>
          <w:p w14:paraId="3A6AC1DF" w14:textId="77777777" w:rsidR="0002516D" w:rsidRDefault="0002516D" w:rsidP="002E4B3F">
            <w:pPr>
              <w:rPr>
                <w:color w:val="000000"/>
              </w:rPr>
            </w:pPr>
            <w:r>
              <w:rPr>
                <w:color w:val="000000"/>
              </w:rPr>
              <w:t>Fa0/23-24</w:t>
            </w:r>
          </w:p>
        </w:tc>
        <w:tc>
          <w:tcPr>
            <w:tcW w:w="2528" w:type="dxa"/>
          </w:tcPr>
          <w:p w14:paraId="2C9C5590" w14:textId="77777777" w:rsidR="0002516D" w:rsidRDefault="0002516D" w:rsidP="002E4B3F">
            <w:pPr>
              <w:rPr>
                <w:color w:val="000000"/>
              </w:rPr>
            </w:pPr>
            <w:r>
              <w:rPr>
                <w:color w:val="000000"/>
              </w:rPr>
              <w:t>SW_Tang1</w:t>
            </w:r>
          </w:p>
        </w:tc>
        <w:tc>
          <w:tcPr>
            <w:tcW w:w="2028" w:type="dxa"/>
          </w:tcPr>
          <w:p w14:paraId="048B4F15" w14:textId="77777777" w:rsidR="0002516D" w:rsidRDefault="0002516D" w:rsidP="002E4B3F">
            <w:r>
              <w:t>Trunk</w:t>
            </w:r>
          </w:p>
        </w:tc>
      </w:tr>
      <w:tr w:rsidR="00717B45" w14:paraId="26389CC0" w14:textId="77777777" w:rsidTr="00717B45">
        <w:tc>
          <w:tcPr>
            <w:tcW w:w="2277" w:type="dxa"/>
            <w:vMerge w:val="restart"/>
            <w:vAlign w:val="center"/>
          </w:tcPr>
          <w:p w14:paraId="22EF583E" w14:textId="778CD010" w:rsidR="00717B45" w:rsidRPr="00D21C96" w:rsidRDefault="00717B45" w:rsidP="00717B45">
            <w:pPr>
              <w:jc w:val="center"/>
              <w:rPr>
                <w:color w:val="000000"/>
              </w:rPr>
            </w:pPr>
            <w:r>
              <w:rPr>
                <w:color w:val="000000"/>
              </w:rPr>
              <w:t>Phong TKDH</w:t>
            </w:r>
          </w:p>
        </w:tc>
        <w:tc>
          <w:tcPr>
            <w:tcW w:w="2278" w:type="dxa"/>
          </w:tcPr>
          <w:p w14:paraId="5318F7CC" w14:textId="77777777" w:rsidR="00717B45" w:rsidRDefault="00717B45" w:rsidP="00273101">
            <w:pPr>
              <w:rPr>
                <w:color w:val="000000"/>
              </w:rPr>
            </w:pPr>
            <w:r>
              <w:rPr>
                <w:color w:val="000000"/>
              </w:rPr>
              <w:t>Fa0/2</w:t>
            </w:r>
          </w:p>
        </w:tc>
        <w:tc>
          <w:tcPr>
            <w:tcW w:w="2528" w:type="dxa"/>
          </w:tcPr>
          <w:p w14:paraId="7FE73811" w14:textId="4DFB7C66" w:rsidR="00717B45" w:rsidRDefault="00717B45" w:rsidP="00273101">
            <w:pPr>
              <w:rPr>
                <w:color w:val="000000"/>
              </w:rPr>
            </w:pPr>
            <w:r>
              <w:rPr>
                <w:color w:val="000000"/>
              </w:rPr>
              <w:t>PC01_TKDH</w:t>
            </w:r>
          </w:p>
        </w:tc>
        <w:tc>
          <w:tcPr>
            <w:tcW w:w="2028" w:type="dxa"/>
          </w:tcPr>
          <w:p w14:paraId="645EDC5C" w14:textId="0D7A616B" w:rsidR="00717B45" w:rsidRDefault="00717B45" w:rsidP="00273101">
            <w:r>
              <w:t>VLAN30</w:t>
            </w:r>
          </w:p>
        </w:tc>
      </w:tr>
      <w:tr w:rsidR="00717B45" w14:paraId="135ED532" w14:textId="77777777" w:rsidTr="00717B45">
        <w:tc>
          <w:tcPr>
            <w:tcW w:w="2277" w:type="dxa"/>
            <w:vMerge/>
          </w:tcPr>
          <w:p w14:paraId="64E237BB" w14:textId="77777777" w:rsidR="00717B45" w:rsidRPr="00D21C96" w:rsidRDefault="00717B45" w:rsidP="00273101">
            <w:pPr>
              <w:jc w:val="center"/>
              <w:rPr>
                <w:color w:val="000000"/>
              </w:rPr>
            </w:pPr>
          </w:p>
        </w:tc>
        <w:tc>
          <w:tcPr>
            <w:tcW w:w="2278" w:type="dxa"/>
          </w:tcPr>
          <w:p w14:paraId="5580F3CC" w14:textId="77777777" w:rsidR="00717B45" w:rsidRDefault="00717B45" w:rsidP="00273101">
            <w:pPr>
              <w:rPr>
                <w:color w:val="000000"/>
              </w:rPr>
            </w:pPr>
            <w:r>
              <w:rPr>
                <w:color w:val="000000"/>
              </w:rPr>
              <w:t>Fa0/3</w:t>
            </w:r>
          </w:p>
        </w:tc>
        <w:tc>
          <w:tcPr>
            <w:tcW w:w="2528" w:type="dxa"/>
          </w:tcPr>
          <w:p w14:paraId="4F15C468" w14:textId="43D0CCB6" w:rsidR="00717B45" w:rsidRDefault="00717B45" w:rsidP="00273101">
            <w:pPr>
              <w:rPr>
                <w:color w:val="000000"/>
              </w:rPr>
            </w:pPr>
            <w:r>
              <w:rPr>
                <w:color w:val="000000"/>
              </w:rPr>
              <w:t>Printer_TKDH</w:t>
            </w:r>
          </w:p>
        </w:tc>
        <w:tc>
          <w:tcPr>
            <w:tcW w:w="2028" w:type="dxa"/>
          </w:tcPr>
          <w:p w14:paraId="111CA7D2" w14:textId="1CBA625C" w:rsidR="00717B45" w:rsidRDefault="00717B45" w:rsidP="00273101">
            <w:r>
              <w:t>VLAN30</w:t>
            </w:r>
          </w:p>
        </w:tc>
      </w:tr>
      <w:tr w:rsidR="00717B45" w14:paraId="7249C9E6" w14:textId="77777777" w:rsidTr="00717B45">
        <w:tc>
          <w:tcPr>
            <w:tcW w:w="2277" w:type="dxa"/>
            <w:vMerge/>
          </w:tcPr>
          <w:p w14:paraId="74702BEB" w14:textId="77777777" w:rsidR="00717B45" w:rsidRPr="00D21C96" w:rsidRDefault="00717B45" w:rsidP="00273101">
            <w:pPr>
              <w:jc w:val="center"/>
              <w:rPr>
                <w:color w:val="000000"/>
              </w:rPr>
            </w:pPr>
          </w:p>
        </w:tc>
        <w:tc>
          <w:tcPr>
            <w:tcW w:w="2278" w:type="dxa"/>
          </w:tcPr>
          <w:p w14:paraId="0E51D4EE" w14:textId="4138A61F" w:rsidR="00717B45" w:rsidRDefault="00717B45" w:rsidP="00273101">
            <w:pPr>
              <w:rPr>
                <w:color w:val="000000"/>
              </w:rPr>
            </w:pPr>
            <w:r>
              <w:rPr>
                <w:color w:val="000000"/>
              </w:rPr>
              <w:t>Fa0/4</w:t>
            </w:r>
          </w:p>
        </w:tc>
        <w:tc>
          <w:tcPr>
            <w:tcW w:w="2528" w:type="dxa"/>
          </w:tcPr>
          <w:p w14:paraId="746259FE" w14:textId="43E031E4" w:rsidR="00717B45" w:rsidRDefault="00717B45" w:rsidP="00273101">
            <w:pPr>
              <w:rPr>
                <w:color w:val="000000"/>
              </w:rPr>
            </w:pPr>
            <w:r>
              <w:rPr>
                <w:color w:val="000000"/>
              </w:rPr>
              <w:t>PC02_TKDH</w:t>
            </w:r>
          </w:p>
        </w:tc>
        <w:tc>
          <w:tcPr>
            <w:tcW w:w="2028" w:type="dxa"/>
          </w:tcPr>
          <w:p w14:paraId="7C235391" w14:textId="490D4999" w:rsidR="00717B45" w:rsidRDefault="00717B45" w:rsidP="00273101">
            <w:r>
              <w:t>VLAN30</w:t>
            </w:r>
          </w:p>
        </w:tc>
      </w:tr>
      <w:tr w:rsidR="00717B45" w14:paraId="3EB53B6C" w14:textId="77777777" w:rsidTr="00717B45">
        <w:tc>
          <w:tcPr>
            <w:tcW w:w="2277" w:type="dxa"/>
            <w:vMerge/>
          </w:tcPr>
          <w:p w14:paraId="38259197" w14:textId="77777777" w:rsidR="00717B45" w:rsidRPr="00D21C96" w:rsidRDefault="00717B45" w:rsidP="00273101">
            <w:pPr>
              <w:jc w:val="center"/>
              <w:rPr>
                <w:color w:val="000000"/>
              </w:rPr>
            </w:pPr>
          </w:p>
        </w:tc>
        <w:tc>
          <w:tcPr>
            <w:tcW w:w="2278" w:type="dxa"/>
          </w:tcPr>
          <w:p w14:paraId="144F3110" w14:textId="77777777" w:rsidR="00717B45" w:rsidRDefault="00717B45" w:rsidP="00273101">
            <w:pPr>
              <w:rPr>
                <w:color w:val="000000"/>
              </w:rPr>
            </w:pPr>
            <w:r>
              <w:rPr>
                <w:color w:val="000000"/>
              </w:rPr>
              <w:t>Fa0/23-24</w:t>
            </w:r>
          </w:p>
        </w:tc>
        <w:tc>
          <w:tcPr>
            <w:tcW w:w="2528" w:type="dxa"/>
          </w:tcPr>
          <w:p w14:paraId="3D19F92C" w14:textId="77777777" w:rsidR="00717B45" w:rsidRDefault="00717B45" w:rsidP="00273101">
            <w:pPr>
              <w:rPr>
                <w:color w:val="000000"/>
              </w:rPr>
            </w:pPr>
            <w:r>
              <w:rPr>
                <w:color w:val="000000"/>
              </w:rPr>
              <w:t>SW_Tang1</w:t>
            </w:r>
          </w:p>
        </w:tc>
        <w:tc>
          <w:tcPr>
            <w:tcW w:w="2028" w:type="dxa"/>
          </w:tcPr>
          <w:p w14:paraId="2878D5F7" w14:textId="77777777" w:rsidR="00717B45" w:rsidRDefault="00717B45" w:rsidP="00273101">
            <w:r>
              <w:t>Trunk</w:t>
            </w:r>
          </w:p>
        </w:tc>
      </w:tr>
      <w:tr w:rsidR="00717B45" w14:paraId="2EE974B2" w14:textId="77777777" w:rsidTr="00717B45">
        <w:tc>
          <w:tcPr>
            <w:tcW w:w="2277" w:type="dxa"/>
            <w:vMerge w:val="restart"/>
          </w:tcPr>
          <w:p w14:paraId="19B755E0" w14:textId="1FA5BC54" w:rsidR="00717B45" w:rsidRPr="00D21C96" w:rsidRDefault="00717B45" w:rsidP="00840414">
            <w:pPr>
              <w:jc w:val="center"/>
              <w:rPr>
                <w:color w:val="000000"/>
              </w:rPr>
            </w:pPr>
            <w:r>
              <w:rPr>
                <w:color w:val="000000"/>
              </w:rPr>
              <w:t>Phong PTTC</w:t>
            </w:r>
          </w:p>
        </w:tc>
        <w:tc>
          <w:tcPr>
            <w:tcW w:w="2278" w:type="dxa"/>
          </w:tcPr>
          <w:p w14:paraId="296641E0" w14:textId="77777777" w:rsidR="00717B45" w:rsidRDefault="00717B45" w:rsidP="00840414">
            <w:pPr>
              <w:rPr>
                <w:color w:val="000000"/>
              </w:rPr>
            </w:pPr>
            <w:r>
              <w:rPr>
                <w:color w:val="000000"/>
              </w:rPr>
              <w:t>Fa0/2</w:t>
            </w:r>
          </w:p>
        </w:tc>
        <w:tc>
          <w:tcPr>
            <w:tcW w:w="2528" w:type="dxa"/>
          </w:tcPr>
          <w:p w14:paraId="52F9FD80" w14:textId="40375F14" w:rsidR="00717B45" w:rsidRDefault="00717B45" w:rsidP="00840414">
            <w:pPr>
              <w:rPr>
                <w:color w:val="000000"/>
              </w:rPr>
            </w:pPr>
            <w:r>
              <w:rPr>
                <w:color w:val="000000"/>
              </w:rPr>
              <w:t>PC01_PTTC</w:t>
            </w:r>
          </w:p>
        </w:tc>
        <w:tc>
          <w:tcPr>
            <w:tcW w:w="2028" w:type="dxa"/>
          </w:tcPr>
          <w:p w14:paraId="5B7EEA25" w14:textId="72B9B11C" w:rsidR="00717B45" w:rsidRDefault="00717B45" w:rsidP="00840414">
            <w:r>
              <w:t>VLAN40</w:t>
            </w:r>
          </w:p>
        </w:tc>
      </w:tr>
      <w:tr w:rsidR="00717B45" w14:paraId="4DBA3AEA" w14:textId="77777777" w:rsidTr="00717B45">
        <w:tc>
          <w:tcPr>
            <w:tcW w:w="2277" w:type="dxa"/>
            <w:vMerge/>
          </w:tcPr>
          <w:p w14:paraId="4D2E8FAE" w14:textId="77777777" w:rsidR="00717B45" w:rsidRPr="00D21C96" w:rsidRDefault="00717B45" w:rsidP="00840414">
            <w:pPr>
              <w:jc w:val="center"/>
              <w:rPr>
                <w:color w:val="000000"/>
              </w:rPr>
            </w:pPr>
          </w:p>
        </w:tc>
        <w:tc>
          <w:tcPr>
            <w:tcW w:w="2278" w:type="dxa"/>
          </w:tcPr>
          <w:p w14:paraId="0E4AD6D6" w14:textId="77777777" w:rsidR="00717B45" w:rsidRDefault="00717B45" w:rsidP="00840414">
            <w:pPr>
              <w:rPr>
                <w:color w:val="000000"/>
              </w:rPr>
            </w:pPr>
            <w:r>
              <w:rPr>
                <w:color w:val="000000"/>
              </w:rPr>
              <w:t>Fa0/3</w:t>
            </w:r>
          </w:p>
        </w:tc>
        <w:tc>
          <w:tcPr>
            <w:tcW w:w="2528" w:type="dxa"/>
          </w:tcPr>
          <w:p w14:paraId="6820944D" w14:textId="17D0812E" w:rsidR="00717B45" w:rsidRDefault="00717B45" w:rsidP="00840414">
            <w:pPr>
              <w:rPr>
                <w:color w:val="000000"/>
              </w:rPr>
            </w:pPr>
            <w:r>
              <w:rPr>
                <w:color w:val="000000"/>
              </w:rPr>
              <w:t>Printer_PTTC</w:t>
            </w:r>
          </w:p>
        </w:tc>
        <w:tc>
          <w:tcPr>
            <w:tcW w:w="2028" w:type="dxa"/>
          </w:tcPr>
          <w:p w14:paraId="44E62F88" w14:textId="529E93C4" w:rsidR="00717B45" w:rsidRDefault="00717B45" w:rsidP="00840414">
            <w:r>
              <w:t>VLAN40</w:t>
            </w:r>
          </w:p>
        </w:tc>
      </w:tr>
      <w:tr w:rsidR="00717B45" w14:paraId="4955A55C" w14:textId="77777777" w:rsidTr="00717B45">
        <w:tc>
          <w:tcPr>
            <w:tcW w:w="2277" w:type="dxa"/>
            <w:vMerge/>
          </w:tcPr>
          <w:p w14:paraId="7C72F9EC" w14:textId="77777777" w:rsidR="00717B45" w:rsidRPr="00D21C96" w:rsidRDefault="00717B45" w:rsidP="00840414">
            <w:pPr>
              <w:jc w:val="center"/>
              <w:rPr>
                <w:color w:val="000000"/>
              </w:rPr>
            </w:pPr>
          </w:p>
        </w:tc>
        <w:tc>
          <w:tcPr>
            <w:tcW w:w="2278" w:type="dxa"/>
          </w:tcPr>
          <w:p w14:paraId="61EAC78C" w14:textId="77777777" w:rsidR="00717B45" w:rsidRDefault="00717B45" w:rsidP="00840414">
            <w:pPr>
              <w:rPr>
                <w:color w:val="000000"/>
              </w:rPr>
            </w:pPr>
            <w:r>
              <w:rPr>
                <w:color w:val="000000"/>
              </w:rPr>
              <w:t>Fa0/4</w:t>
            </w:r>
          </w:p>
        </w:tc>
        <w:tc>
          <w:tcPr>
            <w:tcW w:w="2528" w:type="dxa"/>
          </w:tcPr>
          <w:p w14:paraId="06F62698" w14:textId="329A7DE7" w:rsidR="00717B45" w:rsidRDefault="00717B45" w:rsidP="00840414">
            <w:pPr>
              <w:rPr>
                <w:color w:val="000000"/>
              </w:rPr>
            </w:pPr>
            <w:r>
              <w:rPr>
                <w:color w:val="000000"/>
              </w:rPr>
              <w:t>PC02_PTTC</w:t>
            </w:r>
          </w:p>
        </w:tc>
        <w:tc>
          <w:tcPr>
            <w:tcW w:w="2028" w:type="dxa"/>
          </w:tcPr>
          <w:p w14:paraId="2C335BCE" w14:textId="2FFDAE2D" w:rsidR="00717B45" w:rsidRDefault="00717B45" w:rsidP="00840414">
            <w:r>
              <w:t>VLAN40</w:t>
            </w:r>
          </w:p>
        </w:tc>
      </w:tr>
      <w:tr w:rsidR="00717B45" w14:paraId="2776FE67" w14:textId="77777777" w:rsidTr="00717B45">
        <w:tc>
          <w:tcPr>
            <w:tcW w:w="2277" w:type="dxa"/>
            <w:vMerge/>
          </w:tcPr>
          <w:p w14:paraId="2E8C41F2" w14:textId="77777777" w:rsidR="00717B45" w:rsidRPr="00D21C96" w:rsidRDefault="00717B45" w:rsidP="00840414">
            <w:pPr>
              <w:jc w:val="center"/>
              <w:rPr>
                <w:color w:val="000000"/>
              </w:rPr>
            </w:pPr>
          </w:p>
        </w:tc>
        <w:tc>
          <w:tcPr>
            <w:tcW w:w="2278" w:type="dxa"/>
          </w:tcPr>
          <w:p w14:paraId="55CAB0C9" w14:textId="1A22A544" w:rsidR="00717B45" w:rsidRDefault="00717B45" w:rsidP="00840414">
            <w:pPr>
              <w:rPr>
                <w:color w:val="000000"/>
              </w:rPr>
            </w:pPr>
            <w:r>
              <w:rPr>
                <w:color w:val="000000"/>
              </w:rPr>
              <w:t>Fa0/5</w:t>
            </w:r>
          </w:p>
        </w:tc>
        <w:tc>
          <w:tcPr>
            <w:tcW w:w="2528" w:type="dxa"/>
          </w:tcPr>
          <w:p w14:paraId="5BED00FC" w14:textId="62AE2B9A" w:rsidR="00717B45" w:rsidRDefault="00717B45" w:rsidP="00840414">
            <w:pPr>
              <w:rPr>
                <w:color w:val="000000"/>
              </w:rPr>
            </w:pPr>
            <w:r>
              <w:rPr>
                <w:color w:val="000000"/>
              </w:rPr>
              <w:t>PC03_PTTC</w:t>
            </w:r>
          </w:p>
        </w:tc>
        <w:tc>
          <w:tcPr>
            <w:tcW w:w="2028" w:type="dxa"/>
          </w:tcPr>
          <w:p w14:paraId="2E4BA7F4" w14:textId="1884D7DA" w:rsidR="00717B45" w:rsidRDefault="00717B45" w:rsidP="00840414">
            <w:r>
              <w:t>VLAN40</w:t>
            </w:r>
          </w:p>
        </w:tc>
      </w:tr>
      <w:tr w:rsidR="00717B45" w14:paraId="4C5192E8" w14:textId="77777777" w:rsidTr="00717B45">
        <w:tc>
          <w:tcPr>
            <w:tcW w:w="2277" w:type="dxa"/>
            <w:vMerge/>
          </w:tcPr>
          <w:p w14:paraId="75B584BF" w14:textId="77777777" w:rsidR="00717B45" w:rsidRPr="00D21C96" w:rsidRDefault="00717B45" w:rsidP="00840414">
            <w:pPr>
              <w:jc w:val="center"/>
              <w:rPr>
                <w:color w:val="000000"/>
              </w:rPr>
            </w:pPr>
          </w:p>
        </w:tc>
        <w:tc>
          <w:tcPr>
            <w:tcW w:w="2278" w:type="dxa"/>
          </w:tcPr>
          <w:p w14:paraId="4FB29AC8" w14:textId="77777777" w:rsidR="00717B45" w:rsidRDefault="00717B45" w:rsidP="00840414">
            <w:pPr>
              <w:rPr>
                <w:color w:val="000000"/>
              </w:rPr>
            </w:pPr>
            <w:r>
              <w:rPr>
                <w:color w:val="000000"/>
              </w:rPr>
              <w:t>Fa0/23-24</w:t>
            </w:r>
          </w:p>
        </w:tc>
        <w:tc>
          <w:tcPr>
            <w:tcW w:w="2528" w:type="dxa"/>
          </w:tcPr>
          <w:p w14:paraId="11E8CD31" w14:textId="77777777" w:rsidR="00717B45" w:rsidRDefault="00717B45" w:rsidP="00840414">
            <w:pPr>
              <w:rPr>
                <w:color w:val="000000"/>
              </w:rPr>
            </w:pPr>
            <w:r>
              <w:rPr>
                <w:color w:val="000000"/>
              </w:rPr>
              <w:t>SW_Tang1</w:t>
            </w:r>
          </w:p>
        </w:tc>
        <w:tc>
          <w:tcPr>
            <w:tcW w:w="2028" w:type="dxa"/>
          </w:tcPr>
          <w:p w14:paraId="2B147ECF" w14:textId="77777777" w:rsidR="00717B45" w:rsidRDefault="00717B45" w:rsidP="00840414">
            <w:r>
              <w:t>Trunk</w:t>
            </w:r>
          </w:p>
        </w:tc>
      </w:tr>
      <w:tr w:rsidR="00717B45" w14:paraId="4BA86F4F" w14:textId="77777777" w:rsidTr="00717B45">
        <w:tc>
          <w:tcPr>
            <w:tcW w:w="2277" w:type="dxa"/>
            <w:vMerge w:val="restart"/>
          </w:tcPr>
          <w:p w14:paraId="475FA76A" w14:textId="553F318C" w:rsidR="00717B45" w:rsidRPr="00D21C96" w:rsidRDefault="00717B45" w:rsidP="00900980">
            <w:pPr>
              <w:jc w:val="center"/>
              <w:rPr>
                <w:color w:val="000000"/>
              </w:rPr>
            </w:pPr>
            <w:r>
              <w:rPr>
                <w:color w:val="000000"/>
              </w:rPr>
              <w:t>Phong QLDA</w:t>
            </w:r>
          </w:p>
        </w:tc>
        <w:tc>
          <w:tcPr>
            <w:tcW w:w="2278" w:type="dxa"/>
          </w:tcPr>
          <w:p w14:paraId="3BA669E5" w14:textId="77777777" w:rsidR="00717B45" w:rsidRDefault="00717B45" w:rsidP="00900980">
            <w:pPr>
              <w:rPr>
                <w:color w:val="000000"/>
              </w:rPr>
            </w:pPr>
            <w:r>
              <w:rPr>
                <w:color w:val="000000"/>
              </w:rPr>
              <w:t>Fa0/2</w:t>
            </w:r>
          </w:p>
        </w:tc>
        <w:tc>
          <w:tcPr>
            <w:tcW w:w="2528" w:type="dxa"/>
          </w:tcPr>
          <w:p w14:paraId="7A394E9B" w14:textId="00B27994" w:rsidR="00717B45" w:rsidRDefault="00717B45" w:rsidP="00900980">
            <w:pPr>
              <w:rPr>
                <w:color w:val="000000"/>
              </w:rPr>
            </w:pPr>
            <w:r>
              <w:rPr>
                <w:color w:val="000000"/>
              </w:rPr>
              <w:t>PC01_QLDA</w:t>
            </w:r>
          </w:p>
        </w:tc>
        <w:tc>
          <w:tcPr>
            <w:tcW w:w="2028" w:type="dxa"/>
          </w:tcPr>
          <w:p w14:paraId="0389770A" w14:textId="73510593" w:rsidR="00717B45" w:rsidRDefault="00717B45" w:rsidP="00900980">
            <w:r>
              <w:t>VLAN50</w:t>
            </w:r>
          </w:p>
        </w:tc>
      </w:tr>
      <w:tr w:rsidR="00717B45" w14:paraId="1292A36F" w14:textId="77777777" w:rsidTr="00717B45">
        <w:tc>
          <w:tcPr>
            <w:tcW w:w="2277" w:type="dxa"/>
            <w:vMerge/>
          </w:tcPr>
          <w:p w14:paraId="17C2F7C7" w14:textId="77777777" w:rsidR="00717B45" w:rsidRPr="00D21C96" w:rsidRDefault="00717B45" w:rsidP="00900980">
            <w:pPr>
              <w:jc w:val="center"/>
              <w:rPr>
                <w:color w:val="000000"/>
              </w:rPr>
            </w:pPr>
          </w:p>
        </w:tc>
        <w:tc>
          <w:tcPr>
            <w:tcW w:w="2278" w:type="dxa"/>
          </w:tcPr>
          <w:p w14:paraId="2DA84B1C" w14:textId="77777777" w:rsidR="00717B45" w:rsidRDefault="00717B45" w:rsidP="00900980">
            <w:pPr>
              <w:rPr>
                <w:color w:val="000000"/>
              </w:rPr>
            </w:pPr>
            <w:r>
              <w:rPr>
                <w:color w:val="000000"/>
              </w:rPr>
              <w:t>Fa0/3</w:t>
            </w:r>
          </w:p>
        </w:tc>
        <w:tc>
          <w:tcPr>
            <w:tcW w:w="2528" w:type="dxa"/>
          </w:tcPr>
          <w:p w14:paraId="2C564565" w14:textId="18022CDE" w:rsidR="00717B45" w:rsidRDefault="00717B45" w:rsidP="00900980">
            <w:pPr>
              <w:rPr>
                <w:color w:val="000000"/>
              </w:rPr>
            </w:pPr>
            <w:r>
              <w:rPr>
                <w:color w:val="000000"/>
              </w:rPr>
              <w:t>AP_QLDA</w:t>
            </w:r>
          </w:p>
        </w:tc>
        <w:tc>
          <w:tcPr>
            <w:tcW w:w="2028" w:type="dxa"/>
          </w:tcPr>
          <w:p w14:paraId="04B0ED77" w14:textId="4074C136" w:rsidR="00717B45" w:rsidRDefault="00717B45" w:rsidP="00900980">
            <w:r>
              <w:t>VLAN50</w:t>
            </w:r>
          </w:p>
        </w:tc>
      </w:tr>
      <w:tr w:rsidR="00717B45" w14:paraId="1D12986C" w14:textId="77777777" w:rsidTr="00717B45">
        <w:tc>
          <w:tcPr>
            <w:tcW w:w="2277" w:type="dxa"/>
            <w:vMerge/>
          </w:tcPr>
          <w:p w14:paraId="1E948B74" w14:textId="77777777" w:rsidR="00717B45" w:rsidRPr="00D21C96" w:rsidRDefault="00717B45" w:rsidP="00900980">
            <w:pPr>
              <w:jc w:val="center"/>
              <w:rPr>
                <w:color w:val="000000"/>
              </w:rPr>
            </w:pPr>
          </w:p>
        </w:tc>
        <w:tc>
          <w:tcPr>
            <w:tcW w:w="2278" w:type="dxa"/>
          </w:tcPr>
          <w:p w14:paraId="43B6A879" w14:textId="77777777" w:rsidR="00717B45" w:rsidRDefault="00717B45" w:rsidP="00900980">
            <w:pPr>
              <w:rPr>
                <w:color w:val="000000"/>
              </w:rPr>
            </w:pPr>
            <w:r>
              <w:rPr>
                <w:color w:val="000000"/>
              </w:rPr>
              <w:t>Fa0/4</w:t>
            </w:r>
          </w:p>
        </w:tc>
        <w:tc>
          <w:tcPr>
            <w:tcW w:w="2528" w:type="dxa"/>
          </w:tcPr>
          <w:p w14:paraId="516A00CC" w14:textId="3A37CBD4" w:rsidR="00717B45" w:rsidRDefault="00717B45" w:rsidP="00900980">
            <w:pPr>
              <w:rPr>
                <w:color w:val="000000"/>
              </w:rPr>
            </w:pPr>
            <w:r>
              <w:rPr>
                <w:color w:val="000000"/>
              </w:rPr>
              <w:t>PC02_QLDA</w:t>
            </w:r>
          </w:p>
        </w:tc>
        <w:tc>
          <w:tcPr>
            <w:tcW w:w="2028" w:type="dxa"/>
          </w:tcPr>
          <w:p w14:paraId="6AAD7FF4" w14:textId="598BDCFA" w:rsidR="00717B45" w:rsidRDefault="00717B45" w:rsidP="00900980">
            <w:r>
              <w:t>VLAN50</w:t>
            </w:r>
          </w:p>
        </w:tc>
      </w:tr>
      <w:tr w:rsidR="00717B45" w14:paraId="04A1D61C" w14:textId="77777777" w:rsidTr="00717B45">
        <w:tc>
          <w:tcPr>
            <w:tcW w:w="2277" w:type="dxa"/>
            <w:vMerge/>
          </w:tcPr>
          <w:p w14:paraId="6D6E2679" w14:textId="77777777" w:rsidR="00717B45" w:rsidRPr="00D21C96" w:rsidRDefault="00717B45" w:rsidP="00900980">
            <w:pPr>
              <w:jc w:val="center"/>
              <w:rPr>
                <w:color w:val="000000"/>
              </w:rPr>
            </w:pPr>
          </w:p>
        </w:tc>
        <w:tc>
          <w:tcPr>
            <w:tcW w:w="2278" w:type="dxa"/>
          </w:tcPr>
          <w:p w14:paraId="35C6D57C" w14:textId="77777777" w:rsidR="00717B45" w:rsidRDefault="00717B45" w:rsidP="00900980">
            <w:pPr>
              <w:rPr>
                <w:color w:val="000000"/>
              </w:rPr>
            </w:pPr>
            <w:r>
              <w:rPr>
                <w:color w:val="000000"/>
              </w:rPr>
              <w:t>Fa0/5</w:t>
            </w:r>
          </w:p>
        </w:tc>
        <w:tc>
          <w:tcPr>
            <w:tcW w:w="2528" w:type="dxa"/>
          </w:tcPr>
          <w:p w14:paraId="27F8D4AF" w14:textId="20965A71" w:rsidR="00717B45" w:rsidRDefault="00717B45" w:rsidP="00900980">
            <w:pPr>
              <w:rPr>
                <w:color w:val="000000"/>
              </w:rPr>
            </w:pPr>
            <w:r>
              <w:rPr>
                <w:color w:val="000000"/>
              </w:rPr>
              <w:t>Printer_QLDA</w:t>
            </w:r>
          </w:p>
        </w:tc>
        <w:tc>
          <w:tcPr>
            <w:tcW w:w="2028" w:type="dxa"/>
          </w:tcPr>
          <w:p w14:paraId="100400DD" w14:textId="2C1DE7D0" w:rsidR="00717B45" w:rsidRDefault="00717B45" w:rsidP="00900980">
            <w:r>
              <w:t>VLAN50</w:t>
            </w:r>
          </w:p>
        </w:tc>
      </w:tr>
      <w:tr w:rsidR="00717B45" w14:paraId="79EB831A" w14:textId="77777777" w:rsidTr="00717B45">
        <w:tc>
          <w:tcPr>
            <w:tcW w:w="2277" w:type="dxa"/>
            <w:vMerge/>
          </w:tcPr>
          <w:p w14:paraId="4F9FB003" w14:textId="77777777" w:rsidR="00717B45" w:rsidRPr="00D21C96" w:rsidRDefault="00717B45" w:rsidP="00900980">
            <w:pPr>
              <w:jc w:val="center"/>
              <w:rPr>
                <w:color w:val="000000"/>
              </w:rPr>
            </w:pPr>
          </w:p>
        </w:tc>
        <w:tc>
          <w:tcPr>
            <w:tcW w:w="2278" w:type="dxa"/>
          </w:tcPr>
          <w:p w14:paraId="3C3033A3" w14:textId="77777777" w:rsidR="00717B45" w:rsidRDefault="00717B45" w:rsidP="00900980">
            <w:pPr>
              <w:rPr>
                <w:color w:val="000000"/>
              </w:rPr>
            </w:pPr>
            <w:r>
              <w:rPr>
                <w:color w:val="000000"/>
              </w:rPr>
              <w:t>Fa0/23-24</w:t>
            </w:r>
          </w:p>
        </w:tc>
        <w:tc>
          <w:tcPr>
            <w:tcW w:w="2528" w:type="dxa"/>
          </w:tcPr>
          <w:p w14:paraId="2039D82C" w14:textId="77777777" w:rsidR="00717B45" w:rsidRDefault="00717B45" w:rsidP="00900980">
            <w:pPr>
              <w:rPr>
                <w:color w:val="000000"/>
              </w:rPr>
            </w:pPr>
            <w:r>
              <w:rPr>
                <w:color w:val="000000"/>
              </w:rPr>
              <w:t>SW_Tang1</w:t>
            </w:r>
          </w:p>
        </w:tc>
        <w:tc>
          <w:tcPr>
            <w:tcW w:w="2028" w:type="dxa"/>
          </w:tcPr>
          <w:p w14:paraId="6626CF4C" w14:textId="77777777" w:rsidR="00717B45" w:rsidRDefault="00717B45" w:rsidP="00900980">
            <w:r>
              <w:t>Trunk</w:t>
            </w:r>
          </w:p>
        </w:tc>
      </w:tr>
      <w:tr w:rsidR="00717B45" w14:paraId="43209E91" w14:textId="77777777" w:rsidTr="00717B45">
        <w:tc>
          <w:tcPr>
            <w:tcW w:w="2277" w:type="dxa"/>
            <w:vMerge w:val="restart"/>
          </w:tcPr>
          <w:p w14:paraId="7AF169A2" w14:textId="7C6E33DA" w:rsidR="00717B45" w:rsidRPr="00D21C96" w:rsidRDefault="00717B45" w:rsidP="009425CE">
            <w:pPr>
              <w:jc w:val="center"/>
              <w:rPr>
                <w:color w:val="000000"/>
              </w:rPr>
            </w:pPr>
            <w:r>
              <w:rPr>
                <w:color w:val="000000"/>
              </w:rPr>
              <w:t xml:space="preserve">Phong </w:t>
            </w:r>
            <w:r w:rsidR="00DC7BD3">
              <w:rPr>
                <w:color w:val="000000"/>
              </w:rPr>
              <w:t>Kinh Doanh</w:t>
            </w:r>
          </w:p>
        </w:tc>
        <w:tc>
          <w:tcPr>
            <w:tcW w:w="2278" w:type="dxa"/>
          </w:tcPr>
          <w:p w14:paraId="1A6E6E87" w14:textId="77777777" w:rsidR="00717B45" w:rsidRDefault="00717B45" w:rsidP="009425CE">
            <w:pPr>
              <w:rPr>
                <w:color w:val="000000"/>
              </w:rPr>
            </w:pPr>
            <w:r>
              <w:rPr>
                <w:color w:val="000000"/>
              </w:rPr>
              <w:t>Fa0/2</w:t>
            </w:r>
          </w:p>
        </w:tc>
        <w:tc>
          <w:tcPr>
            <w:tcW w:w="2528" w:type="dxa"/>
          </w:tcPr>
          <w:p w14:paraId="1993027E" w14:textId="775A3991" w:rsidR="00717B45" w:rsidRDefault="00717B45" w:rsidP="009425CE">
            <w:pPr>
              <w:rPr>
                <w:color w:val="000000"/>
              </w:rPr>
            </w:pPr>
            <w:r>
              <w:rPr>
                <w:color w:val="000000"/>
              </w:rPr>
              <w:t>PC01_</w:t>
            </w:r>
            <w:r w:rsidR="00DC7BD3">
              <w:rPr>
                <w:color w:val="000000"/>
              </w:rPr>
              <w:t>KinhDoanh</w:t>
            </w:r>
          </w:p>
        </w:tc>
        <w:tc>
          <w:tcPr>
            <w:tcW w:w="2028" w:type="dxa"/>
          </w:tcPr>
          <w:p w14:paraId="37D36042" w14:textId="70D44F96" w:rsidR="00717B45" w:rsidRDefault="00717B45" w:rsidP="009425CE">
            <w:r>
              <w:t>VLAN</w:t>
            </w:r>
            <w:r w:rsidR="00DC7BD3">
              <w:t>6</w:t>
            </w:r>
            <w:r>
              <w:t>0</w:t>
            </w:r>
          </w:p>
        </w:tc>
      </w:tr>
      <w:tr w:rsidR="00717B45" w14:paraId="1F80288F" w14:textId="77777777" w:rsidTr="00717B45">
        <w:tc>
          <w:tcPr>
            <w:tcW w:w="2277" w:type="dxa"/>
            <w:vMerge/>
          </w:tcPr>
          <w:p w14:paraId="556FEB4E" w14:textId="77777777" w:rsidR="00717B45" w:rsidRPr="00D21C96" w:rsidRDefault="00717B45" w:rsidP="009425CE">
            <w:pPr>
              <w:jc w:val="center"/>
              <w:rPr>
                <w:color w:val="000000"/>
              </w:rPr>
            </w:pPr>
          </w:p>
        </w:tc>
        <w:tc>
          <w:tcPr>
            <w:tcW w:w="2278" w:type="dxa"/>
          </w:tcPr>
          <w:p w14:paraId="41A2E5E1" w14:textId="77777777" w:rsidR="00717B45" w:rsidRDefault="00717B45" w:rsidP="009425CE">
            <w:pPr>
              <w:rPr>
                <w:color w:val="000000"/>
              </w:rPr>
            </w:pPr>
            <w:r>
              <w:rPr>
                <w:color w:val="000000"/>
              </w:rPr>
              <w:t>Fa0/3</w:t>
            </w:r>
          </w:p>
        </w:tc>
        <w:tc>
          <w:tcPr>
            <w:tcW w:w="2528" w:type="dxa"/>
          </w:tcPr>
          <w:p w14:paraId="2159BAB6" w14:textId="4923E491" w:rsidR="00717B45" w:rsidRDefault="00717B45" w:rsidP="009425CE">
            <w:pPr>
              <w:rPr>
                <w:color w:val="000000"/>
              </w:rPr>
            </w:pPr>
            <w:r>
              <w:rPr>
                <w:color w:val="000000"/>
              </w:rPr>
              <w:t>Printer_</w:t>
            </w:r>
            <w:r w:rsidR="00DC7BD3">
              <w:rPr>
                <w:color w:val="000000"/>
              </w:rPr>
              <w:t>KinhDoanh</w:t>
            </w:r>
          </w:p>
        </w:tc>
        <w:tc>
          <w:tcPr>
            <w:tcW w:w="2028" w:type="dxa"/>
          </w:tcPr>
          <w:p w14:paraId="0A5CA705" w14:textId="01AD3185" w:rsidR="00717B45" w:rsidRDefault="00717B45" w:rsidP="009425CE">
            <w:r>
              <w:t>VLAN</w:t>
            </w:r>
            <w:r w:rsidR="00DC7BD3">
              <w:t>6</w:t>
            </w:r>
            <w:r>
              <w:t>0</w:t>
            </w:r>
          </w:p>
        </w:tc>
      </w:tr>
      <w:tr w:rsidR="00717B45" w14:paraId="7DEAE29E" w14:textId="77777777" w:rsidTr="00717B45">
        <w:tc>
          <w:tcPr>
            <w:tcW w:w="2277" w:type="dxa"/>
            <w:vMerge/>
          </w:tcPr>
          <w:p w14:paraId="12A0C334" w14:textId="77777777" w:rsidR="00717B45" w:rsidRPr="00D21C96" w:rsidRDefault="00717B45" w:rsidP="009425CE">
            <w:pPr>
              <w:jc w:val="center"/>
              <w:rPr>
                <w:color w:val="000000"/>
              </w:rPr>
            </w:pPr>
          </w:p>
        </w:tc>
        <w:tc>
          <w:tcPr>
            <w:tcW w:w="2278" w:type="dxa"/>
          </w:tcPr>
          <w:p w14:paraId="3C6D5FC8" w14:textId="77777777" w:rsidR="00717B45" w:rsidRDefault="00717B45" w:rsidP="009425CE">
            <w:pPr>
              <w:rPr>
                <w:color w:val="000000"/>
              </w:rPr>
            </w:pPr>
            <w:r>
              <w:rPr>
                <w:color w:val="000000"/>
              </w:rPr>
              <w:t>Fa0/4</w:t>
            </w:r>
          </w:p>
        </w:tc>
        <w:tc>
          <w:tcPr>
            <w:tcW w:w="2528" w:type="dxa"/>
          </w:tcPr>
          <w:p w14:paraId="4B0056D8" w14:textId="4CFAAC3A" w:rsidR="00717B45" w:rsidRDefault="00DC7BD3" w:rsidP="009425CE">
            <w:pPr>
              <w:rPr>
                <w:color w:val="000000"/>
              </w:rPr>
            </w:pPr>
            <w:r>
              <w:rPr>
                <w:color w:val="000000"/>
              </w:rPr>
              <w:t>AP_KinhDoanh</w:t>
            </w:r>
          </w:p>
        </w:tc>
        <w:tc>
          <w:tcPr>
            <w:tcW w:w="2028" w:type="dxa"/>
          </w:tcPr>
          <w:p w14:paraId="6710787B" w14:textId="0BF74935" w:rsidR="00717B45" w:rsidRDefault="00717B45" w:rsidP="009425CE">
            <w:r>
              <w:t>VLAN</w:t>
            </w:r>
            <w:r w:rsidR="00DC7BD3">
              <w:t>6</w:t>
            </w:r>
            <w:r>
              <w:t>0</w:t>
            </w:r>
          </w:p>
        </w:tc>
      </w:tr>
      <w:tr w:rsidR="00717B45" w14:paraId="7F8C2AEB" w14:textId="77777777" w:rsidTr="00717B45">
        <w:tc>
          <w:tcPr>
            <w:tcW w:w="2277" w:type="dxa"/>
            <w:vMerge/>
          </w:tcPr>
          <w:p w14:paraId="3704C2BB" w14:textId="77777777" w:rsidR="00717B45" w:rsidRPr="00D21C96" w:rsidRDefault="00717B45" w:rsidP="009425CE">
            <w:pPr>
              <w:jc w:val="center"/>
              <w:rPr>
                <w:color w:val="000000"/>
              </w:rPr>
            </w:pPr>
          </w:p>
        </w:tc>
        <w:tc>
          <w:tcPr>
            <w:tcW w:w="2278" w:type="dxa"/>
          </w:tcPr>
          <w:p w14:paraId="4CAF592C" w14:textId="77777777" w:rsidR="00717B45" w:rsidRDefault="00717B45" w:rsidP="009425CE">
            <w:pPr>
              <w:rPr>
                <w:color w:val="000000"/>
              </w:rPr>
            </w:pPr>
            <w:r>
              <w:rPr>
                <w:color w:val="000000"/>
              </w:rPr>
              <w:t>Fa0/23-24</w:t>
            </w:r>
          </w:p>
        </w:tc>
        <w:tc>
          <w:tcPr>
            <w:tcW w:w="2528" w:type="dxa"/>
          </w:tcPr>
          <w:p w14:paraId="7DFCD3A2" w14:textId="7C964FEE" w:rsidR="00717B45" w:rsidRDefault="00717B45" w:rsidP="009425CE">
            <w:pPr>
              <w:rPr>
                <w:color w:val="000000"/>
              </w:rPr>
            </w:pPr>
            <w:r>
              <w:rPr>
                <w:color w:val="000000"/>
              </w:rPr>
              <w:t>SW_Tang</w:t>
            </w:r>
            <w:r w:rsidR="00DC7BD3">
              <w:rPr>
                <w:color w:val="000000"/>
              </w:rPr>
              <w:t>2</w:t>
            </w:r>
          </w:p>
        </w:tc>
        <w:tc>
          <w:tcPr>
            <w:tcW w:w="2028" w:type="dxa"/>
          </w:tcPr>
          <w:p w14:paraId="674FE835" w14:textId="77777777" w:rsidR="00717B45" w:rsidRDefault="00717B45" w:rsidP="009425CE">
            <w:r>
              <w:t>Trunk</w:t>
            </w:r>
          </w:p>
        </w:tc>
      </w:tr>
      <w:tr w:rsidR="00DC7BD3" w14:paraId="2065F141" w14:textId="77777777" w:rsidTr="00DC7BD3">
        <w:tc>
          <w:tcPr>
            <w:tcW w:w="2277" w:type="dxa"/>
            <w:vMerge w:val="restart"/>
          </w:tcPr>
          <w:p w14:paraId="0E61BEE3" w14:textId="7E313599" w:rsidR="00DC7BD3" w:rsidRPr="00D21C96" w:rsidRDefault="00DC7BD3" w:rsidP="00B44E79">
            <w:pPr>
              <w:jc w:val="center"/>
              <w:rPr>
                <w:color w:val="000000"/>
              </w:rPr>
            </w:pPr>
            <w:r>
              <w:rPr>
                <w:color w:val="000000"/>
              </w:rPr>
              <w:t>Phong Tai Chinh</w:t>
            </w:r>
          </w:p>
        </w:tc>
        <w:tc>
          <w:tcPr>
            <w:tcW w:w="2278" w:type="dxa"/>
          </w:tcPr>
          <w:p w14:paraId="56E4CCB3" w14:textId="77777777" w:rsidR="00DC7BD3" w:rsidRDefault="00DC7BD3" w:rsidP="00B44E79">
            <w:pPr>
              <w:rPr>
                <w:color w:val="000000"/>
              </w:rPr>
            </w:pPr>
            <w:r>
              <w:rPr>
                <w:color w:val="000000"/>
              </w:rPr>
              <w:t>Fa0/2</w:t>
            </w:r>
          </w:p>
        </w:tc>
        <w:tc>
          <w:tcPr>
            <w:tcW w:w="2528" w:type="dxa"/>
          </w:tcPr>
          <w:p w14:paraId="228DDEBF" w14:textId="6BAC23E5" w:rsidR="00DC7BD3" w:rsidRDefault="00DC7BD3" w:rsidP="00B44E79">
            <w:pPr>
              <w:rPr>
                <w:color w:val="000000"/>
              </w:rPr>
            </w:pPr>
            <w:r>
              <w:rPr>
                <w:color w:val="000000"/>
              </w:rPr>
              <w:t>PC01_TaiChinh</w:t>
            </w:r>
          </w:p>
        </w:tc>
        <w:tc>
          <w:tcPr>
            <w:tcW w:w="2028" w:type="dxa"/>
          </w:tcPr>
          <w:p w14:paraId="37A7188F" w14:textId="63149B79" w:rsidR="00DC7BD3" w:rsidRDefault="00DC7BD3" w:rsidP="00B44E79">
            <w:r>
              <w:t>VLAN70</w:t>
            </w:r>
          </w:p>
        </w:tc>
      </w:tr>
      <w:tr w:rsidR="00DC7BD3" w14:paraId="0EE1DF77" w14:textId="77777777" w:rsidTr="00DC7BD3">
        <w:tc>
          <w:tcPr>
            <w:tcW w:w="2277" w:type="dxa"/>
            <w:vMerge/>
          </w:tcPr>
          <w:p w14:paraId="01E51326" w14:textId="77777777" w:rsidR="00DC7BD3" w:rsidRPr="00D21C96" w:rsidRDefault="00DC7BD3" w:rsidP="00B44E79">
            <w:pPr>
              <w:jc w:val="center"/>
              <w:rPr>
                <w:color w:val="000000"/>
              </w:rPr>
            </w:pPr>
          </w:p>
        </w:tc>
        <w:tc>
          <w:tcPr>
            <w:tcW w:w="2278" w:type="dxa"/>
          </w:tcPr>
          <w:p w14:paraId="4C1C45B0" w14:textId="77777777" w:rsidR="00DC7BD3" w:rsidRDefault="00DC7BD3" w:rsidP="00B44E79">
            <w:pPr>
              <w:rPr>
                <w:color w:val="000000"/>
              </w:rPr>
            </w:pPr>
            <w:r>
              <w:rPr>
                <w:color w:val="000000"/>
              </w:rPr>
              <w:t>Fa0/3</w:t>
            </w:r>
          </w:p>
        </w:tc>
        <w:tc>
          <w:tcPr>
            <w:tcW w:w="2528" w:type="dxa"/>
          </w:tcPr>
          <w:p w14:paraId="73AA4335" w14:textId="6B65258B" w:rsidR="00DC7BD3" w:rsidRDefault="00DC7BD3" w:rsidP="00B44E79">
            <w:pPr>
              <w:rPr>
                <w:color w:val="000000"/>
              </w:rPr>
            </w:pPr>
            <w:r>
              <w:rPr>
                <w:color w:val="000000"/>
              </w:rPr>
              <w:t>Printer_ TaiChinh</w:t>
            </w:r>
          </w:p>
        </w:tc>
        <w:tc>
          <w:tcPr>
            <w:tcW w:w="2028" w:type="dxa"/>
          </w:tcPr>
          <w:p w14:paraId="65E14A07" w14:textId="375F0DDB" w:rsidR="00DC7BD3" w:rsidRDefault="00DC7BD3" w:rsidP="00B44E79">
            <w:r>
              <w:t>VLAN70</w:t>
            </w:r>
          </w:p>
        </w:tc>
      </w:tr>
      <w:tr w:rsidR="00DC7BD3" w14:paraId="232EEEEB" w14:textId="77777777" w:rsidTr="00DC7BD3">
        <w:tc>
          <w:tcPr>
            <w:tcW w:w="2277" w:type="dxa"/>
            <w:vMerge/>
          </w:tcPr>
          <w:p w14:paraId="0A468172" w14:textId="77777777" w:rsidR="00DC7BD3" w:rsidRPr="00D21C96" w:rsidRDefault="00DC7BD3" w:rsidP="00B44E79">
            <w:pPr>
              <w:jc w:val="center"/>
              <w:rPr>
                <w:color w:val="000000"/>
              </w:rPr>
            </w:pPr>
          </w:p>
        </w:tc>
        <w:tc>
          <w:tcPr>
            <w:tcW w:w="2278" w:type="dxa"/>
          </w:tcPr>
          <w:p w14:paraId="4DE0A225" w14:textId="77777777" w:rsidR="00DC7BD3" w:rsidRDefault="00DC7BD3" w:rsidP="00B44E79">
            <w:pPr>
              <w:rPr>
                <w:color w:val="000000"/>
              </w:rPr>
            </w:pPr>
            <w:r>
              <w:rPr>
                <w:color w:val="000000"/>
              </w:rPr>
              <w:t>Fa0/4</w:t>
            </w:r>
          </w:p>
        </w:tc>
        <w:tc>
          <w:tcPr>
            <w:tcW w:w="2528" w:type="dxa"/>
          </w:tcPr>
          <w:p w14:paraId="3DB933F7" w14:textId="54421112" w:rsidR="00DC7BD3" w:rsidRDefault="00DC7BD3" w:rsidP="00B44E79">
            <w:pPr>
              <w:rPr>
                <w:color w:val="000000"/>
              </w:rPr>
            </w:pPr>
            <w:r>
              <w:rPr>
                <w:color w:val="000000"/>
              </w:rPr>
              <w:t>AP_ TaiChinh</w:t>
            </w:r>
          </w:p>
        </w:tc>
        <w:tc>
          <w:tcPr>
            <w:tcW w:w="2028" w:type="dxa"/>
          </w:tcPr>
          <w:p w14:paraId="050B725C" w14:textId="1BF90719" w:rsidR="00DC7BD3" w:rsidRDefault="00DC7BD3" w:rsidP="00B44E79">
            <w:r>
              <w:t>VLAN70</w:t>
            </w:r>
          </w:p>
        </w:tc>
      </w:tr>
      <w:tr w:rsidR="00DC7BD3" w14:paraId="7A6D76CA" w14:textId="77777777" w:rsidTr="00DC7BD3">
        <w:tc>
          <w:tcPr>
            <w:tcW w:w="2277" w:type="dxa"/>
            <w:vMerge/>
          </w:tcPr>
          <w:p w14:paraId="5A906963" w14:textId="77777777" w:rsidR="00DC7BD3" w:rsidRPr="00D21C96" w:rsidRDefault="00DC7BD3" w:rsidP="00B44E79">
            <w:pPr>
              <w:jc w:val="center"/>
              <w:rPr>
                <w:color w:val="000000"/>
              </w:rPr>
            </w:pPr>
          </w:p>
        </w:tc>
        <w:tc>
          <w:tcPr>
            <w:tcW w:w="2278" w:type="dxa"/>
          </w:tcPr>
          <w:p w14:paraId="7127E7C2" w14:textId="77777777" w:rsidR="00DC7BD3" w:rsidRDefault="00DC7BD3" w:rsidP="00B44E79">
            <w:pPr>
              <w:rPr>
                <w:color w:val="000000"/>
              </w:rPr>
            </w:pPr>
            <w:r>
              <w:rPr>
                <w:color w:val="000000"/>
              </w:rPr>
              <w:t>Fa0/23-24</w:t>
            </w:r>
          </w:p>
        </w:tc>
        <w:tc>
          <w:tcPr>
            <w:tcW w:w="2528" w:type="dxa"/>
          </w:tcPr>
          <w:p w14:paraId="22F2F3CA" w14:textId="77777777" w:rsidR="00DC7BD3" w:rsidRDefault="00DC7BD3" w:rsidP="00B44E79">
            <w:pPr>
              <w:rPr>
                <w:color w:val="000000"/>
              </w:rPr>
            </w:pPr>
            <w:r>
              <w:rPr>
                <w:color w:val="000000"/>
              </w:rPr>
              <w:t>SW_Tang2</w:t>
            </w:r>
          </w:p>
        </w:tc>
        <w:tc>
          <w:tcPr>
            <w:tcW w:w="2028" w:type="dxa"/>
          </w:tcPr>
          <w:p w14:paraId="5D7F5F07" w14:textId="77777777" w:rsidR="00DC7BD3" w:rsidRDefault="00DC7BD3" w:rsidP="00B44E79">
            <w:r>
              <w:t>Trunk</w:t>
            </w:r>
          </w:p>
        </w:tc>
      </w:tr>
      <w:tr w:rsidR="00DC7BD3" w14:paraId="6F9C13CD" w14:textId="77777777" w:rsidTr="00DC7BD3">
        <w:tc>
          <w:tcPr>
            <w:tcW w:w="2277" w:type="dxa"/>
            <w:vMerge w:val="restart"/>
          </w:tcPr>
          <w:p w14:paraId="1C3AA5F2" w14:textId="3B924148" w:rsidR="00DC7BD3" w:rsidRPr="00D21C96" w:rsidRDefault="00DC7BD3" w:rsidP="00CA3713">
            <w:pPr>
              <w:jc w:val="center"/>
              <w:rPr>
                <w:color w:val="000000"/>
              </w:rPr>
            </w:pPr>
            <w:r>
              <w:rPr>
                <w:color w:val="000000"/>
              </w:rPr>
              <w:t>Phong Nhan Su</w:t>
            </w:r>
          </w:p>
        </w:tc>
        <w:tc>
          <w:tcPr>
            <w:tcW w:w="2278" w:type="dxa"/>
          </w:tcPr>
          <w:p w14:paraId="10FCFF65" w14:textId="77777777" w:rsidR="00DC7BD3" w:rsidRDefault="00DC7BD3" w:rsidP="00CA3713">
            <w:pPr>
              <w:rPr>
                <w:color w:val="000000"/>
              </w:rPr>
            </w:pPr>
            <w:r>
              <w:rPr>
                <w:color w:val="000000"/>
              </w:rPr>
              <w:t>Fa0/2</w:t>
            </w:r>
          </w:p>
        </w:tc>
        <w:tc>
          <w:tcPr>
            <w:tcW w:w="2528" w:type="dxa"/>
          </w:tcPr>
          <w:p w14:paraId="54DE8E4C" w14:textId="3CAB3428" w:rsidR="00DC7BD3" w:rsidRDefault="00DC7BD3" w:rsidP="00CA3713">
            <w:pPr>
              <w:rPr>
                <w:color w:val="000000"/>
              </w:rPr>
            </w:pPr>
            <w:r>
              <w:rPr>
                <w:color w:val="000000"/>
              </w:rPr>
              <w:t>PC01_ NhanSu</w:t>
            </w:r>
          </w:p>
        </w:tc>
        <w:tc>
          <w:tcPr>
            <w:tcW w:w="2028" w:type="dxa"/>
          </w:tcPr>
          <w:p w14:paraId="7905D3D2" w14:textId="6E765D8E" w:rsidR="00DC7BD3" w:rsidRDefault="00DC7BD3" w:rsidP="00CA3713">
            <w:r>
              <w:t>VLAN80</w:t>
            </w:r>
          </w:p>
        </w:tc>
      </w:tr>
      <w:tr w:rsidR="00DC7BD3" w14:paraId="294BC690" w14:textId="77777777" w:rsidTr="00DC7BD3">
        <w:tc>
          <w:tcPr>
            <w:tcW w:w="2277" w:type="dxa"/>
            <w:vMerge/>
          </w:tcPr>
          <w:p w14:paraId="51B08AB2" w14:textId="77777777" w:rsidR="00DC7BD3" w:rsidRPr="00D21C96" w:rsidRDefault="00DC7BD3" w:rsidP="00CA3713">
            <w:pPr>
              <w:jc w:val="center"/>
              <w:rPr>
                <w:color w:val="000000"/>
              </w:rPr>
            </w:pPr>
          </w:p>
        </w:tc>
        <w:tc>
          <w:tcPr>
            <w:tcW w:w="2278" w:type="dxa"/>
          </w:tcPr>
          <w:p w14:paraId="7CC5A5CD" w14:textId="77777777" w:rsidR="00DC7BD3" w:rsidRDefault="00DC7BD3" w:rsidP="00CA3713">
            <w:pPr>
              <w:rPr>
                <w:color w:val="000000"/>
              </w:rPr>
            </w:pPr>
            <w:r>
              <w:rPr>
                <w:color w:val="000000"/>
              </w:rPr>
              <w:t>Fa0/3</w:t>
            </w:r>
          </w:p>
        </w:tc>
        <w:tc>
          <w:tcPr>
            <w:tcW w:w="2528" w:type="dxa"/>
          </w:tcPr>
          <w:p w14:paraId="4576B331" w14:textId="43FB810D" w:rsidR="00DC7BD3" w:rsidRDefault="00DC7BD3" w:rsidP="00CA3713">
            <w:pPr>
              <w:rPr>
                <w:color w:val="000000"/>
              </w:rPr>
            </w:pPr>
            <w:r>
              <w:rPr>
                <w:color w:val="000000"/>
              </w:rPr>
              <w:t>Printer_ NhanSu</w:t>
            </w:r>
          </w:p>
        </w:tc>
        <w:tc>
          <w:tcPr>
            <w:tcW w:w="2028" w:type="dxa"/>
          </w:tcPr>
          <w:p w14:paraId="75C5333E" w14:textId="09403B11" w:rsidR="00DC7BD3" w:rsidRDefault="00DC7BD3" w:rsidP="00CA3713">
            <w:r>
              <w:t>VLAN80</w:t>
            </w:r>
          </w:p>
        </w:tc>
      </w:tr>
      <w:tr w:rsidR="00DC7BD3" w14:paraId="76BA73E0" w14:textId="77777777" w:rsidTr="00DC7BD3">
        <w:tc>
          <w:tcPr>
            <w:tcW w:w="2277" w:type="dxa"/>
            <w:vMerge/>
          </w:tcPr>
          <w:p w14:paraId="5B0D51A9" w14:textId="77777777" w:rsidR="00DC7BD3" w:rsidRPr="00D21C96" w:rsidRDefault="00DC7BD3" w:rsidP="00CA3713">
            <w:pPr>
              <w:jc w:val="center"/>
              <w:rPr>
                <w:color w:val="000000"/>
              </w:rPr>
            </w:pPr>
          </w:p>
        </w:tc>
        <w:tc>
          <w:tcPr>
            <w:tcW w:w="2278" w:type="dxa"/>
          </w:tcPr>
          <w:p w14:paraId="2902A7F2" w14:textId="77777777" w:rsidR="00DC7BD3" w:rsidRDefault="00DC7BD3" w:rsidP="00CA3713">
            <w:pPr>
              <w:rPr>
                <w:color w:val="000000"/>
              </w:rPr>
            </w:pPr>
            <w:r>
              <w:rPr>
                <w:color w:val="000000"/>
              </w:rPr>
              <w:t>Fa0/4</w:t>
            </w:r>
          </w:p>
        </w:tc>
        <w:tc>
          <w:tcPr>
            <w:tcW w:w="2528" w:type="dxa"/>
          </w:tcPr>
          <w:p w14:paraId="65F1C9CD" w14:textId="3A87F393" w:rsidR="00DC7BD3" w:rsidRDefault="00DC7BD3" w:rsidP="00CA3713">
            <w:pPr>
              <w:rPr>
                <w:color w:val="000000"/>
              </w:rPr>
            </w:pPr>
            <w:r>
              <w:rPr>
                <w:color w:val="000000"/>
              </w:rPr>
              <w:t>AP_ NhanSu</w:t>
            </w:r>
          </w:p>
        </w:tc>
        <w:tc>
          <w:tcPr>
            <w:tcW w:w="2028" w:type="dxa"/>
          </w:tcPr>
          <w:p w14:paraId="07D7A3FA" w14:textId="697C9204" w:rsidR="00DC7BD3" w:rsidRDefault="00DC7BD3" w:rsidP="00CA3713">
            <w:r>
              <w:t>VLAN80</w:t>
            </w:r>
          </w:p>
        </w:tc>
      </w:tr>
      <w:tr w:rsidR="00DC7BD3" w14:paraId="3EAD4991" w14:textId="77777777" w:rsidTr="00DC7BD3">
        <w:tc>
          <w:tcPr>
            <w:tcW w:w="2277" w:type="dxa"/>
            <w:vMerge/>
          </w:tcPr>
          <w:p w14:paraId="69FC5235" w14:textId="77777777" w:rsidR="00DC7BD3" w:rsidRPr="00D21C96" w:rsidRDefault="00DC7BD3" w:rsidP="00CA3713">
            <w:pPr>
              <w:jc w:val="center"/>
              <w:rPr>
                <w:color w:val="000000"/>
              </w:rPr>
            </w:pPr>
          </w:p>
        </w:tc>
        <w:tc>
          <w:tcPr>
            <w:tcW w:w="2278" w:type="dxa"/>
          </w:tcPr>
          <w:p w14:paraId="0FEAA295" w14:textId="77777777" w:rsidR="00DC7BD3" w:rsidRDefault="00DC7BD3" w:rsidP="00CA3713">
            <w:pPr>
              <w:rPr>
                <w:color w:val="000000"/>
              </w:rPr>
            </w:pPr>
            <w:r>
              <w:rPr>
                <w:color w:val="000000"/>
              </w:rPr>
              <w:t>Fa0/23-24</w:t>
            </w:r>
          </w:p>
        </w:tc>
        <w:tc>
          <w:tcPr>
            <w:tcW w:w="2528" w:type="dxa"/>
          </w:tcPr>
          <w:p w14:paraId="376BF41D" w14:textId="77777777" w:rsidR="00DC7BD3" w:rsidRDefault="00DC7BD3" w:rsidP="00CA3713">
            <w:pPr>
              <w:rPr>
                <w:color w:val="000000"/>
              </w:rPr>
            </w:pPr>
            <w:r>
              <w:rPr>
                <w:color w:val="000000"/>
              </w:rPr>
              <w:t>SW_Tang2</w:t>
            </w:r>
          </w:p>
        </w:tc>
        <w:tc>
          <w:tcPr>
            <w:tcW w:w="2028" w:type="dxa"/>
          </w:tcPr>
          <w:p w14:paraId="4380C909" w14:textId="77777777" w:rsidR="00DC7BD3" w:rsidRDefault="00DC7BD3" w:rsidP="00CA3713">
            <w:r>
              <w:t>Trunk</w:t>
            </w:r>
          </w:p>
        </w:tc>
      </w:tr>
      <w:tr w:rsidR="00DC7BD3" w14:paraId="77DFCD12" w14:textId="77777777" w:rsidTr="00DC7BD3">
        <w:tc>
          <w:tcPr>
            <w:tcW w:w="2277" w:type="dxa"/>
            <w:vMerge w:val="restart"/>
          </w:tcPr>
          <w:p w14:paraId="3581B493" w14:textId="24C30792" w:rsidR="00DC7BD3" w:rsidRPr="00D21C96" w:rsidRDefault="00DC7BD3" w:rsidP="00CA696C">
            <w:pPr>
              <w:jc w:val="center"/>
              <w:rPr>
                <w:color w:val="000000"/>
              </w:rPr>
            </w:pPr>
            <w:r>
              <w:rPr>
                <w:color w:val="000000"/>
              </w:rPr>
              <w:t>Phong HTKH</w:t>
            </w:r>
          </w:p>
        </w:tc>
        <w:tc>
          <w:tcPr>
            <w:tcW w:w="2278" w:type="dxa"/>
          </w:tcPr>
          <w:p w14:paraId="4BF93C1A" w14:textId="77777777" w:rsidR="00DC7BD3" w:rsidRDefault="00DC7BD3" w:rsidP="00CA696C">
            <w:pPr>
              <w:rPr>
                <w:color w:val="000000"/>
              </w:rPr>
            </w:pPr>
            <w:r>
              <w:rPr>
                <w:color w:val="000000"/>
              </w:rPr>
              <w:t>Fa0/2</w:t>
            </w:r>
          </w:p>
        </w:tc>
        <w:tc>
          <w:tcPr>
            <w:tcW w:w="2528" w:type="dxa"/>
          </w:tcPr>
          <w:p w14:paraId="33837CF9" w14:textId="5463DF28" w:rsidR="00DC7BD3" w:rsidRDefault="00DC7BD3" w:rsidP="00CA696C">
            <w:pPr>
              <w:rPr>
                <w:color w:val="000000"/>
              </w:rPr>
            </w:pPr>
            <w:r>
              <w:rPr>
                <w:color w:val="000000"/>
              </w:rPr>
              <w:t>PC01_HTKH</w:t>
            </w:r>
          </w:p>
        </w:tc>
        <w:tc>
          <w:tcPr>
            <w:tcW w:w="2028" w:type="dxa"/>
          </w:tcPr>
          <w:p w14:paraId="565E39E4" w14:textId="294EC7A8" w:rsidR="00DC7BD3" w:rsidRDefault="00DC7BD3" w:rsidP="00CA696C">
            <w:r>
              <w:t>VLAN90</w:t>
            </w:r>
          </w:p>
        </w:tc>
      </w:tr>
      <w:tr w:rsidR="00DC7BD3" w14:paraId="03D06D4A" w14:textId="77777777" w:rsidTr="00DC7BD3">
        <w:tc>
          <w:tcPr>
            <w:tcW w:w="2277" w:type="dxa"/>
            <w:vMerge/>
          </w:tcPr>
          <w:p w14:paraId="5FCB254C" w14:textId="77777777" w:rsidR="00DC7BD3" w:rsidRPr="00D21C96" w:rsidRDefault="00DC7BD3" w:rsidP="00CA696C">
            <w:pPr>
              <w:jc w:val="center"/>
              <w:rPr>
                <w:color w:val="000000"/>
              </w:rPr>
            </w:pPr>
          </w:p>
        </w:tc>
        <w:tc>
          <w:tcPr>
            <w:tcW w:w="2278" w:type="dxa"/>
          </w:tcPr>
          <w:p w14:paraId="0F62B4E5" w14:textId="77777777" w:rsidR="00DC7BD3" w:rsidRDefault="00DC7BD3" w:rsidP="00CA696C">
            <w:pPr>
              <w:rPr>
                <w:color w:val="000000"/>
              </w:rPr>
            </w:pPr>
            <w:r>
              <w:rPr>
                <w:color w:val="000000"/>
              </w:rPr>
              <w:t>Fa0/3</w:t>
            </w:r>
          </w:p>
        </w:tc>
        <w:tc>
          <w:tcPr>
            <w:tcW w:w="2528" w:type="dxa"/>
          </w:tcPr>
          <w:p w14:paraId="58C27853" w14:textId="2B014A3C" w:rsidR="00DC7BD3" w:rsidRDefault="00DC7BD3" w:rsidP="00CA696C">
            <w:pPr>
              <w:rPr>
                <w:color w:val="000000"/>
              </w:rPr>
            </w:pPr>
            <w:r>
              <w:rPr>
                <w:color w:val="000000"/>
              </w:rPr>
              <w:t>Printer_ HTKH</w:t>
            </w:r>
          </w:p>
        </w:tc>
        <w:tc>
          <w:tcPr>
            <w:tcW w:w="2028" w:type="dxa"/>
          </w:tcPr>
          <w:p w14:paraId="378EFEC4" w14:textId="2A3DD100" w:rsidR="00DC7BD3" w:rsidRDefault="00DC7BD3" w:rsidP="00CA696C">
            <w:r>
              <w:t>VLAN90</w:t>
            </w:r>
          </w:p>
        </w:tc>
      </w:tr>
      <w:tr w:rsidR="00DC7BD3" w14:paraId="207BB584" w14:textId="77777777" w:rsidTr="00DC7BD3">
        <w:tc>
          <w:tcPr>
            <w:tcW w:w="2277" w:type="dxa"/>
            <w:vMerge/>
          </w:tcPr>
          <w:p w14:paraId="6DFD5951" w14:textId="77777777" w:rsidR="00DC7BD3" w:rsidRPr="00D21C96" w:rsidRDefault="00DC7BD3" w:rsidP="00CA696C">
            <w:pPr>
              <w:jc w:val="center"/>
              <w:rPr>
                <w:color w:val="000000"/>
              </w:rPr>
            </w:pPr>
          </w:p>
        </w:tc>
        <w:tc>
          <w:tcPr>
            <w:tcW w:w="2278" w:type="dxa"/>
          </w:tcPr>
          <w:p w14:paraId="2B58636D" w14:textId="77777777" w:rsidR="00DC7BD3" w:rsidRDefault="00DC7BD3" w:rsidP="00CA696C">
            <w:pPr>
              <w:rPr>
                <w:color w:val="000000"/>
              </w:rPr>
            </w:pPr>
            <w:r>
              <w:rPr>
                <w:color w:val="000000"/>
              </w:rPr>
              <w:t>Fa0/4</w:t>
            </w:r>
          </w:p>
        </w:tc>
        <w:tc>
          <w:tcPr>
            <w:tcW w:w="2528" w:type="dxa"/>
          </w:tcPr>
          <w:p w14:paraId="78EB0EC2" w14:textId="01462D34" w:rsidR="00DC7BD3" w:rsidRDefault="00DC7BD3" w:rsidP="00CA696C">
            <w:pPr>
              <w:rPr>
                <w:color w:val="000000"/>
              </w:rPr>
            </w:pPr>
            <w:r>
              <w:rPr>
                <w:color w:val="000000"/>
              </w:rPr>
              <w:t>AP_ HTKH</w:t>
            </w:r>
          </w:p>
        </w:tc>
        <w:tc>
          <w:tcPr>
            <w:tcW w:w="2028" w:type="dxa"/>
          </w:tcPr>
          <w:p w14:paraId="6CA21139" w14:textId="11D8CF51" w:rsidR="00DC7BD3" w:rsidRDefault="00DC7BD3" w:rsidP="00CA696C">
            <w:r>
              <w:t>VLAN90</w:t>
            </w:r>
          </w:p>
        </w:tc>
      </w:tr>
      <w:tr w:rsidR="00DC7BD3" w14:paraId="6E2ACE12" w14:textId="77777777" w:rsidTr="00DC7BD3">
        <w:tc>
          <w:tcPr>
            <w:tcW w:w="2277" w:type="dxa"/>
            <w:vMerge/>
          </w:tcPr>
          <w:p w14:paraId="44EF3B88" w14:textId="77777777" w:rsidR="00DC7BD3" w:rsidRPr="00D21C96" w:rsidRDefault="00DC7BD3" w:rsidP="00CA696C">
            <w:pPr>
              <w:jc w:val="center"/>
              <w:rPr>
                <w:color w:val="000000"/>
              </w:rPr>
            </w:pPr>
          </w:p>
        </w:tc>
        <w:tc>
          <w:tcPr>
            <w:tcW w:w="2278" w:type="dxa"/>
          </w:tcPr>
          <w:p w14:paraId="28CB9B30" w14:textId="77777777" w:rsidR="00DC7BD3" w:rsidRDefault="00DC7BD3" w:rsidP="00CA696C">
            <w:pPr>
              <w:rPr>
                <w:color w:val="000000"/>
              </w:rPr>
            </w:pPr>
            <w:r>
              <w:rPr>
                <w:color w:val="000000"/>
              </w:rPr>
              <w:t>Fa0/23-24</w:t>
            </w:r>
          </w:p>
        </w:tc>
        <w:tc>
          <w:tcPr>
            <w:tcW w:w="2528" w:type="dxa"/>
          </w:tcPr>
          <w:p w14:paraId="260D3E8E" w14:textId="77777777" w:rsidR="00DC7BD3" w:rsidRDefault="00DC7BD3" w:rsidP="00CA696C">
            <w:pPr>
              <w:rPr>
                <w:color w:val="000000"/>
              </w:rPr>
            </w:pPr>
            <w:r>
              <w:rPr>
                <w:color w:val="000000"/>
              </w:rPr>
              <w:t>SW_Tang2</w:t>
            </w:r>
          </w:p>
        </w:tc>
        <w:tc>
          <w:tcPr>
            <w:tcW w:w="2028" w:type="dxa"/>
          </w:tcPr>
          <w:p w14:paraId="65259750" w14:textId="77777777" w:rsidR="00DC7BD3" w:rsidRDefault="00DC7BD3" w:rsidP="00CA696C">
            <w:r>
              <w:t>Trunk</w:t>
            </w:r>
          </w:p>
        </w:tc>
      </w:tr>
      <w:tr w:rsidR="00DC7BD3" w14:paraId="37E1E00A" w14:textId="77777777" w:rsidTr="00DC7BD3">
        <w:tc>
          <w:tcPr>
            <w:tcW w:w="2277" w:type="dxa"/>
            <w:vMerge w:val="restart"/>
          </w:tcPr>
          <w:p w14:paraId="6853A9BA" w14:textId="3E967288" w:rsidR="00DC7BD3" w:rsidRPr="00D21C96" w:rsidRDefault="00DC7BD3" w:rsidP="00F71E97">
            <w:pPr>
              <w:jc w:val="center"/>
              <w:rPr>
                <w:color w:val="000000"/>
              </w:rPr>
            </w:pPr>
            <w:r>
              <w:rPr>
                <w:color w:val="000000"/>
              </w:rPr>
              <w:t>Phong Marketing</w:t>
            </w:r>
          </w:p>
        </w:tc>
        <w:tc>
          <w:tcPr>
            <w:tcW w:w="2278" w:type="dxa"/>
          </w:tcPr>
          <w:p w14:paraId="6CA331D0" w14:textId="77777777" w:rsidR="00DC7BD3" w:rsidRDefault="00DC7BD3" w:rsidP="00F71E97">
            <w:pPr>
              <w:rPr>
                <w:color w:val="000000"/>
              </w:rPr>
            </w:pPr>
            <w:r>
              <w:rPr>
                <w:color w:val="000000"/>
              </w:rPr>
              <w:t>Fa0/2</w:t>
            </w:r>
          </w:p>
        </w:tc>
        <w:tc>
          <w:tcPr>
            <w:tcW w:w="2528" w:type="dxa"/>
          </w:tcPr>
          <w:p w14:paraId="4BBAF252" w14:textId="74905EC0" w:rsidR="00DC7BD3" w:rsidRDefault="00DC7BD3" w:rsidP="00F71E97">
            <w:pPr>
              <w:rPr>
                <w:color w:val="000000"/>
              </w:rPr>
            </w:pPr>
            <w:r>
              <w:rPr>
                <w:color w:val="000000"/>
              </w:rPr>
              <w:t>PC01_Marketing</w:t>
            </w:r>
          </w:p>
        </w:tc>
        <w:tc>
          <w:tcPr>
            <w:tcW w:w="2028" w:type="dxa"/>
          </w:tcPr>
          <w:p w14:paraId="5DEF1412" w14:textId="08350812" w:rsidR="00DC7BD3" w:rsidRDefault="00DC7BD3" w:rsidP="00F71E97">
            <w:r>
              <w:t>VLAN100</w:t>
            </w:r>
          </w:p>
        </w:tc>
      </w:tr>
      <w:tr w:rsidR="00DC7BD3" w14:paraId="29688E09" w14:textId="77777777" w:rsidTr="00DC7BD3">
        <w:tc>
          <w:tcPr>
            <w:tcW w:w="2277" w:type="dxa"/>
            <w:vMerge/>
          </w:tcPr>
          <w:p w14:paraId="6F5CAFE1" w14:textId="77777777" w:rsidR="00DC7BD3" w:rsidRPr="00D21C96" w:rsidRDefault="00DC7BD3" w:rsidP="00F71E97">
            <w:pPr>
              <w:jc w:val="center"/>
              <w:rPr>
                <w:color w:val="000000"/>
              </w:rPr>
            </w:pPr>
          </w:p>
        </w:tc>
        <w:tc>
          <w:tcPr>
            <w:tcW w:w="2278" w:type="dxa"/>
          </w:tcPr>
          <w:p w14:paraId="51D4392F" w14:textId="77777777" w:rsidR="00DC7BD3" w:rsidRDefault="00DC7BD3" w:rsidP="00F71E97">
            <w:pPr>
              <w:rPr>
                <w:color w:val="000000"/>
              </w:rPr>
            </w:pPr>
            <w:r>
              <w:rPr>
                <w:color w:val="000000"/>
              </w:rPr>
              <w:t>Fa0/3</w:t>
            </w:r>
          </w:p>
        </w:tc>
        <w:tc>
          <w:tcPr>
            <w:tcW w:w="2528" w:type="dxa"/>
          </w:tcPr>
          <w:p w14:paraId="55A29006" w14:textId="7F39CD55" w:rsidR="00DC7BD3" w:rsidRDefault="00DC7BD3" w:rsidP="00F71E97">
            <w:pPr>
              <w:rPr>
                <w:color w:val="000000"/>
              </w:rPr>
            </w:pPr>
            <w:r>
              <w:rPr>
                <w:color w:val="000000"/>
              </w:rPr>
              <w:t>Printer_ Marketing</w:t>
            </w:r>
          </w:p>
        </w:tc>
        <w:tc>
          <w:tcPr>
            <w:tcW w:w="2028" w:type="dxa"/>
          </w:tcPr>
          <w:p w14:paraId="587C08C0" w14:textId="68CAE61C" w:rsidR="00DC7BD3" w:rsidRDefault="00DC7BD3" w:rsidP="00F71E97">
            <w:r>
              <w:t>VLAN100</w:t>
            </w:r>
          </w:p>
        </w:tc>
      </w:tr>
      <w:tr w:rsidR="00DC7BD3" w14:paraId="48B0D9C0" w14:textId="77777777" w:rsidTr="00DC7BD3">
        <w:tc>
          <w:tcPr>
            <w:tcW w:w="2277" w:type="dxa"/>
            <w:vMerge/>
          </w:tcPr>
          <w:p w14:paraId="2B1DB268" w14:textId="77777777" w:rsidR="00DC7BD3" w:rsidRPr="00D21C96" w:rsidRDefault="00DC7BD3" w:rsidP="00F71E97">
            <w:pPr>
              <w:jc w:val="center"/>
              <w:rPr>
                <w:color w:val="000000"/>
              </w:rPr>
            </w:pPr>
          </w:p>
        </w:tc>
        <w:tc>
          <w:tcPr>
            <w:tcW w:w="2278" w:type="dxa"/>
          </w:tcPr>
          <w:p w14:paraId="2D521008" w14:textId="77777777" w:rsidR="00DC7BD3" w:rsidRDefault="00DC7BD3" w:rsidP="00F71E97">
            <w:pPr>
              <w:rPr>
                <w:color w:val="000000"/>
              </w:rPr>
            </w:pPr>
            <w:r>
              <w:rPr>
                <w:color w:val="000000"/>
              </w:rPr>
              <w:t>Fa0/4</w:t>
            </w:r>
          </w:p>
        </w:tc>
        <w:tc>
          <w:tcPr>
            <w:tcW w:w="2528" w:type="dxa"/>
          </w:tcPr>
          <w:p w14:paraId="403DCAFD" w14:textId="78880F16" w:rsidR="00DC7BD3" w:rsidRDefault="00DC7BD3" w:rsidP="00F71E97">
            <w:pPr>
              <w:rPr>
                <w:color w:val="000000"/>
              </w:rPr>
            </w:pPr>
            <w:r>
              <w:rPr>
                <w:color w:val="000000"/>
              </w:rPr>
              <w:t>AP_ Marketing</w:t>
            </w:r>
          </w:p>
        </w:tc>
        <w:tc>
          <w:tcPr>
            <w:tcW w:w="2028" w:type="dxa"/>
          </w:tcPr>
          <w:p w14:paraId="1DA11BB6" w14:textId="607DD842" w:rsidR="00DC7BD3" w:rsidRDefault="00DC7BD3" w:rsidP="00F71E97">
            <w:r>
              <w:t>VLAN100</w:t>
            </w:r>
          </w:p>
        </w:tc>
      </w:tr>
      <w:tr w:rsidR="00DC7BD3" w14:paraId="2F1F234D" w14:textId="77777777" w:rsidTr="00DC7BD3">
        <w:tc>
          <w:tcPr>
            <w:tcW w:w="2277" w:type="dxa"/>
            <w:vMerge/>
          </w:tcPr>
          <w:p w14:paraId="439E8346" w14:textId="77777777" w:rsidR="00DC7BD3" w:rsidRPr="00D21C96" w:rsidRDefault="00DC7BD3" w:rsidP="00F71E97">
            <w:pPr>
              <w:jc w:val="center"/>
              <w:rPr>
                <w:color w:val="000000"/>
              </w:rPr>
            </w:pPr>
          </w:p>
        </w:tc>
        <w:tc>
          <w:tcPr>
            <w:tcW w:w="2278" w:type="dxa"/>
          </w:tcPr>
          <w:p w14:paraId="331EFD2E" w14:textId="77777777" w:rsidR="00DC7BD3" w:rsidRDefault="00DC7BD3" w:rsidP="00F71E97">
            <w:pPr>
              <w:rPr>
                <w:color w:val="000000"/>
              </w:rPr>
            </w:pPr>
            <w:r>
              <w:rPr>
                <w:color w:val="000000"/>
              </w:rPr>
              <w:t>Fa0/23-24</w:t>
            </w:r>
          </w:p>
        </w:tc>
        <w:tc>
          <w:tcPr>
            <w:tcW w:w="2528" w:type="dxa"/>
          </w:tcPr>
          <w:p w14:paraId="46E3A501" w14:textId="77777777" w:rsidR="00DC7BD3" w:rsidRDefault="00DC7BD3" w:rsidP="00F71E97">
            <w:pPr>
              <w:rPr>
                <w:color w:val="000000"/>
              </w:rPr>
            </w:pPr>
            <w:r>
              <w:rPr>
                <w:color w:val="000000"/>
              </w:rPr>
              <w:t>SW_Tang2</w:t>
            </w:r>
          </w:p>
        </w:tc>
        <w:tc>
          <w:tcPr>
            <w:tcW w:w="2028" w:type="dxa"/>
          </w:tcPr>
          <w:p w14:paraId="263DE24B" w14:textId="77777777" w:rsidR="00DC7BD3" w:rsidRDefault="00DC7BD3" w:rsidP="00F71E97">
            <w:r>
              <w:t>Trunk</w:t>
            </w:r>
          </w:p>
        </w:tc>
      </w:tr>
    </w:tbl>
    <w:p w14:paraId="6866FAC7" w14:textId="14D7A419" w:rsidR="00D21C96" w:rsidRPr="00D21C96" w:rsidRDefault="00D21C96" w:rsidP="00D21C96"/>
    <w:tbl>
      <w:tblPr>
        <w:tblpPr w:leftFromText="180" w:rightFromText="180" w:vertAnchor="text" w:horzAnchor="margin" w:tblpY="-99"/>
        <w:tblW w:w="9186" w:type="dxa"/>
        <w:tblLook w:val="04A0" w:firstRow="1" w:lastRow="0" w:firstColumn="1" w:lastColumn="0" w:noHBand="0" w:noVBand="1"/>
      </w:tblPr>
      <w:tblGrid>
        <w:gridCol w:w="2263"/>
        <w:gridCol w:w="2268"/>
        <w:gridCol w:w="2268"/>
        <w:gridCol w:w="2387"/>
      </w:tblGrid>
      <w:tr w:rsidR="00971923" w:rsidRPr="000F20FA" w14:paraId="35794C7F" w14:textId="77777777" w:rsidTr="002869A8">
        <w:trPr>
          <w:trHeight w:val="837"/>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72FA" w14:textId="77777777" w:rsidR="00971923" w:rsidRPr="000F20FA" w:rsidRDefault="00971923" w:rsidP="002869A8">
            <w:pPr>
              <w:jc w:val="center"/>
              <w:rPr>
                <w:b/>
                <w:bCs/>
                <w:color w:val="000000"/>
              </w:rPr>
            </w:pPr>
            <w:r w:rsidRPr="000F20FA">
              <w:rPr>
                <w:b/>
                <w:bCs/>
                <w:color w:val="000000"/>
              </w:rPr>
              <w:lastRenderedPageBreak/>
              <w:t>Thiết bị</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54AAA40" w14:textId="77777777" w:rsidR="00971923" w:rsidRPr="000F20FA" w:rsidRDefault="00971923" w:rsidP="002869A8">
            <w:pPr>
              <w:jc w:val="center"/>
              <w:rPr>
                <w:b/>
                <w:bCs/>
                <w:color w:val="000000"/>
              </w:rPr>
            </w:pPr>
            <w:r w:rsidRPr="000F20FA">
              <w:rPr>
                <w:b/>
                <w:bCs/>
                <w:color w:val="000000"/>
              </w:rPr>
              <w:t>Interface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C723364" w14:textId="77777777" w:rsidR="00971923" w:rsidRPr="000F20FA" w:rsidRDefault="00971923" w:rsidP="002869A8">
            <w:pPr>
              <w:jc w:val="center"/>
              <w:rPr>
                <w:b/>
                <w:bCs/>
                <w:color w:val="000000"/>
              </w:rPr>
            </w:pPr>
            <w:r w:rsidRPr="000F20FA">
              <w:rPr>
                <w:b/>
                <w:bCs/>
                <w:color w:val="000000"/>
              </w:rPr>
              <w:t>Địa chỉ IP</w:t>
            </w:r>
          </w:p>
        </w:tc>
        <w:tc>
          <w:tcPr>
            <w:tcW w:w="2387" w:type="dxa"/>
            <w:tcBorders>
              <w:top w:val="single" w:sz="4" w:space="0" w:color="auto"/>
              <w:left w:val="nil"/>
              <w:bottom w:val="single" w:sz="4" w:space="0" w:color="auto"/>
              <w:right w:val="single" w:sz="4" w:space="0" w:color="auto"/>
            </w:tcBorders>
            <w:shd w:val="clear" w:color="auto" w:fill="auto"/>
            <w:noWrap/>
            <w:vAlign w:val="center"/>
            <w:hideMark/>
          </w:tcPr>
          <w:p w14:paraId="142A4A83" w14:textId="77777777" w:rsidR="00971923" w:rsidRPr="000F20FA" w:rsidRDefault="00971923" w:rsidP="002869A8">
            <w:pPr>
              <w:jc w:val="center"/>
              <w:rPr>
                <w:b/>
                <w:bCs/>
                <w:color w:val="000000"/>
              </w:rPr>
            </w:pPr>
            <w:r w:rsidRPr="000F20FA">
              <w:rPr>
                <w:b/>
                <w:bCs/>
                <w:color w:val="000000"/>
              </w:rPr>
              <w:t>Kết nối tới thiết bị</w:t>
            </w:r>
          </w:p>
        </w:tc>
      </w:tr>
      <w:tr w:rsidR="00971923" w:rsidRPr="000F20FA" w14:paraId="03D6EACE" w14:textId="77777777" w:rsidTr="002869A8">
        <w:trPr>
          <w:trHeight w:val="288"/>
        </w:trPr>
        <w:tc>
          <w:tcPr>
            <w:tcW w:w="22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873DD" w14:textId="77777777" w:rsidR="00971923" w:rsidRPr="000F20FA" w:rsidRDefault="00971923" w:rsidP="002869A8">
            <w:pPr>
              <w:jc w:val="center"/>
              <w:rPr>
                <w:color w:val="000000"/>
              </w:rPr>
            </w:pPr>
            <w:r>
              <w:rPr>
                <w:color w:val="000000"/>
              </w:rPr>
              <w:t>Router_CL</w:t>
            </w:r>
          </w:p>
        </w:tc>
        <w:tc>
          <w:tcPr>
            <w:tcW w:w="2268" w:type="dxa"/>
            <w:tcBorders>
              <w:top w:val="nil"/>
              <w:left w:val="nil"/>
              <w:bottom w:val="single" w:sz="4" w:space="0" w:color="auto"/>
              <w:right w:val="single" w:sz="4" w:space="0" w:color="auto"/>
            </w:tcBorders>
            <w:shd w:val="clear" w:color="auto" w:fill="auto"/>
            <w:noWrap/>
            <w:vAlign w:val="center"/>
            <w:hideMark/>
          </w:tcPr>
          <w:p w14:paraId="6D01A2F3" w14:textId="77777777" w:rsidR="00971923" w:rsidRPr="000F20FA" w:rsidRDefault="00971923" w:rsidP="002869A8">
            <w:pPr>
              <w:rPr>
                <w:color w:val="000000"/>
              </w:rPr>
            </w:pPr>
            <w:r>
              <w:rPr>
                <w:color w:val="000000"/>
              </w:rPr>
              <w:t>Se0/0/1</w:t>
            </w:r>
          </w:p>
        </w:tc>
        <w:tc>
          <w:tcPr>
            <w:tcW w:w="2268" w:type="dxa"/>
            <w:tcBorders>
              <w:top w:val="nil"/>
              <w:left w:val="nil"/>
              <w:bottom w:val="single" w:sz="4" w:space="0" w:color="auto"/>
              <w:right w:val="single" w:sz="4" w:space="0" w:color="auto"/>
            </w:tcBorders>
            <w:shd w:val="clear" w:color="auto" w:fill="auto"/>
            <w:noWrap/>
            <w:vAlign w:val="bottom"/>
            <w:hideMark/>
          </w:tcPr>
          <w:p w14:paraId="72D530EC" w14:textId="77777777" w:rsidR="00971923" w:rsidRPr="000F20FA" w:rsidRDefault="00971923" w:rsidP="002869A8">
            <w:pPr>
              <w:rPr>
                <w:color w:val="000000"/>
              </w:rPr>
            </w:pPr>
            <w:r>
              <w:rPr>
                <w:color w:val="000000"/>
              </w:rPr>
              <w:t>10.20.30.1</w:t>
            </w:r>
          </w:p>
        </w:tc>
        <w:tc>
          <w:tcPr>
            <w:tcW w:w="2387" w:type="dxa"/>
            <w:tcBorders>
              <w:top w:val="nil"/>
              <w:left w:val="nil"/>
              <w:bottom w:val="single" w:sz="4" w:space="0" w:color="auto"/>
              <w:right w:val="single" w:sz="4" w:space="0" w:color="auto"/>
            </w:tcBorders>
            <w:shd w:val="clear" w:color="auto" w:fill="auto"/>
            <w:noWrap/>
            <w:vAlign w:val="bottom"/>
            <w:hideMark/>
          </w:tcPr>
          <w:p w14:paraId="77C2B642" w14:textId="77777777" w:rsidR="00971923" w:rsidRPr="000F20FA" w:rsidRDefault="00971923" w:rsidP="002869A8">
            <w:pPr>
              <w:rPr>
                <w:color w:val="000000"/>
              </w:rPr>
            </w:pPr>
            <w:r>
              <w:rPr>
                <w:color w:val="000000"/>
              </w:rPr>
              <w:t>Router_Se</w:t>
            </w:r>
          </w:p>
        </w:tc>
      </w:tr>
      <w:tr w:rsidR="00971923" w:rsidRPr="000F20FA" w14:paraId="44460E26" w14:textId="77777777" w:rsidTr="002869A8">
        <w:trPr>
          <w:trHeight w:val="288"/>
        </w:trPr>
        <w:tc>
          <w:tcPr>
            <w:tcW w:w="2263" w:type="dxa"/>
            <w:vMerge/>
            <w:tcBorders>
              <w:top w:val="nil"/>
              <w:left w:val="single" w:sz="4" w:space="0" w:color="auto"/>
              <w:bottom w:val="single" w:sz="4" w:space="0" w:color="auto"/>
              <w:right w:val="single" w:sz="4" w:space="0" w:color="auto"/>
            </w:tcBorders>
            <w:shd w:val="clear" w:color="auto" w:fill="auto"/>
            <w:noWrap/>
            <w:vAlign w:val="center"/>
          </w:tcPr>
          <w:p w14:paraId="66FA98CE" w14:textId="77777777" w:rsidR="00971923" w:rsidRPr="000F20FA" w:rsidRDefault="00971923" w:rsidP="002869A8">
            <w:pPr>
              <w:jc w:val="center"/>
              <w:rPr>
                <w:color w:val="000000"/>
              </w:rPr>
            </w:pPr>
          </w:p>
        </w:tc>
        <w:tc>
          <w:tcPr>
            <w:tcW w:w="2268" w:type="dxa"/>
            <w:tcBorders>
              <w:top w:val="nil"/>
              <w:left w:val="nil"/>
              <w:bottom w:val="single" w:sz="4" w:space="0" w:color="auto"/>
              <w:right w:val="single" w:sz="4" w:space="0" w:color="auto"/>
            </w:tcBorders>
            <w:shd w:val="clear" w:color="auto" w:fill="auto"/>
            <w:noWrap/>
            <w:vAlign w:val="center"/>
          </w:tcPr>
          <w:p w14:paraId="36C50AFA" w14:textId="77777777" w:rsidR="00971923" w:rsidRDefault="00971923" w:rsidP="002869A8">
            <w:pPr>
              <w:rPr>
                <w:color w:val="000000"/>
              </w:rPr>
            </w:pPr>
            <w:r>
              <w:rPr>
                <w:color w:val="000000"/>
              </w:rPr>
              <w:t>Se0/1/1</w:t>
            </w:r>
          </w:p>
        </w:tc>
        <w:tc>
          <w:tcPr>
            <w:tcW w:w="2268" w:type="dxa"/>
            <w:tcBorders>
              <w:top w:val="nil"/>
              <w:left w:val="nil"/>
              <w:bottom w:val="single" w:sz="4" w:space="0" w:color="auto"/>
              <w:right w:val="single" w:sz="4" w:space="0" w:color="auto"/>
            </w:tcBorders>
            <w:shd w:val="clear" w:color="auto" w:fill="auto"/>
            <w:noWrap/>
            <w:vAlign w:val="bottom"/>
          </w:tcPr>
          <w:p w14:paraId="4042E120" w14:textId="77777777" w:rsidR="00971923" w:rsidRPr="000F20FA" w:rsidRDefault="00971923" w:rsidP="002869A8">
            <w:pPr>
              <w:rPr>
                <w:color w:val="000000"/>
              </w:rPr>
            </w:pPr>
            <w:r w:rsidRPr="004137F0">
              <w:rPr>
                <w:color w:val="000000"/>
              </w:rPr>
              <w:t>172.168.10.1</w:t>
            </w:r>
          </w:p>
        </w:tc>
        <w:tc>
          <w:tcPr>
            <w:tcW w:w="2387" w:type="dxa"/>
            <w:tcBorders>
              <w:top w:val="nil"/>
              <w:left w:val="nil"/>
              <w:bottom w:val="single" w:sz="4" w:space="0" w:color="auto"/>
              <w:right w:val="single" w:sz="4" w:space="0" w:color="auto"/>
            </w:tcBorders>
            <w:shd w:val="clear" w:color="auto" w:fill="auto"/>
            <w:noWrap/>
            <w:vAlign w:val="bottom"/>
          </w:tcPr>
          <w:p w14:paraId="60C36D54" w14:textId="77777777" w:rsidR="00971923" w:rsidRPr="000F20FA" w:rsidRDefault="00971923" w:rsidP="002869A8">
            <w:pPr>
              <w:rPr>
                <w:color w:val="000000"/>
              </w:rPr>
            </w:pPr>
            <w:r>
              <w:rPr>
                <w:color w:val="000000"/>
              </w:rPr>
              <w:t>Router_VOICE</w:t>
            </w:r>
          </w:p>
        </w:tc>
      </w:tr>
      <w:tr w:rsidR="00971923" w:rsidRPr="000F20FA" w14:paraId="117C2C44"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tcPr>
          <w:p w14:paraId="4E99B174" w14:textId="77777777" w:rsidR="00971923" w:rsidRPr="000F20FA" w:rsidRDefault="00971923" w:rsidP="002869A8">
            <w:pPr>
              <w:jc w:val="center"/>
              <w:rPr>
                <w:color w:val="000000"/>
              </w:rPr>
            </w:pPr>
          </w:p>
        </w:tc>
        <w:tc>
          <w:tcPr>
            <w:tcW w:w="2268" w:type="dxa"/>
            <w:tcBorders>
              <w:top w:val="nil"/>
              <w:left w:val="nil"/>
              <w:bottom w:val="single" w:sz="4" w:space="0" w:color="auto"/>
              <w:right w:val="single" w:sz="4" w:space="0" w:color="auto"/>
            </w:tcBorders>
            <w:shd w:val="clear" w:color="auto" w:fill="auto"/>
            <w:noWrap/>
            <w:vAlign w:val="center"/>
          </w:tcPr>
          <w:p w14:paraId="79398D53" w14:textId="77777777" w:rsidR="00971923" w:rsidRDefault="00971923" w:rsidP="002869A8">
            <w:pPr>
              <w:rPr>
                <w:color w:val="000000"/>
              </w:rPr>
            </w:pPr>
            <w:r w:rsidRPr="00D21C96">
              <w:rPr>
                <w:color w:val="000000"/>
              </w:rPr>
              <w:t>G0/0/</w:t>
            </w:r>
            <w:r>
              <w:rPr>
                <w:color w:val="000000"/>
              </w:rPr>
              <w:t>0</w:t>
            </w:r>
          </w:p>
        </w:tc>
        <w:tc>
          <w:tcPr>
            <w:tcW w:w="2268" w:type="dxa"/>
            <w:tcBorders>
              <w:top w:val="nil"/>
              <w:left w:val="nil"/>
              <w:bottom w:val="single" w:sz="4" w:space="0" w:color="auto"/>
              <w:right w:val="single" w:sz="4" w:space="0" w:color="auto"/>
            </w:tcBorders>
            <w:shd w:val="clear" w:color="auto" w:fill="auto"/>
            <w:noWrap/>
            <w:vAlign w:val="bottom"/>
          </w:tcPr>
          <w:p w14:paraId="2FEF8F5B" w14:textId="77777777" w:rsidR="00971923" w:rsidRPr="000F20FA" w:rsidRDefault="00971923" w:rsidP="002869A8">
            <w:pPr>
              <w:rPr>
                <w:color w:val="000000"/>
              </w:rPr>
            </w:pPr>
            <w:r>
              <w:rPr>
                <w:color w:val="000000"/>
              </w:rPr>
              <w:t>N/A</w:t>
            </w:r>
          </w:p>
        </w:tc>
        <w:tc>
          <w:tcPr>
            <w:tcW w:w="2387" w:type="dxa"/>
            <w:tcBorders>
              <w:top w:val="nil"/>
              <w:left w:val="nil"/>
              <w:bottom w:val="single" w:sz="4" w:space="0" w:color="auto"/>
              <w:right w:val="single" w:sz="4" w:space="0" w:color="auto"/>
            </w:tcBorders>
            <w:shd w:val="clear" w:color="auto" w:fill="auto"/>
            <w:noWrap/>
            <w:vAlign w:val="bottom"/>
          </w:tcPr>
          <w:p w14:paraId="145B669C" w14:textId="77777777" w:rsidR="00971923" w:rsidRPr="000F20FA" w:rsidRDefault="00971923" w:rsidP="002869A8">
            <w:pPr>
              <w:rPr>
                <w:color w:val="000000"/>
              </w:rPr>
            </w:pPr>
            <w:r>
              <w:rPr>
                <w:color w:val="000000"/>
              </w:rPr>
              <w:t>SW_Tang1</w:t>
            </w:r>
          </w:p>
        </w:tc>
      </w:tr>
      <w:tr w:rsidR="00971923" w:rsidRPr="000F20FA" w14:paraId="401CC28E"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63BAEC04" w14:textId="77777777" w:rsidR="00971923" w:rsidRPr="000F20FA" w:rsidRDefault="00971923" w:rsidP="002869A8">
            <w:pPr>
              <w:jc w:val="cente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14FD41F4" w14:textId="77777777" w:rsidR="00971923" w:rsidRPr="000F20FA" w:rsidRDefault="00971923" w:rsidP="002869A8">
            <w:pPr>
              <w:rPr>
                <w:color w:val="000000"/>
              </w:rPr>
            </w:pPr>
            <w:r>
              <w:rPr>
                <w:color w:val="000000"/>
              </w:rPr>
              <w:t>G0/0/1</w:t>
            </w:r>
          </w:p>
        </w:tc>
        <w:tc>
          <w:tcPr>
            <w:tcW w:w="2268" w:type="dxa"/>
            <w:tcBorders>
              <w:top w:val="nil"/>
              <w:left w:val="nil"/>
              <w:bottom w:val="single" w:sz="4" w:space="0" w:color="auto"/>
              <w:right w:val="single" w:sz="4" w:space="0" w:color="auto"/>
            </w:tcBorders>
            <w:shd w:val="clear" w:color="auto" w:fill="auto"/>
            <w:noWrap/>
            <w:vAlign w:val="bottom"/>
            <w:hideMark/>
          </w:tcPr>
          <w:p w14:paraId="52D7E1B7" w14:textId="77777777" w:rsidR="00971923" w:rsidRPr="000F20FA" w:rsidRDefault="00971923" w:rsidP="002869A8">
            <w:pPr>
              <w:rPr>
                <w:color w:val="000000"/>
              </w:rPr>
            </w:pPr>
            <w:r>
              <w:rPr>
                <w:color w:val="000000"/>
              </w:rPr>
              <w:t>N/A</w:t>
            </w:r>
          </w:p>
        </w:tc>
        <w:tc>
          <w:tcPr>
            <w:tcW w:w="2387" w:type="dxa"/>
            <w:tcBorders>
              <w:top w:val="nil"/>
              <w:left w:val="nil"/>
              <w:bottom w:val="single" w:sz="4" w:space="0" w:color="auto"/>
              <w:right w:val="single" w:sz="4" w:space="0" w:color="auto"/>
            </w:tcBorders>
            <w:shd w:val="clear" w:color="auto" w:fill="auto"/>
            <w:noWrap/>
            <w:vAlign w:val="bottom"/>
            <w:hideMark/>
          </w:tcPr>
          <w:p w14:paraId="3EFB0C89" w14:textId="77777777" w:rsidR="00971923" w:rsidRPr="000F20FA" w:rsidRDefault="00971923" w:rsidP="002869A8">
            <w:pPr>
              <w:rPr>
                <w:color w:val="000000"/>
              </w:rPr>
            </w:pPr>
            <w:r>
              <w:rPr>
                <w:color w:val="000000"/>
              </w:rPr>
              <w:t>SW_Tang2</w:t>
            </w:r>
          </w:p>
        </w:tc>
      </w:tr>
      <w:tr w:rsidR="00971923" w:rsidRPr="000F20FA" w14:paraId="799B4E53" w14:textId="77777777" w:rsidTr="002869A8">
        <w:trPr>
          <w:trHeight w:val="288"/>
        </w:trPr>
        <w:tc>
          <w:tcPr>
            <w:tcW w:w="22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6092CF" w14:textId="77777777" w:rsidR="00971923" w:rsidRPr="000F20FA" w:rsidRDefault="00971923" w:rsidP="002869A8">
            <w:pPr>
              <w:jc w:val="center"/>
              <w:rPr>
                <w:color w:val="000000"/>
              </w:rPr>
            </w:pPr>
            <w:r>
              <w:rPr>
                <w:color w:val="000000"/>
              </w:rPr>
              <w:t>Router_Se</w:t>
            </w:r>
          </w:p>
        </w:tc>
        <w:tc>
          <w:tcPr>
            <w:tcW w:w="2268" w:type="dxa"/>
            <w:tcBorders>
              <w:top w:val="nil"/>
              <w:left w:val="nil"/>
              <w:bottom w:val="single" w:sz="4" w:space="0" w:color="auto"/>
              <w:right w:val="single" w:sz="4" w:space="0" w:color="auto"/>
            </w:tcBorders>
            <w:shd w:val="clear" w:color="auto" w:fill="auto"/>
            <w:noWrap/>
            <w:vAlign w:val="center"/>
            <w:hideMark/>
          </w:tcPr>
          <w:p w14:paraId="55ECE524" w14:textId="77777777" w:rsidR="00971923" w:rsidRPr="000F20FA" w:rsidRDefault="00971923" w:rsidP="002869A8">
            <w:pPr>
              <w:rPr>
                <w:color w:val="000000"/>
              </w:rPr>
            </w:pPr>
            <w:r>
              <w:rPr>
                <w:color w:val="000000"/>
              </w:rPr>
              <w:t>G0/0</w:t>
            </w:r>
          </w:p>
        </w:tc>
        <w:tc>
          <w:tcPr>
            <w:tcW w:w="2268" w:type="dxa"/>
            <w:tcBorders>
              <w:top w:val="nil"/>
              <w:left w:val="nil"/>
              <w:bottom w:val="single" w:sz="4" w:space="0" w:color="auto"/>
              <w:right w:val="single" w:sz="4" w:space="0" w:color="auto"/>
            </w:tcBorders>
            <w:shd w:val="clear" w:color="auto" w:fill="auto"/>
            <w:noWrap/>
            <w:vAlign w:val="bottom"/>
            <w:hideMark/>
          </w:tcPr>
          <w:p w14:paraId="7C1F7D07" w14:textId="77777777" w:rsidR="00971923" w:rsidRPr="000F20FA" w:rsidRDefault="00971923" w:rsidP="002869A8">
            <w:pPr>
              <w:rPr>
                <w:color w:val="000000"/>
              </w:rPr>
            </w:pPr>
            <w:r w:rsidRPr="00FD35DA">
              <w:rPr>
                <w:color w:val="000000"/>
              </w:rPr>
              <w:t>10.100.100.1</w:t>
            </w:r>
          </w:p>
        </w:tc>
        <w:tc>
          <w:tcPr>
            <w:tcW w:w="2387" w:type="dxa"/>
            <w:tcBorders>
              <w:top w:val="nil"/>
              <w:left w:val="nil"/>
              <w:bottom w:val="single" w:sz="4" w:space="0" w:color="auto"/>
              <w:right w:val="single" w:sz="4" w:space="0" w:color="auto"/>
            </w:tcBorders>
            <w:shd w:val="clear" w:color="auto" w:fill="auto"/>
            <w:noWrap/>
            <w:vAlign w:val="center"/>
            <w:hideMark/>
          </w:tcPr>
          <w:p w14:paraId="5F0C6569" w14:textId="77777777" w:rsidR="00971923" w:rsidRPr="000F20FA" w:rsidRDefault="00971923" w:rsidP="002869A8">
            <w:pPr>
              <w:rPr>
                <w:color w:val="000000"/>
              </w:rPr>
            </w:pPr>
            <w:r>
              <w:t>DNS Server</w:t>
            </w:r>
          </w:p>
        </w:tc>
      </w:tr>
      <w:tr w:rsidR="00971923" w:rsidRPr="000F20FA" w14:paraId="6CAB5921"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5618B68B" w14:textId="77777777" w:rsidR="00971923" w:rsidRPr="000F20FA" w:rsidRDefault="00971923" w:rsidP="002869A8">
            <w:pPr>
              <w:jc w:val="cente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0D1FDE06" w14:textId="77777777" w:rsidR="00971923" w:rsidRPr="000F20FA" w:rsidRDefault="00971923" w:rsidP="002869A8">
            <w:pPr>
              <w:rPr>
                <w:color w:val="000000"/>
              </w:rPr>
            </w:pPr>
            <w:r>
              <w:rPr>
                <w:color w:val="000000"/>
              </w:rPr>
              <w:t>G0/1</w:t>
            </w:r>
          </w:p>
        </w:tc>
        <w:tc>
          <w:tcPr>
            <w:tcW w:w="2268" w:type="dxa"/>
            <w:tcBorders>
              <w:top w:val="nil"/>
              <w:left w:val="nil"/>
              <w:bottom w:val="single" w:sz="4" w:space="0" w:color="auto"/>
              <w:right w:val="single" w:sz="4" w:space="0" w:color="auto"/>
            </w:tcBorders>
            <w:shd w:val="clear" w:color="auto" w:fill="auto"/>
            <w:noWrap/>
            <w:vAlign w:val="bottom"/>
            <w:hideMark/>
          </w:tcPr>
          <w:p w14:paraId="1A953265" w14:textId="77777777" w:rsidR="00971923" w:rsidRPr="000F20FA" w:rsidRDefault="00971923" w:rsidP="002869A8">
            <w:pPr>
              <w:rPr>
                <w:color w:val="000000"/>
              </w:rPr>
            </w:pPr>
            <w:r w:rsidRPr="00FD35DA">
              <w:rPr>
                <w:color w:val="000000"/>
              </w:rPr>
              <w:t>203.0.113.1</w:t>
            </w:r>
          </w:p>
        </w:tc>
        <w:tc>
          <w:tcPr>
            <w:tcW w:w="2387" w:type="dxa"/>
            <w:tcBorders>
              <w:top w:val="nil"/>
              <w:left w:val="nil"/>
              <w:bottom w:val="single" w:sz="4" w:space="0" w:color="auto"/>
              <w:right w:val="single" w:sz="4" w:space="0" w:color="auto"/>
            </w:tcBorders>
            <w:shd w:val="clear" w:color="auto" w:fill="auto"/>
            <w:noWrap/>
            <w:vAlign w:val="center"/>
            <w:hideMark/>
          </w:tcPr>
          <w:p w14:paraId="68BB1897" w14:textId="77777777" w:rsidR="00971923" w:rsidRPr="000F20FA" w:rsidRDefault="00971923" w:rsidP="002869A8">
            <w:pPr>
              <w:rPr>
                <w:color w:val="000000"/>
              </w:rPr>
            </w:pPr>
            <w:r>
              <w:t>Web Server</w:t>
            </w:r>
          </w:p>
        </w:tc>
      </w:tr>
      <w:tr w:rsidR="00971923" w:rsidRPr="000F20FA" w14:paraId="7048FF13"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048745FF" w14:textId="77777777" w:rsidR="00971923" w:rsidRPr="000F20FA" w:rsidRDefault="00971923" w:rsidP="002869A8">
            <w:pPr>
              <w:jc w:val="cente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5494F69E" w14:textId="77777777" w:rsidR="00971923" w:rsidRPr="000F20FA" w:rsidRDefault="00971923" w:rsidP="002869A8">
            <w:pPr>
              <w:rPr>
                <w:color w:val="000000"/>
              </w:rPr>
            </w:pPr>
            <w:r>
              <w:rPr>
                <w:color w:val="000000"/>
              </w:rPr>
              <w:t>G0/2</w:t>
            </w:r>
          </w:p>
        </w:tc>
        <w:tc>
          <w:tcPr>
            <w:tcW w:w="2268" w:type="dxa"/>
            <w:tcBorders>
              <w:top w:val="nil"/>
              <w:left w:val="nil"/>
              <w:bottom w:val="single" w:sz="4" w:space="0" w:color="auto"/>
              <w:right w:val="single" w:sz="4" w:space="0" w:color="auto"/>
            </w:tcBorders>
            <w:shd w:val="clear" w:color="auto" w:fill="auto"/>
            <w:noWrap/>
            <w:vAlign w:val="bottom"/>
            <w:hideMark/>
          </w:tcPr>
          <w:p w14:paraId="71C5E0F7" w14:textId="77777777" w:rsidR="00971923" w:rsidRPr="000F20FA" w:rsidRDefault="00971923" w:rsidP="002869A8">
            <w:pPr>
              <w:rPr>
                <w:color w:val="000000"/>
              </w:rPr>
            </w:pPr>
            <w:r w:rsidRPr="00FD35DA">
              <w:rPr>
                <w:color w:val="000000"/>
              </w:rPr>
              <w:t>172.10.100.1</w:t>
            </w:r>
          </w:p>
        </w:tc>
        <w:tc>
          <w:tcPr>
            <w:tcW w:w="2387" w:type="dxa"/>
            <w:tcBorders>
              <w:top w:val="nil"/>
              <w:left w:val="nil"/>
              <w:bottom w:val="single" w:sz="4" w:space="0" w:color="auto"/>
              <w:right w:val="single" w:sz="4" w:space="0" w:color="auto"/>
            </w:tcBorders>
            <w:shd w:val="clear" w:color="auto" w:fill="auto"/>
            <w:noWrap/>
            <w:vAlign w:val="center"/>
            <w:hideMark/>
          </w:tcPr>
          <w:p w14:paraId="4F544E34" w14:textId="77777777" w:rsidR="00971923" w:rsidRPr="000F20FA" w:rsidRDefault="00971923" w:rsidP="002869A8">
            <w:pPr>
              <w:rPr>
                <w:color w:val="000000"/>
              </w:rPr>
            </w:pPr>
            <w:r>
              <w:t>Mail Server</w:t>
            </w:r>
          </w:p>
        </w:tc>
      </w:tr>
      <w:tr w:rsidR="00971923" w:rsidRPr="000F20FA" w14:paraId="365290B3"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3B6E621B" w14:textId="77777777" w:rsidR="00971923" w:rsidRPr="000F20FA" w:rsidRDefault="00971923" w:rsidP="002869A8">
            <w:pPr>
              <w:jc w:val="cente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14B6765C" w14:textId="77777777" w:rsidR="00971923" w:rsidRPr="000F20FA" w:rsidRDefault="00971923" w:rsidP="002869A8">
            <w:pPr>
              <w:rPr>
                <w:color w:val="000000"/>
              </w:rPr>
            </w:pPr>
            <w:r>
              <w:rPr>
                <w:color w:val="000000"/>
              </w:rPr>
              <w:t>Se0/1/0</w:t>
            </w:r>
          </w:p>
        </w:tc>
        <w:tc>
          <w:tcPr>
            <w:tcW w:w="2268" w:type="dxa"/>
            <w:tcBorders>
              <w:top w:val="nil"/>
              <w:left w:val="nil"/>
              <w:bottom w:val="single" w:sz="4" w:space="0" w:color="auto"/>
              <w:right w:val="single" w:sz="4" w:space="0" w:color="auto"/>
            </w:tcBorders>
            <w:shd w:val="clear" w:color="auto" w:fill="auto"/>
            <w:noWrap/>
            <w:vAlign w:val="bottom"/>
            <w:hideMark/>
          </w:tcPr>
          <w:p w14:paraId="36E76504" w14:textId="77777777" w:rsidR="00971923" w:rsidRPr="000F20FA" w:rsidRDefault="00971923" w:rsidP="002869A8">
            <w:pPr>
              <w:rPr>
                <w:color w:val="000000"/>
              </w:rPr>
            </w:pPr>
            <w:r w:rsidRPr="00FD35DA">
              <w:rPr>
                <w:color w:val="000000"/>
              </w:rPr>
              <w:t>10.20.30.2</w:t>
            </w:r>
          </w:p>
        </w:tc>
        <w:tc>
          <w:tcPr>
            <w:tcW w:w="2387" w:type="dxa"/>
            <w:tcBorders>
              <w:top w:val="nil"/>
              <w:left w:val="nil"/>
              <w:bottom w:val="single" w:sz="4" w:space="0" w:color="auto"/>
              <w:right w:val="single" w:sz="4" w:space="0" w:color="auto"/>
            </w:tcBorders>
            <w:shd w:val="clear" w:color="auto" w:fill="auto"/>
            <w:noWrap/>
            <w:vAlign w:val="center"/>
            <w:hideMark/>
          </w:tcPr>
          <w:p w14:paraId="661B09C4" w14:textId="77777777" w:rsidR="00971923" w:rsidRPr="000F20FA" w:rsidRDefault="00971923" w:rsidP="002869A8">
            <w:pPr>
              <w:rPr>
                <w:color w:val="000000"/>
              </w:rPr>
            </w:pPr>
            <w:r>
              <w:t>Router_CL</w:t>
            </w:r>
          </w:p>
        </w:tc>
      </w:tr>
      <w:tr w:rsidR="00971923" w:rsidRPr="000F20FA" w14:paraId="1E3BCCE5" w14:textId="77777777" w:rsidTr="002869A8">
        <w:trPr>
          <w:trHeight w:val="288"/>
        </w:trPr>
        <w:tc>
          <w:tcPr>
            <w:tcW w:w="2263" w:type="dxa"/>
            <w:vMerge w:val="restart"/>
            <w:tcBorders>
              <w:top w:val="nil"/>
              <w:left w:val="single" w:sz="4" w:space="0" w:color="auto"/>
              <w:right w:val="single" w:sz="4" w:space="0" w:color="auto"/>
            </w:tcBorders>
            <w:vAlign w:val="center"/>
          </w:tcPr>
          <w:p w14:paraId="1885FD78" w14:textId="77777777" w:rsidR="00971923" w:rsidRPr="000F20FA" w:rsidRDefault="00971923" w:rsidP="002869A8">
            <w:pPr>
              <w:jc w:val="center"/>
              <w:rPr>
                <w:color w:val="000000"/>
              </w:rPr>
            </w:pPr>
            <w:r>
              <w:rPr>
                <w:color w:val="000000"/>
              </w:rPr>
              <w:t>Router_VOICE</w:t>
            </w:r>
          </w:p>
        </w:tc>
        <w:tc>
          <w:tcPr>
            <w:tcW w:w="2268" w:type="dxa"/>
            <w:tcBorders>
              <w:top w:val="nil"/>
              <w:left w:val="nil"/>
              <w:bottom w:val="single" w:sz="4" w:space="0" w:color="auto"/>
              <w:right w:val="single" w:sz="4" w:space="0" w:color="auto"/>
            </w:tcBorders>
            <w:shd w:val="clear" w:color="auto" w:fill="auto"/>
            <w:noWrap/>
            <w:vAlign w:val="center"/>
          </w:tcPr>
          <w:p w14:paraId="6759A149" w14:textId="77777777" w:rsidR="00971923" w:rsidRPr="000F20FA" w:rsidRDefault="00971923" w:rsidP="002869A8">
            <w:pPr>
              <w:rPr>
                <w:color w:val="000000"/>
              </w:rPr>
            </w:pPr>
            <w:r>
              <w:rPr>
                <w:color w:val="000000"/>
              </w:rPr>
              <w:t>Fa0/0</w:t>
            </w:r>
          </w:p>
        </w:tc>
        <w:tc>
          <w:tcPr>
            <w:tcW w:w="2268" w:type="dxa"/>
            <w:tcBorders>
              <w:top w:val="nil"/>
              <w:left w:val="nil"/>
              <w:bottom w:val="single" w:sz="4" w:space="0" w:color="auto"/>
              <w:right w:val="single" w:sz="4" w:space="0" w:color="auto"/>
            </w:tcBorders>
            <w:shd w:val="clear" w:color="auto" w:fill="auto"/>
            <w:noWrap/>
            <w:vAlign w:val="bottom"/>
          </w:tcPr>
          <w:p w14:paraId="748D4C4D" w14:textId="77777777" w:rsidR="00971923" w:rsidRPr="000F20FA" w:rsidRDefault="00971923" w:rsidP="002869A8">
            <w:pPr>
              <w:rPr>
                <w:color w:val="000000"/>
              </w:rPr>
            </w:pPr>
            <w:r>
              <w:rPr>
                <w:color w:val="000000"/>
              </w:rPr>
              <w:t>N/A</w:t>
            </w:r>
          </w:p>
        </w:tc>
        <w:tc>
          <w:tcPr>
            <w:tcW w:w="2387" w:type="dxa"/>
            <w:tcBorders>
              <w:top w:val="nil"/>
              <w:left w:val="nil"/>
              <w:bottom w:val="single" w:sz="4" w:space="0" w:color="auto"/>
              <w:right w:val="single" w:sz="4" w:space="0" w:color="auto"/>
            </w:tcBorders>
            <w:shd w:val="clear" w:color="auto" w:fill="auto"/>
            <w:noWrap/>
            <w:vAlign w:val="center"/>
          </w:tcPr>
          <w:p w14:paraId="6BB51D8E" w14:textId="77777777" w:rsidR="00971923" w:rsidRPr="000F20FA" w:rsidRDefault="00971923" w:rsidP="002869A8">
            <w:pPr>
              <w:rPr>
                <w:color w:val="000000"/>
              </w:rPr>
            </w:pPr>
            <w:r>
              <w:t>SW_Voice</w:t>
            </w:r>
          </w:p>
        </w:tc>
      </w:tr>
      <w:tr w:rsidR="00971923" w:rsidRPr="000F20FA" w14:paraId="29C4AC2E" w14:textId="77777777" w:rsidTr="002869A8">
        <w:trPr>
          <w:trHeight w:val="288"/>
        </w:trPr>
        <w:tc>
          <w:tcPr>
            <w:tcW w:w="2263" w:type="dxa"/>
            <w:vMerge/>
            <w:tcBorders>
              <w:left w:val="single" w:sz="4" w:space="0" w:color="auto"/>
              <w:bottom w:val="single" w:sz="4" w:space="0" w:color="auto"/>
              <w:right w:val="single" w:sz="4" w:space="0" w:color="auto"/>
            </w:tcBorders>
            <w:vAlign w:val="center"/>
          </w:tcPr>
          <w:p w14:paraId="77302DDA" w14:textId="77777777" w:rsidR="00971923" w:rsidRPr="000F20FA" w:rsidRDefault="00971923" w:rsidP="002869A8">
            <w:pPr>
              <w:jc w:val="center"/>
              <w:rPr>
                <w:color w:val="000000"/>
              </w:rPr>
            </w:pPr>
          </w:p>
        </w:tc>
        <w:tc>
          <w:tcPr>
            <w:tcW w:w="2268" w:type="dxa"/>
            <w:tcBorders>
              <w:top w:val="nil"/>
              <w:left w:val="nil"/>
              <w:bottom w:val="single" w:sz="4" w:space="0" w:color="auto"/>
              <w:right w:val="single" w:sz="4" w:space="0" w:color="auto"/>
            </w:tcBorders>
            <w:shd w:val="clear" w:color="auto" w:fill="auto"/>
            <w:noWrap/>
            <w:vAlign w:val="center"/>
          </w:tcPr>
          <w:p w14:paraId="0E5BFB09" w14:textId="77777777" w:rsidR="00971923" w:rsidRPr="000F20FA" w:rsidRDefault="00971923" w:rsidP="002869A8">
            <w:pPr>
              <w:rPr>
                <w:color w:val="000000"/>
              </w:rPr>
            </w:pPr>
            <w:r>
              <w:rPr>
                <w:color w:val="000000"/>
              </w:rPr>
              <w:t>Se0/3/0</w:t>
            </w:r>
          </w:p>
        </w:tc>
        <w:tc>
          <w:tcPr>
            <w:tcW w:w="2268" w:type="dxa"/>
            <w:tcBorders>
              <w:top w:val="nil"/>
              <w:left w:val="nil"/>
              <w:bottom w:val="single" w:sz="4" w:space="0" w:color="auto"/>
              <w:right w:val="single" w:sz="4" w:space="0" w:color="auto"/>
            </w:tcBorders>
            <w:shd w:val="clear" w:color="auto" w:fill="auto"/>
            <w:noWrap/>
            <w:vAlign w:val="bottom"/>
          </w:tcPr>
          <w:p w14:paraId="79BA3F0A" w14:textId="77777777" w:rsidR="00971923" w:rsidRPr="000F20FA" w:rsidRDefault="00971923" w:rsidP="002869A8">
            <w:pPr>
              <w:rPr>
                <w:color w:val="000000"/>
              </w:rPr>
            </w:pPr>
            <w:r w:rsidRPr="0002516D">
              <w:rPr>
                <w:color w:val="000000"/>
              </w:rPr>
              <w:t>172.168.10.2</w:t>
            </w:r>
          </w:p>
        </w:tc>
        <w:tc>
          <w:tcPr>
            <w:tcW w:w="2387" w:type="dxa"/>
            <w:tcBorders>
              <w:top w:val="nil"/>
              <w:left w:val="nil"/>
              <w:bottom w:val="single" w:sz="4" w:space="0" w:color="auto"/>
              <w:right w:val="single" w:sz="4" w:space="0" w:color="auto"/>
            </w:tcBorders>
            <w:shd w:val="clear" w:color="auto" w:fill="auto"/>
            <w:noWrap/>
            <w:vAlign w:val="center"/>
          </w:tcPr>
          <w:p w14:paraId="79115A5D" w14:textId="77777777" w:rsidR="00971923" w:rsidRPr="000F20FA" w:rsidRDefault="00971923" w:rsidP="002869A8">
            <w:pPr>
              <w:rPr>
                <w:color w:val="000000"/>
              </w:rPr>
            </w:pPr>
            <w:r>
              <w:t>Router_CL</w:t>
            </w:r>
          </w:p>
        </w:tc>
      </w:tr>
      <w:tr w:rsidR="00971923" w:rsidRPr="000F20FA" w14:paraId="1FD2EEA8" w14:textId="77777777" w:rsidTr="002869A8">
        <w:trPr>
          <w:trHeight w:val="288"/>
        </w:trPr>
        <w:tc>
          <w:tcPr>
            <w:tcW w:w="22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E2711" w14:textId="77777777" w:rsidR="00971923" w:rsidRPr="000F20FA" w:rsidRDefault="00971923" w:rsidP="002869A8">
            <w:pPr>
              <w:jc w:val="center"/>
              <w:rPr>
                <w:color w:val="000000"/>
              </w:rPr>
            </w:pPr>
            <w:r>
              <w:rPr>
                <w:color w:val="000000"/>
              </w:rPr>
              <w:t>SW_Tang1</w:t>
            </w:r>
          </w:p>
        </w:tc>
        <w:tc>
          <w:tcPr>
            <w:tcW w:w="2268" w:type="dxa"/>
            <w:tcBorders>
              <w:top w:val="nil"/>
              <w:left w:val="nil"/>
              <w:bottom w:val="single" w:sz="4" w:space="0" w:color="auto"/>
              <w:right w:val="single" w:sz="4" w:space="0" w:color="auto"/>
            </w:tcBorders>
            <w:shd w:val="clear" w:color="auto" w:fill="auto"/>
            <w:noWrap/>
            <w:vAlign w:val="center"/>
            <w:hideMark/>
          </w:tcPr>
          <w:p w14:paraId="2EFDA685" w14:textId="77777777" w:rsidR="00971923" w:rsidRPr="000F20FA" w:rsidRDefault="00971923" w:rsidP="002869A8">
            <w:pPr>
              <w:rPr>
                <w:color w:val="000000"/>
              </w:rPr>
            </w:pPr>
            <w:r>
              <w:rPr>
                <w:color w:val="000000"/>
              </w:rPr>
              <w:t>Fa0/2-3</w:t>
            </w:r>
          </w:p>
        </w:tc>
        <w:tc>
          <w:tcPr>
            <w:tcW w:w="2268" w:type="dxa"/>
            <w:tcBorders>
              <w:top w:val="nil"/>
              <w:left w:val="nil"/>
              <w:bottom w:val="single" w:sz="4" w:space="0" w:color="auto"/>
              <w:right w:val="single" w:sz="4" w:space="0" w:color="auto"/>
            </w:tcBorders>
            <w:shd w:val="clear" w:color="auto" w:fill="auto"/>
            <w:noWrap/>
            <w:vAlign w:val="bottom"/>
            <w:hideMark/>
          </w:tcPr>
          <w:p w14:paraId="53EA1328" w14:textId="77777777" w:rsidR="00971923" w:rsidRPr="000F20FA" w:rsidRDefault="00971923" w:rsidP="002869A8">
            <w:pPr>
              <w:rPr>
                <w:color w:val="000000"/>
              </w:rPr>
            </w:pPr>
            <w:r w:rsidRPr="000F20FA">
              <w:rPr>
                <w:color w:val="000000"/>
              </w:rPr>
              <w:t>N/A</w:t>
            </w:r>
          </w:p>
        </w:tc>
        <w:tc>
          <w:tcPr>
            <w:tcW w:w="2387" w:type="dxa"/>
            <w:tcBorders>
              <w:top w:val="nil"/>
              <w:left w:val="nil"/>
              <w:bottom w:val="single" w:sz="4" w:space="0" w:color="auto"/>
              <w:right w:val="single" w:sz="4" w:space="0" w:color="auto"/>
            </w:tcBorders>
            <w:shd w:val="clear" w:color="auto" w:fill="auto"/>
            <w:noWrap/>
            <w:vAlign w:val="center"/>
            <w:hideMark/>
          </w:tcPr>
          <w:p w14:paraId="55EDD360" w14:textId="77777777" w:rsidR="00971923" w:rsidRPr="000F20FA" w:rsidRDefault="00971923" w:rsidP="002869A8">
            <w:pPr>
              <w:rPr>
                <w:color w:val="000000"/>
              </w:rPr>
            </w:pPr>
            <w:r>
              <w:t>Phong Le Tan</w:t>
            </w:r>
          </w:p>
        </w:tc>
      </w:tr>
      <w:tr w:rsidR="00971923" w:rsidRPr="000F20FA" w14:paraId="28CDBBA8"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7A1A6244" w14:textId="77777777" w:rsidR="00971923" w:rsidRPr="000F20FA" w:rsidRDefault="00971923" w:rsidP="002869A8">
            <w:pP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6138D698" w14:textId="77777777" w:rsidR="00971923" w:rsidRPr="000F20FA" w:rsidRDefault="00971923" w:rsidP="002869A8">
            <w:pPr>
              <w:rPr>
                <w:color w:val="000000"/>
              </w:rPr>
            </w:pPr>
            <w:r>
              <w:rPr>
                <w:color w:val="000000"/>
              </w:rPr>
              <w:t>Fa0/4-5</w:t>
            </w:r>
          </w:p>
        </w:tc>
        <w:tc>
          <w:tcPr>
            <w:tcW w:w="2268" w:type="dxa"/>
            <w:tcBorders>
              <w:top w:val="nil"/>
              <w:left w:val="nil"/>
              <w:bottom w:val="single" w:sz="4" w:space="0" w:color="auto"/>
              <w:right w:val="single" w:sz="4" w:space="0" w:color="auto"/>
            </w:tcBorders>
            <w:shd w:val="clear" w:color="auto" w:fill="auto"/>
            <w:noWrap/>
            <w:vAlign w:val="bottom"/>
            <w:hideMark/>
          </w:tcPr>
          <w:p w14:paraId="5C8D63DA" w14:textId="77777777" w:rsidR="00971923" w:rsidRPr="000F20FA" w:rsidRDefault="00971923" w:rsidP="002869A8">
            <w:pPr>
              <w:rPr>
                <w:color w:val="000000"/>
              </w:rPr>
            </w:pPr>
            <w:r w:rsidRPr="000F20FA">
              <w:rPr>
                <w:color w:val="000000"/>
              </w:rPr>
              <w:t>N/A</w:t>
            </w:r>
          </w:p>
        </w:tc>
        <w:tc>
          <w:tcPr>
            <w:tcW w:w="2387" w:type="dxa"/>
            <w:tcBorders>
              <w:top w:val="nil"/>
              <w:left w:val="nil"/>
              <w:bottom w:val="single" w:sz="4" w:space="0" w:color="auto"/>
              <w:right w:val="single" w:sz="4" w:space="0" w:color="auto"/>
            </w:tcBorders>
            <w:shd w:val="clear" w:color="auto" w:fill="auto"/>
            <w:noWrap/>
            <w:vAlign w:val="center"/>
            <w:hideMark/>
          </w:tcPr>
          <w:p w14:paraId="373C8BD8" w14:textId="77777777" w:rsidR="00971923" w:rsidRPr="000F20FA" w:rsidRDefault="00971923" w:rsidP="002869A8">
            <w:pPr>
              <w:rPr>
                <w:color w:val="000000"/>
              </w:rPr>
            </w:pPr>
            <w:r>
              <w:rPr>
                <w:color w:val="000000"/>
              </w:rPr>
              <w:t>Sanh</w:t>
            </w:r>
          </w:p>
        </w:tc>
      </w:tr>
      <w:tr w:rsidR="00971923" w:rsidRPr="000F20FA" w14:paraId="32903F9B"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77A4DBDE" w14:textId="77777777" w:rsidR="00971923" w:rsidRPr="000F20FA" w:rsidRDefault="00971923" w:rsidP="002869A8">
            <w:pP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0A93CA90" w14:textId="77777777" w:rsidR="00971923" w:rsidRPr="000F20FA" w:rsidRDefault="00971923" w:rsidP="002869A8">
            <w:pPr>
              <w:rPr>
                <w:color w:val="000000"/>
              </w:rPr>
            </w:pPr>
            <w:r>
              <w:rPr>
                <w:color w:val="000000"/>
              </w:rPr>
              <w:t>Fa0/12-13</w:t>
            </w:r>
          </w:p>
        </w:tc>
        <w:tc>
          <w:tcPr>
            <w:tcW w:w="2268" w:type="dxa"/>
            <w:tcBorders>
              <w:top w:val="nil"/>
              <w:left w:val="nil"/>
              <w:bottom w:val="single" w:sz="4" w:space="0" w:color="auto"/>
              <w:right w:val="single" w:sz="4" w:space="0" w:color="auto"/>
            </w:tcBorders>
            <w:shd w:val="clear" w:color="auto" w:fill="auto"/>
            <w:noWrap/>
            <w:vAlign w:val="bottom"/>
            <w:hideMark/>
          </w:tcPr>
          <w:p w14:paraId="62CEB3FA" w14:textId="77777777" w:rsidR="00971923" w:rsidRPr="000F20FA" w:rsidRDefault="00971923" w:rsidP="002869A8">
            <w:pPr>
              <w:rPr>
                <w:color w:val="000000"/>
              </w:rPr>
            </w:pPr>
            <w:r w:rsidRPr="000F20FA">
              <w:rPr>
                <w:color w:val="000000"/>
              </w:rPr>
              <w:t>N/A</w:t>
            </w:r>
          </w:p>
        </w:tc>
        <w:tc>
          <w:tcPr>
            <w:tcW w:w="2387" w:type="dxa"/>
            <w:tcBorders>
              <w:top w:val="nil"/>
              <w:left w:val="nil"/>
              <w:bottom w:val="single" w:sz="4" w:space="0" w:color="auto"/>
              <w:right w:val="single" w:sz="4" w:space="0" w:color="auto"/>
            </w:tcBorders>
            <w:shd w:val="clear" w:color="auto" w:fill="auto"/>
            <w:noWrap/>
            <w:vAlign w:val="center"/>
            <w:hideMark/>
          </w:tcPr>
          <w:p w14:paraId="2EDB6A78" w14:textId="77777777" w:rsidR="00971923" w:rsidRPr="000F20FA" w:rsidRDefault="00971923" w:rsidP="002869A8">
            <w:pPr>
              <w:rPr>
                <w:color w:val="000000"/>
              </w:rPr>
            </w:pPr>
            <w:r>
              <w:rPr>
                <w:color w:val="000000"/>
              </w:rPr>
              <w:t>Phong TKDH</w:t>
            </w:r>
          </w:p>
        </w:tc>
      </w:tr>
      <w:tr w:rsidR="00971923" w:rsidRPr="000F20FA" w14:paraId="5A9D4E84"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62E4F81F" w14:textId="77777777" w:rsidR="00971923" w:rsidRPr="000F20FA" w:rsidRDefault="00971923" w:rsidP="002869A8">
            <w:pP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050F9CCD" w14:textId="77777777" w:rsidR="00971923" w:rsidRPr="000F20FA" w:rsidRDefault="00971923" w:rsidP="002869A8">
            <w:pPr>
              <w:rPr>
                <w:color w:val="000000"/>
              </w:rPr>
            </w:pPr>
            <w:r>
              <w:rPr>
                <w:color w:val="000000"/>
              </w:rPr>
              <w:t>Fa0/8-9</w:t>
            </w:r>
          </w:p>
        </w:tc>
        <w:tc>
          <w:tcPr>
            <w:tcW w:w="2268" w:type="dxa"/>
            <w:tcBorders>
              <w:top w:val="nil"/>
              <w:left w:val="nil"/>
              <w:bottom w:val="single" w:sz="4" w:space="0" w:color="auto"/>
              <w:right w:val="single" w:sz="4" w:space="0" w:color="auto"/>
            </w:tcBorders>
            <w:shd w:val="clear" w:color="auto" w:fill="auto"/>
            <w:noWrap/>
            <w:vAlign w:val="bottom"/>
            <w:hideMark/>
          </w:tcPr>
          <w:p w14:paraId="42FF084A" w14:textId="77777777" w:rsidR="00971923" w:rsidRPr="000F20FA" w:rsidRDefault="00971923" w:rsidP="002869A8">
            <w:pPr>
              <w:rPr>
                <w:color w:val="000000"/>
              </w:rPr>
            </w:pPr>
            <w:r w:rsidRPr="000F20FA">
              <w:rPr>
                <w:color w:val="000000"/>
              </w:rPr>
              <w:t>N/A</w:t>
            </w:r>
          </w:p>
        </w:tc>
        <w:tc>
          <w:tcPr>
            <w:tcW w:w="2387" w:type="dxa"/>
            <w:tcBorders>
              <w:top w:val="nil"/>
              <w:left w:val="nil"/>
              <w:bottom w:val="single" w:sz="4" w:space="0" w:color="auto"/>
              <w:right w:val="single" w:sz="4" w:space="0" w:color="auto"/>
            </w:tcBorders>
            <w:shd w:val="clear" w:color="auto" w:fill="auto"/>
            <w:noWrap/>
            <w:vAlign w:val="center"/>
            <w:hideMark/>
          </w:tcPr>
          <w:p w14:paraId="4CEDD1FA" w14:textId="77777777" w:rsidR="00971923" w:rsidRPr="000F20FA" w:rsidRDefault="00971923" w:rsidP="002869A8">
            <w:pPr>
              <w:rPr>
                <w:color w:val="000000"/>
              </w:rPr>
            </w:pPr>
            <w:r>
              <w:t>Phong PTTC</w:t>
            </w:r>
          </w:p>
        </w:tc>
      </w:tr>
      <w:tr w:rsidR="00971923" w:rsidRPr="000F20FA" w14:paraId="2DF4F46A" w14:textId="77777777" w:rsidTr="002869A8">
        <w:trPr>
          <w:trHeight w:val="288"/>
        </w:trPr>
        <w:tc>
          <w:tcPr>
            <w:tcW w:w="2263" w:type="dxa"/>
            <w:vMerge/>
            <w:tcBorders>
              <w:top w:val="nil"/>
              <w:left w:val="single" w:sz="4" w:space="0" w:color="auto"/>
              <w:bottom w:val="single" w:sz="4" w:space="0" w:color="auto"/>
              <w:right w:val="single" w:sz="4" w:space="0" w:color="auto"/>
            </w:tcBorders>
            <w:vAlign w:val="center"/>
            <w:hideMark/>
          </w:tcPr>
          <w:p w14:paraId="5FDA10F7" w14:textId="77777777" w:rsidR="00971923" w:rsidRPr="000F20FA" w:rsidRDefault="00971923" w:rsidP="002869A8">
            <w:pPr>
              <w:rPr>
                <w:color w:val="000000"/>
              </w:rPr>
            </w:pPr>
          </w:p>
        </w:tc>
        <w:tc>
          <w:tcPr>
            <w:tcW w:w="2268" w:type="dxa"/>
            <w:tcBorders>
              <w:top w:val="nil"/>
              <w:left w:val="nil"/>
              <w:bottom w:val="single" w:sz="4" w:space="0" w:color="auto"/>
              <w:right w:val="single" w:sz="4" w:space="0" w:color="auto"/>
            </w:tcBorders>
            <w:shd w:val="clear" w:color="auto" w:fill="auto"/>
            <w:noWrap/>
            <w:vAlign w:val="center"/>
            <w:hideMark/>
          </w:tcPr>
          <w:p w14:paraId="4BC9CCF7" w14:textId="77777777" w:rsidR="00971923" w:rsidRPr="000F20FA" w:rsidRDefault="00971923" w:rsidP="002869A8">
            <w:pPr>
              <w:rPr>
                <w:color w:val="000000"/>
              </w:rPr>
            </w:pPr>
            <w:r>
              <w:rPr>
                <w:color w:val="000000"/>
              </w:rPr>
              <w:t>Fa0/10-11</w:t>
            </w:r>
          </w:p>
        </w:tc>
        <w:tc>
          <w:tcPr>
            <w:tcW w:w="2268" w:type="dxa"/>
            <w:tcBorders>
              <w:top w:val="nil"/>
              <w:left w:val="nil"/>
              <w:bottom w:val="single" w:sz="4" w:space="0" w:color="auto"/>
              <w:right w:val="single" w:sz="4" w:space="0" w:color="auto"/>
            </w:tcBorders>
            <w:shd w:val="clear" w:color="auto" w:fill="auto"/>
            <w:noWrap/>
            <w:vAlign w:val="bottom"/>
            <w:hideMark/>
          </w:tcPr>
          <w:p w14:paraId="17C8F587" w14:textId="77777777" w:rsidR="00971923" w:rsidRPr="000F20FA" w:rsidRDefault="00971923" w:rsidP="002869A8">
            <w:pPr>
              <w:rPr>
                <w:color w:val="000000"/>
              </w:rPr>
            </w:pPr>
            <w:r w:rsidRPr="000F20FA">
              <w:rPr>
                <w:color w:val="000000"/>
              </w:rPr>
              <w:t>N/A</w:t>
            </w:r>
          </w:p>
        </w:tc>
        <w:tc>
          <w:tcPr>
            <w:tcW w:w="2387" w:type="dxa"/>
            <w:tcBorders>
              <w:top w:val="nil"/>
              <w:left w:val="nil"/>
              <w:bottom w:val="single" w:sz="4" w:space="0" w:color="auto"/>
              <w:right w:val="single" w:sz="4" w:space="0" w:color="auto"/>
            </w:tcBorders>
            <w:shd w:val="clear" w:color="auto" w:fill="auto"/>
            <w:noWrap/>
            <w:vAlign w:val="center"/>
            <w:hideMark/>
          </w:tcPr>
          <w:p w14:paraId="137FEEB3" w14:textId="77777777" w:rsidR="00971923" w:rsidRPr="000F20FA" w:rsidRDefault="00971923" w:rsidP="002869A8">
            <w:pPr>
              <w:rPr>
                <w:color w:val="000000"/>
              </w:rPr>
            </w:pPr>
            <w:r>
              <w:rPr>
                <w:color w:val="000000"/>
              </w:rPr>
              <w:t>Phong QLDA</w:t>
            </w:r>
          </w:p>
        </w:tc>
      </w:tr>
      <w:tr w:rsidR="00971923" w:rsidRPr="000F20FA" w14:paraId="28223A89" w14:textId="77777777" w:rsidTr="002869A8">
        <w:trPr>
          <w:trHeight w:val="288"/>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29514081" w14:textId="77777777" w:rsidR="00971923" w:rsidRPr="000F20FA" w:rsidRDefault="00971923" w:rsidP="002869A8">
            <w:pPr>
              <w:rPr>
                <w:color w:val="000000"/>
              </w:rPr>
            </w:pPr>
            <w:r>
              <w:rPr>
                <w:color w:val="000000"/>
              </w:rPr>
              <w:t>SW_Tang2</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2D245EF8" w14:textId="77777777" w:rsidR="00971923" w:rsidRPr="000F20FA" w:rsidRDefault="00971923" w:rsidP="002869A8">
            <w:pPr>
              <w:rPr>
                <w:color w:val="000000"/>
              </w:rPr>
            </w:pPr>
            <w:r>
              <w:rPr>
                <w:color w:val="000000"/>
              </w:rPr>
              <w:t>Fa0/2-3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75C1C38"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53B37F29" w14:textId="77777777" w:rsidR="00971923" w:rsidRPr="000F20FA" w:rsidRDefault="00971923" w:rsidP="002869A8">
            <w:pPr>
              <w:rPr>
                <w:color w:val="000000"/>
              </w:rPr>
            </w:pPr>
            <w:r>
              <w:t>Phong Kinh Doanh</w:t>
            </w:r>
          </w:p>
        </w:tc>
      </w:tr>
      <w:tr w:rsidR="00971923" w:rsidRPr="000F20FA" w14:paraId="5BBEA1F4" w14:textId="77777777" w:rsidTr="002869A8">
        <w:trPr>
          <w:trHeight w:val="288"/>
        </w:trPr>
        <w:tc>
          <w:tcPr>
            <w:tcW w:w="2263" w:type="dxa"/>
            <w:vMerge/>
            <w:tcBorders>
              <w:top w:val="single" w:sz="4" w:space="0" w:color="auto"/>
              <w:left w:val="single" w:sz="4" w:space="0" w:color="auto"/>
              <w:bottom w:val="single" w:sz="4" w:space="0" w:color="auto"/>
              <w:right w:val="single" w:sz="4" w:space="0" w:color="auto"/>
            </w:tcBorders>
            <w:vAlign w:val="center"/>
          </w:tcPr>
          <w:p w14:paraId="442C7029" w14:textId="77777777" w:rsidR="00971923" w:rsidRPr="000F20FA" w:rsidRDefault="00971923" w:rsidP="002869A8">
            <w:pPr>
              <w:rPr>
                <w:color w:val="000000"/>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77D7BF4A" w14:textId="77777777" w:rsidR="00971923" w:rsidRPr="000F20FA" w:rsidRDefault="00971923" w:rsidP="002869A8">
            <w:pPr>
              <w:rPr>
                <w:color w:val="000000"/>
              </w:rPr>
            </w:pPr>
            <w:r>
              <w:rPr>
                <w:color w:val="000000"/>
              </w:rPr>
              <w:t>Fa0/4-5</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AD27764"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673AF465" w14:textId="77777777" w:rsidR="00971923" w:rsidRPr="000F20FA" w:rsidRDefault="00971923" w:rsidP="002869A8">
            <w:pPr>
              <w:rPr>
                <w:color w:val="000000"/>
              </w:rPr>
            </w:pPr>
            <w:r>
              <w:t>Phong Tai Chinh</w:t>
            </w:r>
          </w:p>
        </w:tc>
      </w:tr>
      <w:tr w:rsidR="00971923" w:rsidRPr="000F20FA" w14:paraId="4EC16A48" w14:textId="77777777" w:rsidTr="002869A8">
        <w:trPr>
          <w:trHeight w:val="288"/>
        </w:trPr>
        <w:tc>
          <w:tcPr>
            <w:tcW w:w="2263" w:type="dxa"/>
            <w:vMerge/>
            <w:tcBorders>
              <w:top w:val="single" w:sz="4" w:space="0" w:color="auto"/>
              <w:left w:val="single" w:sz="4" w:space="0" w:color="auto"/>
              <w:bottom w:val="single" w:sz="4" w:space="0" w:color="auto"/>
              <w:right w:val="single" w:sz="4" w:space="0" w:color="auto"/>
            </w:tcBorders>
            <w:vAlign w:val="center"/>
          </w:tcPr>
          <w:p w14:paraId="3B57F09F" w14:textId="77777777" w:rsidR="00971923" w:rsidRPr="000F20FA" w:rsidRDefault="00971923" w:rsidP="002869A8">
            <w:pPr>
              <w:rPr>
                <w:color w:val="000000"/>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7B6DB94" w14:textId="77777777" w:rsidR="00971923" w:rsidRPr="000F20FA" w:rsidRDefault="00971923" w:rsidP="002869A8">
            <w:pPr>
              <w:rPr>
                <w:color w:val="000000"/>
              </w:rPr>
            </w:pPr>
            <w:r>
              <w:rPr>
                <w:color w:val="000000"/>
              </w:rPr>
              <w:t>Fa0/12-13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D12921B"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4C7C11BD" w14:textId="77777777" w:rsidR="00971923" w:rsidRPr="000F20FA" w:rsidRDefault="00971923" w:rsidP="002869A8">
            <w:pPr>
              <w:rPr>
                <w:color w:val="000000"/>
              </w:rPr>
            </w:pPr>
            <w:r>
              <w:rPr>
                <w:color w:val="000000"/>
              </w:rPr>
              <w:t>Phong Nhan Su</w:t>
            </w:r>
          </w:p>
        </w:tc>
      </w:tr>
      <w:tr w:rsidR="00971923" w:rsidRPr="000F20FA" w14:paraId="60D6C570" w14:textId="77777777" w:rsidTr="002869A8">
        <w:trPr>
          <w:trHeight w:val="288"/>
        </w:trPr>
        <w:tc>
          <w:tcPr>
            <w:tcW w:w="2263" w:type="dxa"/>
            <w:vMerge/>
            <w:tcBorders>
              <w:top w:val="single" w:sz="4" w:space="0" w:color="auto"/>
              <w:left w:val="single" w:sz="4" w:space="0" w:color="auto"/>
              <w:bottom w:val="single" w:sz="4" w:space="0" w:color="auto"/>
              <w:right w:val="single" w:sz="4" w:space="0" w:color="auto"/>
            </w:tcBorders>
            <w:vAlign w:val="center"/>
          </w:tcPr>
          <w:p w14:paraId="6D173833" w14:textId="77777777" w:rsidR="00971923" w:rsidRPr="000F20FA" w:rsidRDefault="00971923" w:rsidP="002869A8">
            <w:pPr>
              <w:rPr>
                <w:color w:val="000000"/>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2ED3F9E2" w14:textId="77777777" w:rsidR="00971923" w:rsidRPr="000F20FA" w:rsidRDefault="00971923" w:rsidP="002869A8">
            <w:pPr>
              <w:rPr>
                <w:color w:val="000000"/>
              </w:rPr>
            </w:pPr>
            <w:r>
              <w:rPr>
                <w:color w:val="000000"/>
              </w:rPr>
              <w:t>Fa0/8-9</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5262899"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73F032B8" w14:textId="77777777" w:rsidR="00971923" w:rsidRPr="000F20FA" w:rsidRDefault="00971923" w:rsidP="002869A8">
            <w:pPr>
              <w:rPr>
                <w:color w:val="000000"/>
              </w:rPr>
            </w:pPr>
            <w:r>
              <w:t>Phong HTKH</w:t>
            </w:r>
          </w:p>
        </w:tc>
      </w:tr>
      <w:tr w:rsidR="00971923" w:rsidRPr="000F20FA" w14:paraId="7486C5DF" w14:textId="77777777" w:rsidTr="002869A8">
        <w:trPr>
          <w:trHeight w:val="282"/>
        </w:trPr>
        <w:tc>
          <w:tcPr>
            <w:tcW w:w="2263" w:type="dxa"/>
            <w:vMerge/>
            <w:tcBorders>
              <w:top w:val="single" w:sz="4" w:space="0" w:color="auto"/>
              <w:left w:val="single" w:sz="4" w:space="0" w:color="auto"/>
              <w:bottom w:val="single" w:sz="4" w:space="0" w:color="auto"/>
              <w:right w:val="single" w:sz="4" w:space="0" w:color="auto"/>
            </w:tcBorders>
            <w:shd w:val="clear" w:color="auto" w:fill="auto"/>
            <w:noWrap/>
            <w:vAlign w:val="bottom"/>
          </w:tcPr>
          <w:p w14:paraId="2A6138A0"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6EC60AEB" w14:textId="77777777" w:rsidR="00971923" w:rsidRPr="000F20FA" w:rsidRDefault="00971923" w:rsidP="002869A8">
            <w:pPr>
              <w:rPr>
                <w:color w:val="000000"/>
              </w:rPr>
            </w:pPr>
            <w:r>
              <w:rPr>
                <w:color w:val="000000"/>
              </w:rPr>
              <w:t>Fa0/10-11</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3E9DCD6F"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46DF031A" w14:textId="77777777" w:rsidR="00971923" w:rsidRPr="000F20FA" w:rsidRDefault="00971923" w:rsidP="002869A8">
            <w:pPr>
              <w:rPr>
                <w:color w:val="000000"/>
              </w:rPr>
            </w:pPr>
            <w:r>
              <w:rPr>
                <w:color w:val="000000"/>
              </w:rPr>
              <w:t>Phong Marketing</w:t>
            </w:r>
          </w:p>
        </w:tc>
      </w:tr>
      <w:tr w:rsidR="00971923" w14:paraId="7443702B"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vAlign w:val="center"/>
          </w:tcPr>
          <w:p w14:paraId="7161FC83" w14:textId="77777777" w:rsidR="00971923" w:rsidRPr="000F20FA" w:rsidRDefault="00971923" w:rsidP="002869A8">
            <w:pPr>
              <w:jc w:val="center"/>
              <w:rPr>
                <w:color w:val="000000"/>
              </w:rPr>
            </w:pPr>
            <w:r>
              <w:rPr>
                <w:color w:val="000000"/>
              </w:rPr>
              <w:t>Phong Le Tan</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57211B35"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C1DB691"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0AF1AB40" w14:textId="77777777" w:rsidR="00971923" w:rsidRDefault="00971923" w:rsidP="002869A8">
            <w:pPr>
              <w:rPr>
                <w:color w:val="000000"/>
              </w:rPr>
            </w:pPr>
            <w:r>
              <w:rPr>
                <w:color w:val="000000"/>
              </w:rPr>
              <w:t>PC01_LeTan</w:t>
            </w:r>
          </w:p>
        </w:tc>
      </w:tr>
      <w:tr w:rsidR="00971923" w14:paraId="6A35A7E5" w14:textId="77777777" w:rsidTr="002869A8">
        <w:trPr>
          <w:trHeight w:val="282"/>
        </w:trPr>
        <w:tc>
          <w:tcPr>
            <w:tcW w:w="2263" w:type="dxa"/>
            <w:vMerge/>
            <w:tcBorders>
              <w:left w:val="single" w:sz="4" w:space="0" w:color="auto"/>
              <w:right w:val="single" w:sz="4" w:space="0" w:color="auto"/>
            </w:tcBorders>
            <w:shd w:val="clear" w:color="auto" w:fill="auto"/>
            <w:noWrap/>
            <w:vAlign w:val="center"/>
          </w:tcPr>
          <w:p w14:paraId="5A330B1E"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733E7482"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3E088DAC"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692FCF6E" w14:textId="77777777" w:rsidR="00971923" w:rsidRDefault="00971923" w:rsidP="002869A8">
            <w:pPr>
              <w:rPr>
                <w:color w:val="000000"/>
              </w:rPr>
            </w:pPr>
            <w:r>
              <w:rPr>
                <w:color w:val="000000"/>
              </w:rPr>
              <w:t>AP_LeTan</w:t>
            </w:r>
          </w:p>
        </w:tc>
      </w:tr>
      <w:tr w:rsidR="00971923" w14:paraId="677E9D1C"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vAlign w:val="center"/>
          </w:tcPr>
          <w:p w14:paraId="2776DC7A"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5F4F775"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1C613C0"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vAlign w:val="center"/>
          </w:tcPr>
          <w:p w14:paraId="56F09B31" w14:textId="77777777" w:rsidR="00971923" w:rsidRDefault="00971923" w:rsidP="002869A8">
            <w:pPr>
              <w:rPr>
                <w:color w:val="000000"/>
              </w:rPr>
            </w:pPr>
            <w:r>
              <w:rPr>
                <w:color w:val="000000"/>
              </w:rPr>
              <w:t>SW_Tang1</w:t>
            </w:r>
          </w:p>
        </w:tc>
      </w:tr>
      <w:tr w:rsidR="00971923" w14:paraId="0D7B372D" w14:textId="77777777" w:rsidTr="002869A8">
        <w:trPr>
          <w:trHeight w:val="282"/>
        </w:trPr>
        <w:tc>
          <w:tcPr>
            <w:tcW w:w="22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7F5E341A" w14:textId="77777777" w:rsidR="00971923" w:rsidRPr="000F20FA" w:rsidRDefault="00971923" w:rsidP="002869A8">
            <w:pPr>
              <w:jc w:val="center"/>
              <w:rPr>
                <w:color w:val="000000"/>
              </w:rPr>
            </w:pPr>
            <w:r>
              <w:rPr>
                <w:color w:val="000000"/>
              </w:rPr>
              <w:t>Sanh</w:t>
            </w:r>
          </w:p>
        </w:tc>
        <w:tc>
          <w:tcPr>
            <w:tcW w:w="2268" w:type="dxa"/>
            <w:tcBorders>
              <w:top w:val="single" w:sz="4" w:space="0" w:color="auto"/>
              <w:left w:val="nil"/>
              <w:bottom w:val="single" w:sz="4" w:space="0" w:color="auto"/>
              <w:right w:val="single" w:sz="4" w:space="0" w:color="auto"/>
            </w:tcBorders>
            <w:shd w:val="clear" w:color="auto" w:fill="auto"/>
            <w:noWrap/>
          </w:tcPr>
          <w:p w14:paraId="5C01D017"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4C98EBEE"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219FE0AE" w14:textId="77777777" w:rsidR="00971923" w:rsidRDefault="00971923" w:rsidP="002869A8">
            <w:pPr>
              <w:rPr>
                <w:color w:val="000000"/>
              </w:rPr>
            </w:pPr>
            <w:r>
              <w:rPr>
                <w:color w:val="000000"/>
              </w:rPr>
              <w:t>AP_Sanh</w:t>
            </w:r>
          </w:p>
        </w:tc>
      </w:tr>
      <w:tr w:rsidR="00971923" w14:paraId="7C49855B" w14:textId="77777777" w:rsidTr="002869A8">
        <w:trPr>
          <w:trHeight w:val="282"/>
        </w:trPr>
        <w:tc>
          <w:tcPr>
            <w:tcW w:w="2263" w:type="dxa"/>
            <w:vMerge/>
            <w:tcBorders>
              <w:top w:val="single" w:sz="4" w:space="0" w:color="auto"/>
              <w:left w:val="single" w:sz="4" w:space="0" w:color="auto"/>
              <w:bottom w:val="single" w:sz="4" w:space="0" w:color="auto"/>
              <w:right w:val="single" w:sz="4" w:space="0" w:color="auto"/>
            </w:tcBorders>
            <w:shd w:val="clear" w:color="auto" w:fill="auto"/>
            <w:noWrap/>
          </w:tcPr>
          <w:p w14:paraId="4B006328"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68E8DD01"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487369A5"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0EA8C991" w14:textId="77777777" w:rsidR="00971923" w:rsidRDefault="00971923" w:rsidP="002869A8">
            <w:pPr>
              <w:rPr>
                <w:color w:val="000000"/>
              </w:rPr>
            </w:pPr>
            <w:r>
              <w:rPr>
                <w:color w:val="000000"/>
              </w:rPr>
              <w:t>SW_Tang1</w:t>
            </w:r>
          </w:p>
        </w:tc>
      </w:tr>
      <w:tr w:rsidR="00971923" w14:paraId="45CC0694"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vAlign w:val="center"/>
          </w:tcPr>
          <w:p w14:paraId="2B8DF16A" w14:textId="77777777" w:rsidR="00971923" w:rsidRPr="000F20FA" w:rsidRDefault="00971923" w:rsidP="002869A8">
            <w:pPr>
              <w:jc w:val="center"/>
              <w:rPr>
                <w:color w:val="000000"/>
              </w:rPr>
            </w:pPr>
            <w:r>
              <w:rPr>
                <w:color w:val="000000"/>
              </w:rPr>
              <w:t>Phong TKDH</w:t>
            </w:r>
          </w:p>
        </w:tc>
        <w:tc>
          <w:tcPr>
            <w:tcW w:w="2268" w:type="dxa"/>
            <w:tcBorders>
              <w:top w:val="single" w:sz="4" w:space="0" w:color="auto"/>
              <w:left w:val="nil"/>
              <w:bottom w:val="single" w:sz="4" w:space="0" w:color="auto"/>
              <w:right w:val="single" w:sz="4" w:space="0" w:color="auto"/>
            </w:tcBorders>
            <w:shd w:val="clear" w:color="auto" w:fill="auto"/>
            <w:noWrap/>
          </w:tcPr>
          <w:p w14:paraId="7F7344FF"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42AF482"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7EF2DB17" w14:textId="77777777" w:rsidR="00971923" w:rsidRDefault="00971923" w:rsidP="002869A8">
            <w:pPr>
              <w:rPr>
                <w:color w:val="000000"/>
              </w:rPr>
            </w:pPr>
            <w:r>
              <w:rPr>
                <w:color w:val="000000"/>
              </w:rPr>
              <w:t>PC01_TKDH</w:t>
            </w:r>
          </w:p>
        </w:tc>
      </w:tr>
      <w:tr w:rsidR="00971923" w14:paraId="2A959BDD" w14:textId="77777777" w:rsidTr="002869A8">
        <w:trPr>
          <w:trHeight w:val="282"/>
        </w:trPr>
        <w:tc>
          <w:tcPr>
            <w:tcW w:w="2263" w:type="dxa"/>
            <w:vMerge/>
            <w:tcBorders>
              <w:left w:val="single" w:sz="4" w:space="0" w:color="auto"/>
              <w:right w:val="single" w:sz="4" w:space="0" w:color="auto"/>
            </w:tcBorders>
            <w:shd w:val="clear" w:color="auto" w:fill="auto"/>
            <w:noWrap/>
          </w:tcPr>
          <w:p w14:paraId="3F25341B"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114CCF92"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4AC3CCC2"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54931B92" w14:textId="77777777" w:rsidR="00971923" w:rsidRDefault="00971923" w:rsidP="002869A8">
            <w:pPr>
              <w:rPr>
                <w:color w:val="000000"/>
              </w:rPr>
            </w:pPr>
            <w:r>
              <w:rPr>
                <w:color w:val="000000"/>
              </w:rPr>
              <w:t>Printer_TKDH</w:t>
            </w:r>
          </w:p>
        </w:tc>
      </w:tr>
      <w:tr w:rsidR="00971923" w14:paraId="52DA8FDA" w14:textId="77777777" w:rsidTr="002869A8">
        <w:trPr>
          <w:trHeight w:val="282"/>
        </w:trPr>
        <w:tc>
          <w:tcPr>
            <w:tcW w:w="2263" w:type="dxa"/>
            <w:vMerge/>
            <w:tcBorders>
              <w:left w:val="single" w:sz="4" w:space="0" w:color="auto"/>
              <w:right w:val="single" w:sz="4" w:space="0" w:color="auto"/>
            </w:tcBorders>
            <w:shd w:val="clear" w:color="auto" w:fill="auto"/>
            <w:noWrap/>
          </w:tcPr>
          <w:p w14:paraId="48892F5F"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51EB314B"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46CEE5A9"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0A4D4EF4" w14:textId="77777777" w:rsidR="00971923" w:rsidRDefault="00971923" w:rsidP="002869A8">
            <w:pPr>
              <w:rPr>
                <w:color w:val="000000"/>
              </w:rPr>
            </w:pPr>
            <w:r>
              <w:rPr>
                <w:color w:val="000000"/>
              </w:rPr>
              <w:t>PC02_TKDH</w:t>
            </w:r>
          </w:p>
        </w:tc>
      </w:tr>
      <w:tr w:rsidR="00971923" w14:paraId="3A94DC99"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25CD744A"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55F30968"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7BCC268"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4F7AF1A3" w14:textId="77777777" w:rsidR="00971923" w:rsidRDefault="00971923" w:rsidP="002869A8">
            <w:pPr>
              <w:rPr>
                <w:color w:val="000000"/>
              </w:rPr>
            </w:pPr>
            <w:r>
              <w:rPr>
                <w:color w:val="000000"/>
              </w:rPr>
              <w:t>SW_Tang1</w:t>
            </w:r>
          </w:p>
        </w:tc>
      </w:tr>
      <w:tr w:rsidR="00971923" w14:paraId="4032C331"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tcPr>
          <w:p w14:paraId="7BDFA003" w14:textId="77777777" w:rsidR="00971923" w:rsidRPr="000F20FA" w:rsidRDefault="00971923" w:rsidP="002869A8">
            <w:pPr>
              <w:jc w:val="center"/>
              <w:rPr>
                <w:color w:val="000000"/>
              </w:rPr>
            </w:pPr>
            <w:r>
              <w:rPr>
                <w:color w:val="000000"/>
              </w:rPr>
              <w:t>Phong PTTC</w:t>
            </w:r>
          </w:p>
        </w:tc>
        <w:tc>
          <w:tcPr>
            <w:tcW w:w="2268" w:type="dxa"/>
            <w:tcBorders>
              <w:top w:val="single" w:sz="4" w:space="0" w:color="auto"/>
              <w:left w:val="nil"/>
              <w:bottom w:val="single" w:sz="4" w:space="0" w:color="auto"/>
              <w:right w:val="single" w:sz="4" w:space="0" w:color="auto"/>
            </w:tcBorders>
            <w:shd w:val="clear" w:color="auto" w:fill="auto"/>
            <w:noWrap/>
          </w:tcPr>
          <w:p w14:paraId="4D0A8967"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8460711"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2189D811" w14:textId="77777777" w:rsidR="00971923" w:rsidRDefault="00971923" w:rsidP="002869A8">
            <w:pPr>
              <w:rPr>
                <w:color w:val="000000"/>
              </w:rPr>
            </w:pPr>
            <w:r>
              <w:rPr>
                <w:color w:val="000000"/>
              </w:rPr>
              <w:t>PC01_PTTC</w:t>
            </w:r>
          </w:p>
        </w:tc>
      </w:tr>
      <w:tr w:rsidR="00971923" w14:paraId="417B4818" w14:textId="77777777" w:rsidTr="002869A8">
        <w:trPr>
          <w:trHeight w:val="282"/>
        </w:trPr>
        <w:tc>
          <w:tcPr>
            <w:tcW w:w="2263" w:type="dxa"/>
            <w:vMerge/>
            <w:tcBorders>
              <w:left w:val="single" w:sz="4" w:space="0" w:color="auto"/>
              <w:right w:val="single" w:sz="4" w:space="0" w:color="auto"/>
            </w:tcBorders>
            <w:shd w:val="clear" w:color="auto" w:fill="auto"/>
            <w:noWrap/>
          </w:tcPr>
          <w:p w14:paraId="7676FF6C"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4E31BD28"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5328929"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5EC4DDBB" w14:textId="77777777" w:rsidR="00971923" w:rsidRDefault="00971923" w:rsidP="002869A8">
            <w:pPr>
              <w:rPr>
                <w:color w:val="000000"/>
              </w:rPr>
            </w:pPr>
            <w:r>
              <w:rPr>
                <w:color w:val="000000"/>
              </w:rPr>
              <w:t>Printer_PTTC</w:t>
            </w:r>
          </w:p>
        </w:tc>
      </w:tr>
      <w:tr w:rsidR="00971923" w14:paraId="21DF5B34" w14:textId="77777777" w:rsidTr="002869A8">
        <w:trPr>
          <w:trHeight w:val="282"/>
        </w:trPr>
        <w:tc>
          <w:tcPr>
            <w:tcW w:w="2263" w:type="dxa"/>
            <w:vMerge/>
            <w:tcBorders>
              <w:left w:val="single" w:sz="4" w:space="0" w:color="auto"/>
              <w:right w:val="single" w:sz="4" w:space="0" w:color="auto"/>
            </w:tcBorders>
            <w:shd w:val="clear" w:color="auto" w:fill="auto"/>
            <w:noWrap/>
          </w:tcPr>
          <w:p w14:paraId="31898F8B"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0554A4A3"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B3CAC3A"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01A7EA97" w14:textId="77777777" w:rsidR="00971923" w:rsidRDefault="00971923" w:rsidP="002869A8">
            <w:pPr>
              <w:rPr>
                <w:color w:val="000000"/>
              </w:rPr>
            </w:pPr>
            <w:r>
              <w:rPr>
                <w:color w:val="000000"/>
              </w:rPr>
              <w:t>PC02_PTTC</w:t>
            </w:r>
          </w:p>
        </w:tc>
      </w:tr>
      <w:tr w:rsidR="00971923" w14:paraId="1B85D1D4" w14:textId="77777777" w:rsidTr="002869A8">
        <w:trPr>
          <w:trHeight w:val="282"/>
        </w:trPr>
        <w:tc>
          <w:tcPr>
            <w:tcW w:w="2263" w:type="dxa"/>
            <w:vMerge/>
            <w:tcBorders>
              <w:left w:val="single" w:sz="4" w:space="0" w:color="auto"/>
              <w:right w:val="single" w:sz="4" w:space="0" w:color="auto"/>
            </w:tcBorders>
            <w:shd w:val="clear" w:color="auto" w:fill="auto"/>
            <w:noWrap/>
          </w:tcPr>
          <w:p w14:paraId="10BAA426"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63380501" w14:textId="77777777" w:rsidR="00971923" w:rsidRDefault="00971923" w:rsidP="002869A8">
            <w:pPr>
              <w:rPr>
                <w:color w:val="000000"/>
              </w:rPr>
            </w:pPr>
            <w:r>
              <w:rPr>
                <w:color w:val="000000"/>
              </w:rPr>
              <w:t>Fa0/5</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724EC96"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5E952A54" w14:textId="77777777" w:rsidR="00971923" w:rsidRDefault="00971923" w:rsidP="002869A8">
            <w:pPr>
              <w:rPr>
                <w:color w:val="000000"/>
              </w:rPr>
            </w:pPr>
            <w:r>
              <w:rPr>
                <w:color w:val="000000"/>
              </w:rPr>
              <w:t>PC03_PTTC</w:t>
            </w:r>
          </w:p>
        </w:tc>
      </w:tr>
      <w:tr w:rsidR="00971923" w14:paraId="1205F5B9"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77CF6869"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6AE57F66"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155649E"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4401BEEA" w14:textId="77777777" w:rsidR="00971923" w:rsidRDefault="00971923" w:rsidP="002869A8">
            <w:pPr>
              <w:rPr>
                <w:color w:val="000000"/>
              </w:rPr>
            </w:pPr>
            <w:r>
              <w:rPr>
                <w:color w:val="000000"/>
              </w:rPr>
              <w:t>SW_Tang1</w:t>
            </w:r>
          </w:p>
        </w:tc>
      </w:tr>
      <w:tr w:rsidR="00971923" w14:paraId="0E50FE47"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tcPr>
          <w:p w14:paraId="09B06991" w14:textId="77777777" w:rsidR="00971923" w:rsidRPr="000F20FA" w:rsidRDefault="00971923" w:rsidP="002869A8">
            <w:pPr>
              <w:jc w:val="center"/>
              <w:rPr>
                <w:color w:val="000000"/>
              </w:rPr>
            </w:pPr>
            <w:r>
              <w:rPr>
                <w:color w:val="000000"/>
              </w:rPr>
              <w:t>Phong QLDA</w:t>
            </w:r>
          </w:p>
        </w:tc>
        <w:tc>
          <w:tcPr>
            <w:tcW w:w="2268" w:type="dxa"/>
            <w:tcBorders>
              <w:top w:val="single" w:sz="4" w:space="0" w:color="auto"/>
              <w:left w:val="nil"/>
              <w:bottom w:val="single" w:sz="4" w:space="0" w:color="auto"/>
              <w:right w:val="single" w:sz="4" w:space="0" w:color="auto"/>
            </w:tcBorders>
            <w:shd w:val="clear" w:color="auto" w:fill="auto"/>
            <w:noWrap/>
          </w:tcPr>
          <w:p w14:paraId="4FCE8B5C"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41C51E4A"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4227DCDE" w14:textId="77777777" w:rsidR="00971923" w:rsidRDefault="00971923" w:rsidP="002869A8">
            <w:pPr>
              <w:rPr>
                <w:color w:val="000000"/>
              </w:rPr>
            </w:pPr>
            <w:r>
              <w:rPr>
                <w:color w:val="000000"/>
              </w:rPr>
              <w:t>PC01_QLDA</w:t>
            </w:r>
          </w:p>
        </w:tc>
      </w:tr>
      <w:tr w:rsidR="00971923" w14:paraId="66F2BCD9" w14:textId="77777777" w:rsidTr="002869A8">
        <w:trPr>
          <w:trHeight w:val="282"/>
        </w:trPr>
        <w:tc>
          <w:tcPr>
            <w:tcW w:w="2263" w:type="dxa"/>
            <w:vMerge/>
            <w:tcBorders>
              <w:left w:val="single" w:sz="4" w:space="0" w:color="auto"/>
              <w:right w:val="single" w:sz="4" w:space="0" w:color="auto"/>
            </w:tcBorders>
            <w:shd w:val="clear" w:color="auto" w:fill="auto"/>
            <w:noWrap/>
          </w:tcPr>
          <w:p w14:paraId="5437A429"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75A1A5D6"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556406FD"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796D08AD" w14:textId="77777777" w:rsidR="00971923" w:rsidRDefault="00971923" w:rsidP="002869A8">
            <w:pPr>
              <w:rPr>
                <w:color w:val="000000"/>
              </w:rPr>
            </w:pPr>
            <w:r>
              <w:rPr>
                <w:color w:val="000000"/>
              </w:rPr>
              <w:t>AP_QLDA</w:t>
            </w:r>
          </w:p>
        </w:tc>
      </w:tr>
      <w:tr w:rsidR="00971923" w14:paraId="43705342" w14:textId="77777777" w:rsidTr="002869A8">
        <w:trPr>
          <w:trHeight w:val="282"/>
        </w:trPr>
        <w:tc>
          <w:tcPr>
            <w:tcW w:w="2263" w:type="dxa"/>
            <w:vMerge/>
            <w:tcBorders>
              <w:left w:val="single" w:sz="4" w:space="0" w:color="auto"/>
              <w:right w:val="single" w:sz="4" w:space="0" w:color="auto"/>
            </w:tcBorders>
            <w:shd w:val="clear" w:color="auto" w:fill="auto"/>
            <w:noWrap/>
          </w:tcPr>
          <w:p w14:paraId="0943AF2C"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04A3D267"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BCB5B5D"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637CBD20" w14:textId="77777777" w:rsidR="00971923" w:rsidRDefault="00971923" w:rsidP="002869A8">
            <w:pPr>
              <w:rPr>
                <w:color w:val="000000"/>
              </w:rPr>
            </w:pPr>
            <w:r>
              <w:rPr>
                <w:color w:val="000000"/>
              </w:rPr>
              <w:t>PC02_QLDA</w:t>
            </w:r>
          </w:p>
        </w:tc>
      </w:tr>
      <w:tr w:rsidR="00971923" w14:paraId="6B66B742" w14:textId="77777777" w:rsidTr="002869A8">
        <w:trPr>
          <w:trHeight w:val="282"/>
        </w:trPr>
        <w:tc>
          <w:tcPr>
            <w:tcW w:w="2263" w:type="dxa"/>
            <w:vMerge/>
            <w:tcBorders>
              <w:left w:val="single" w:sz="4" w:space="0" w:color="auto"/>
              <w:right w:val="single" w:sz="4" w:space="0" w:color="auto"/>
            </w:tcBorders>
            <w:shd w:val="clear" w:color="auto" w:fill="auto"/>
            <w:noWrap/>
          </w:tcPr>
          <w:p w14:paraId="4736F4A0"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22537C50" w14:textId="77777777" w:rsidR="00971923" w:rsidRDefault="00971923" w:rsidP="002869A8">
            <w:pPr>
              <w:rPr>
                <w:color w:val="000000"/>
              </w:rPr>
            </w:pPr>
            <w:r>
              <w:rPr>
                <w:color w:val="000000"/>
              </w:rPr>
              <w:t>Fa0/5</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7D4C8E6"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392C1677" w14:textId="77777777" w:rsidR="00971923" w:rsidRDefault="00971923" w:rsidP="002869A8">
            <w:pPr>
              <w:rPr>
                <w:color w:val="000000"/>
              </w:rPr>
            </w:pPr>
            <w:r>
              <w:rPr>
                <w:color w:val="000000"/>
              </w:rPr>
              <w:t>Printer_QLDA</w:t>
            </w:r>
          </w:p>
        </w:tc>
      </w:tr>
      <w:tr w:rsidR="00971923" w14:paraId="63AB9259"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5E914B9F"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070EFB4A"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4CB0844"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5C09165B" w14:textId="77777777" w:rsidR="00971923" w:rsidRDefault="00971923" w:rsidP="002869A8">
            <w:pPr>
              <w:rPr>
                <w:color w:val="000000"/>
              </w:rPr>
            </w:pPr>
            <w:r>
              <w:rPr>
                <w:color w:val="000000"/>
              </w:rPr>
              <w:t>SW_Tang1</w:t>
            </w:r>
          </w:p>
        </w:tc>
      </w:tr>
      <w:tr w:rsidR="00971923" w14:paraId="04B971A7"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tcPr>
          <w:p w14:paraId="481A52BF" w14:textId="77777777" w:rsidR="00971923" w:rsidRPr="000F20FA" w:rsidRDefault="00971923" w:rsidP="002869A8">
            <w:pPr>
              <w:jc w:val="center"/>
              <w:rPr>
                <w:color w:val="000000"/>
              </w:rPr>
            </w:pPr>
            <w:r>
              <w:rPr>
                <w:color w:val="000000"/>
              </w:rPr>
              <w:t>Phong Kinh Doanh</w:t>
            </w:r>
          </w:p>
        </w:tc>
        <w:tc>
          <w:tcPr>
            <w:tcW w:w="2268" w:type="dxa"/>
            <w:tcBorders>
              <w:top w:val="single" w:sz="4" w:space="0" w:color="auto"/>
              <w:left w:val="nil"/>
              <w:bottom w:val="single" w:sz="4" w:space="0" w:color="auto"/>
              <w:right w:val="single" w:sz="4" w:space="0" w:color="auto"/>
            </w:tcBorders>
            <w:shd w:val="clear" w:color="auto" w:fill="auto"/>
            <w:noWrap/>
          </w:tcPr>
          <w:p w14:paraId="34E5513D"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5C6A618F"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782D80F7" w14:textId="77777777" w:rsidR="00971923" w:rsidRDefault="00971923" w:rsidP="002869A8">
            <w:pPr>
              <w:rPr>
                <w:color w:val="000000"/>
              </w:rPr>
            </w:pPr>
            <w:r>
              <w:rPr>
                <w:color w:val="000000"/>
              </w:rPr>
              <w:t>PC01_KinhDoanh</w:t>
            </w:r>
          </w:p>
        </w:tc>
      </w:tr>
      <w:tr w:rsidR="00971923" w14:paraId="5A99BAF7" w14:textId="77777777" w:rsidTr="002869A8">
        <w:trPr>
          <w:trHeight w:val="282"/>
        </w:trPr>
        <w:tc>
          <w:tcPr>
            <w:tcW w:w="2263" w:type="dxa"/>
            <w:vMerge/>
            <w:tcBorders>
              <w:left w:val="single" w:sz="4" w:space="0" w:color="auto"/>
              <w:right w:val="single" w:sz="4" w:space="0" w:color="auto"/>
            </w:tcBorders>
            <w:shd w:val="clear" w:color="auto" w:fill="auto"/>
            <w:noWrap/>
          </w:tcPr>
          <w:p w14:paraId="5949D920"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011B8914"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8667FB0"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2F3D37FD" w14:textId="77777777" w:rsidR="00971923" w:rsidRDefault="00971923" w:rsidP="002869A8">
            <w:pPr>
              <w:rPr>
                <w:color w:val="000000"/>
              </w:rPr>
            </w:pPr>
            <w:r>
              <w:rPr>
                <w:color w:val="000000"/>
              </w:rPr>
              <w:t>Printer_KinhDoanh</w:t>
            </w:r>
          </w:p>
        </w:tc>
      </w:tr>
      <w:tr w:rsidR="00971923" w14:paraId="027431E2" w14:textId="77777777" w:rsidTr="002869A8">
        <w:trPr>
          <w:trHeight w:val="282"/>
        </w:trPr>
        <w:tc>
          <w:tcPr>
            <w:tcW w:w="2263" w:type="dxa"/>
            <w:vMerge/>
            <w:tcBorders>
              <w:left w:val="single" w:sz="4" w:space="0" w:color="auto"/>
              <w:right w:val="single" w:sz="4" w:space="0" w:color="auto"/>
            </w:tcBorders>
            <w:shd w:val="clear" w:color="auto" w:fill="auto"/>
            <w:noWrap/>
          </w:tcPr>
          <w:p w14:paraId="56A673F4"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4ABB2E1C"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9E4B32E"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25BA985F" w14:textId="77777777" w:rsidR="00971923" w:rsidRDefault="00971923" w:rsidP="002869A8">
            <w:pPr>
              <w:rPr>
                <w:color w:val="000000"/>
              </w:rPr>
            </w:pPr>
            <w:r>
              <w:rPr>
                <w:color w:val="000000"/>
              </w:rPr>
              <w:t>AP_KinhDoanh</w:t>
            </w:r>
          </w:p>
        </w:tc>
      </w:tr>
      <w:tr w:rsidR="00971923" w14:paraId="6E64424F"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3EAA5583"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279F5517"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6901D50"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01C14442" w14:textId="77777777" w:rsidR="00971923" w:rsidRDefault="00971923" w:rsidP="002869A8">
            <w:pPr>
              <w:rPr>
                <w:color w:val="000000"/>
              </w:rPr>
            </w:pPr>
            <w:r>
              <w:rPr>
                <w:color w:val="000000"/>
              </w:rPr>
              <w:t>SW_Tang2</w:t>
            </w:r>
          </w:p>
        </w:tc>
      </w:tr>
      <w:tr w:rsidR="00971923" w14:paraId="6B8B9B56"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tcPr>
          <w:p w14:paraId="1750C298" w14:textId="77777777" w:rsidR="00971923" w:rsidRPr="000F20FA" w:rsidRDefault="00971923" w:rsidP="002869A8">
            <w:pPr>
              <w:jc w:val="center"/>
              <w:rPr>
                <w:color w:val="000000"/>
              </w:rPr>
            </w:pPr>
            <w:r>
              <w:rPr>
                <w:color w:val="000000"/>
              </w:rPr>
              <w:t>Phong Tai Chinh</w:t>
            </w:r>
          </w:p>
        </w:tc>
        <w:tc>
          <w:tcPr>
            <w:tcW w:w="2268" w:type="dxa"/>
            <w:tcBorders>
              <w:top w:val="single" w:sz="4" w:space="0" w:color="auto"/>
              <w:left w:val="nil"/>
              <w:bottom w:val="single" w:sz="4" w:space="0" w:color="auto"/>
              <w:right w:val="single" w:sz="4" w:space="0" w:color="auto"/>
            </w:tcBorders>
            <w:shd w:val="clear" w:color="auto" w:fill="auto"/>
            <w:noWrap/>
          </w:tcPr>
          <w:p w14:paraId="10460F5F"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AC8744B"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272257B6" w14:textId="77777777" w:rsidR="00971923" w:rsidRDefault="00971923" w:rsidP="002869A8">
            <w:pPr>
              <w:rPr>
                <w:color w:val="000000"/>
              </w:rPr>
            </w:pPr>
            <w:r>
              <w:rPr>
                <w:color w:val="000000"/>
              </w:rPr>
              <w:t>PC01_TaiChinh</w:t>
            </w:r>
          </w:p>
        </w:tc>
      </w:tr>
      <w:tr w:rsidR="00971923" w14:paraId="79FD6B0B" w14:textId="77777777" w:rsidTr="002869A8">
        <w:trPr>
          <w:trHeight w:val="282"/>
        </w:trPr>
        <w:tc>
          <w:tcPr>
            <w:tcW w:w="2263" w:type="dxa"/>
            <w:vMerge/>
            <w:tcBorders>
              <w:left w:val="single" w:sz="4" w:space="0" w:color="auto"/>
              <w:right w:val="single" w:sz="4" w:space="0" w:color="auto"/>
            </w:tcBorders>
            <w:shd w:val="clear" w:color="auto" w:fill="auto"/>
            <w:noWrap/>
          </w:tcPr>
          <w:p w14:paraId="65D31140"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6D49AA60"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3E1A14D1"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099D7E28" w14:textId="77777777" w:rsidR="00971923" w:rsidRDefault="00971923" w:rsidP="002869A8">
            <w:pPr>
              <w:rPr>
                <w:color w:val="000000"/>
              </w:rPr>
            </w:pPr>
            <w:r>
              <w:rPr>
                <w:color w:val="000000"/>
              </w:rPr>
              <w:t>Printer_ TaiChinh</w:t>
            </w:r>
          </w:p>
        </w:tc>
      </w:tr>
      <w:tr w:rsidR="00971923" w14:paraId="1AB2A03F" w14:textId="77777777" w:rsidTr="002869A8">
        <w:trPr>
          <w:trHeight w:val="282"/>
        </w:trPr>
        <w:tc>
          <w:tcPr>
            <w:tcW w:w="2263" w:type="dxa"/>
            <w:vMerge/>
            <w:tcBorders>
              <w:left w:val="single" w:sz="4" w:space="0" w:color="auto"/>
              <w:right w:val="single" w:sz="4" w:space="0" w:color="auto"/>
            </w:tcBorders>
            <w:shd w:val="clear" w:color="auto" w:fill="auto"/>
            <w:noWrap/>
          </w:tcPr>
          <w:p w14:paraId="0A006CC7"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4D59B16F"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4F8D06F"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5860F562" w14:textId="77777777" w:rsidR="00971923" w:rsidRDefault="00971923" w:rsidP="002869A8">
            <w:pPr>
              <w:rPr>
                <w:color w:val="000000"/>
              </w:rPr>
            </w:pPr>
            <w:r>
              <w:rPr>
                <w:color w:val="000000"/>
              </w:rPr>
              <w:t>AP_ TaiChinh</w:t>
            </w:r>
          </w:p>
        </w:tc>
      </w:tr>
      <w:tr w:rsidR="00971923" w14:paraId="48600956"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51BA5D17"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75920AC7"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EB462CF"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693F9C67" w14:textId="77777777" w:rsidR="00971923" w:rsidRDefault="00971923" w:rsidP="002869A8">
            <w:pPr>
              <w:rPr>
                <w:color w:val="000000"/>
              </w:rPr>
            </w:pPr>
            <w:r>
              <w:rPr>
                <w:color w:val="000000"/>
              </w:rPr>
              <w:t>SW_Tang2</w:t>
            </w:r>
          </w:p>
        </w:tc>
      </w:tr>
      <w:tr w:rsidR="00971923" w14:paraId="16388609"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tcPr>
          <w:p w14:paraId="275313FE" w14:textId="77777777" w:rsidR="00971923" w:rsidRPr="000F20FA" w:rsidRDefault="00971923" w:rsidP="002869A8">
            <w:pPr>
              <w:jc w:val="center"/>
              <w:rPr>
                <w:color w:val="000000"/>
              </w:rPr>
            </w:pPr>
            <w:r>
              <w:rPr>
                <w:color w:val="000000"/>
              </w:rPr>
              <w:t>Phong Nhan Su</w:t>
            </w:r>
          </w:p>
        </w:tc>
        <w:tc>
          <w:tcPr>
            <w:tcW w:w="2268" w:type="dxa"/>
            <w:tcBorders>
              <w:top w:val="single" w:sz="4" w:space="0" w:color="auto"/>
              <w:left w:val="nil"/>
              <w:bottom w:val="single" w:sz="4" w:space="0" w:color="auto"/>
              <w:right w:val="single" w:sz="4" w:space="0" w:color="auto"/>
            </w:tcBorders>
            <w:shd w:val="clear" w:color="auto" w:fill="auto"/>
            <w:noWrap/>
          </w:tcPr>
          <w:p w14:paraId="3932B265"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8F28C3A"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3BFA8E79" w14:textId="77777777" w:rsidR="00971923" w:rsidRDefault="00971923" w:rsidP="002869A8">
            <w:pPr>
              <w:rPr>
                <w:color w:val="000000"/>
              </w:rPr>
            </w:pPr>
            <w:r>
              <w:rPr>
                <w:color w:val="000000"/>
              </w:rPr>
              <w:t>PC01_ NhanSu</w:t>
            </w:r>
          </w:p>
        </w:tc>
      </w:tr>
      <w:tr w:rsidR="00971923" w14:paraId="78BDB68D" w14:textId="77777777" w:rsidTr="002869A8">
        <w:trPr>
          <w:trHeight w:val="282"/>
        </w:trPr>
        <w:tc>
          <w:tcPr>
            <w:tcW w:w="2263" w:type="dxa"/>
            <w:vMerge/>
            <w:tcBorders>
              <w:left w:val="single" w:sz="4" w:space="0" w:color="auto"/>
              <w:right w:val="single" w:sz="4" w:space="0" w:color="auto"/>
            </w:tcBorders>
            <w:shd w:val="clear" w:color="auto" w:fill="auto"/>
            <w:noWrap/>
          </w:tcPr>
          <w:p w14:paraId="117AC517"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2DE7B137"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C8644C0"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36085550" w14:textId="77777777" w:rsidR="00971923" w:rsidRDefault="00971923" w:rsidP="002869A8">
            <w:pPr>
              <w:rPr>
                <w:color w:val="000000"/>
              </w:rPr>
            </w:pPr>
            <w:r>
              <w:rPr>
                <w:color w:val="000000"/>
              </w:rPr>
              <w:t>Printer_ NhanSu</w:t>
            </w:r>
          </w:p>
        </w:tc>
      </w:tr>
      <w:tr w:rsidR="00971923" w14:paraId="06DE258C" w14:textId="77777777" w:rsidTr="002869A8">
        <w:trPr>
          <w:trHeight w:val="282"/>
        </w:trPr>
        <w:tc>
          <w:tcPr>
            <w:tcW w:w="2263" w:type="dxa"/>
            <w:vMerge/>
            <w:tcBorders>
              <w:left w:val="single" w:sz="4" w:space="0" w:color="auto"/>
              <w:right w:val="single" w:sz="4" w:space="0" w:color="auto"/>
            </w:tcBorders>
            <w:shd w:val="clear" w:color="auto" w:fill="auto"/>
            <w:noWrap/>
          </w:tcPr>
          <w:p w14:paraId="21112CEB"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2AF50A37"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1595A777"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29463EA6" w14:textId="77777777" w:rsidR="00971923" w:rsidRDefault="00971923" w:rsidP="002869A8">
            <w:pPr>
              <w:rPr>
                <w:color w:val="000000"/>
              </w:rPr>
            </w:pPr>
            <w:r>
              <w:rPr>
                <w:color w:val="000000"/>
              </w:rPr>
              <w:t>AP_ NhanSu</w:t>
            </w:r>
          </w:p>
        </w:tc>
      </w:tr>
      <w:tr w:rsidR="00971923" w14:paraId="08929B59"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13532B07"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78A663BC"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224D2C58"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05AAE7FD" w14:textId="77777777" w:rsidR="00971923" w:rsidRDefault="00971923" w:rsidP="002869A8">
            <w:pPr>
              <w:rPr>
                <w:color w:val="000000"/>
              </w:rPr>
            </w:pPr>
            <w:r>
              <w:rPr>
                <w:color w:val="000000"/>
              </w:rPr>
              <w:t>SW_Tang2</w:t>
            </w:r>
          </w:p>
        </w:tc>
      </w:tr>
      <w:tr w:rsidR="00971923" w14:paraId="2916BFA4"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tcPr>
          <w:p w14:paraId="7B5E4EEA" w14:textId="77777777" w:rsidR="00971923" w:rsidRPr="000F20FA" w:rsidRDefault="00971923" w:rsidP="002869A8">
            <w:pPr>
              <w:jc w:val="center"/>
              <w:rPr>
                <w:color w:val="000000"/>
              </w:rPr>
            </w:pPr>
            <w:r>
              <w:rPr>
                <w:color w:val="000000"/>
              </w:rPr>
              <w:t>Phong HTKH</w:t>
            </w:r>
          </w:p>
        </w:tc>
        <w:tc>
          <w:tcPr>
            <w:tcW w:w="2268" w:type="dxa"/>
            <w:tcBorders>
              <w:top w:val="single" w:sz="4" w:space="0" w:color="auto"/>
              <w:left w:val="nil"/>
              <w:bottom w:val="single" w:sz="4" w:space="0" w:color="auto"/>
              <w:right w:val="single" w:sz="4" w:space="0" w:color="auto"/>
            </w:tcBorders>
            <w:shd w:val="clear" w:color="auto" w:fill="auto"/>
            <w:noWrap/>
          </w:tcPr>
          <w:p w14:paraId="6C065FF1"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4B9B80FC"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27B014B2" w14:textId="77777777" w:rsidR="00971923" w:rsidRDefault="00971923" w:rsidP="002869A8">
            <w:pPr>
              <w:rPr>
                <w:color w:val="000000"/>
              </w:rPr>
            </w:pPr>
            <w:r>
              <w:rPr>
                <w:color w:val="000000"/>
              </w:rPr>
              <w:t>PC01_HTKH</w:t>
            </w:r>
          </w:p>
        </w:tc>
      </w:tr>
      <w:tr w:rsidR="00971923" w14:paraId="06EE4500" w14:textId="77777777" w:rsidTr="002869A8">
        <w:trPr>
          <w:trHeight w:val="282"/>
        </w:trPr>
        <w:tc>
          <w:tcPr>
            <w:tcW w:w="2263" w:type="dxa"/>
            <w:vMerge/>
            <w:tcBorders>
              <w:left w:val="single" w:sz="4" w:space="0" w:color="auto"/>
              <w:right w:val="single" w:sz="4" w:space="0" w:color="auto"/>
            </w:tcBorders>
            <w:shd w:val="clear" w:color="auto" w:fill="auto"/>
            <w:noWrap/>
          </w:tcPr>
          <w:p w14:paraId="68C2BB49"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1197CF04"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7ED8AB9"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3EEF8C83" w14:textId="77777777" w:rsidR="00971923" w:rsidRDefault="00971923" w:rsidP="002869A8">
            <w:pPr>
              <w:rPr>
                <w:color w:val="000000"/>
              </w:rPr>
            </w:pPr>
            <w:r>
              <w:rPr>
                <w:color w:val="000000"/>
              </w:rPr>
              <w:t>Printer_ HTKH</w:t>
            </w:r>
          </w:p>
        </w:tc>
      </w:tr>
      <w:tr w:rsidR="00971923" w14:paraId="06FDCCC0" w14:textId="77777777" w:rsidTr="002869A8">
        <w:trPr>
          <w:trHeight w:val="282"/>
        </w:trPr>
        <w:tc>
          <w:tcPr>
            <w:tcW w:w="2263" w:type="dxa"/>
            <w:vMerge/>
            <w:tcBorders>
              <w:left w:val="single" w:sz="4" w:space="0" w:color="auto"/>
              <w:right w:val="single" w:sz="4" w:space="0" w:color="auto"/>
            </w:tcBorders>
            <w:shd w:val="clear" w:color="auto" w:fill="auto"/>
            <w:noWrap/>
          </w:tcPr>
          <w:p w14:paraId="7DD9C872"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26EBA724"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3977CEF2"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444ADC9A" w14:textId="77777777" w:rsidR="00971923" w:rsidRDefault="00971923" w:rsidP="002869A8">
            <w:pPr>
              <w:rPr>
                <w:color w:val="000000"/>
              </w:rPr>
            </w:pPr>
            <w:r>
              <w:rPr>
                <w:color w:val="000000"/>
              </w:rPr>
              <w:t>AP_ HTKH</w:t>
            </w:r>
          </w:p>
        </w:tc>
      </w:tr>
      <w:tr w:rsidR="00971923" w14:paraId="1C6AB672"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51A49C31"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3308F7B7"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A14013E"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6C809896" w14:textId="77777777" w:rsidR="00971923" w:rsidRDefault="00971923" w:rsidP="002869A8">
            <w:pPr>
              <w:rPr>
                <w:color w:val="000000"/>
              </w:rPr>
            </w:pPr>
            <w:r>
              <w:rPr>
                <w:color w:val="000000"/>
              </w:rPr>
              <w:t>SW_Tang2</w:t>
            </w:r>
          </w:p>
        </w:tc>
      </w:tr>
      <w:tr w:rsidR="00971923" w14:paraId="58F404A2" w14:textId="77777777" w:rsidTr="002869A8">
        <w:trPr>
          <w:trHeight w:val="282"/>
        </w:trPr>
        <w:tc>
          <w:tcPr>
            <w:tcW w:w="2263" w:type="dxa"/>
            <w:vMerge w:val="restart"/>
            <w:tcBorders>
              <w:top w:val="single" w:sz="4" w:space="0" w:color="auto"/>
              <w:left w:val="single" w:sz="4" w:space="0" w:color="auto"/>
              <w:right w:val="single" w:sz="4" w:space="0" w:color="auto"/>
            </w:tcBorders>
            <w:shd w:val="clear" w:color="auto" w:fill="auto"/>
            <w:noWrap/>
          </w:tcPr>
          <w:p w14:paraId="44E5E1F2" w14:textId="77777777" w:rsidR="00971923" w:rsidRPr="000F20FA" w:rsidRDefault="00971923" w:rsidP="002869A8">
            <w:pPr>
              <w:jc w:val="center"/>
              <w:rPr>
                <w:color w:val="000000"/>
              </w:rPr>
            </w:pPr>
            <w:r>
              <w:rPr>
                <w:color w:val="000000"/>
              </w:rPr>
              <w:t>Phong Marketing</w:t>
            </w:r>
          </w:p>
        </w:tc>
        <w:tc>
          <w:tcPr>
            <w:tcW w:w="2268" w:type="dxa"/>
            <w:tcBorders>
              <w:top w:val="single" w:sz="4" w:space="0" w:color="auto"/>
              <w:left w:val="nil"/>
              <w:bottom w:val="single" w:sz="4" w:space="0" w:color="auto"/>
              <w:right w:val="single" w:sz="4" w:space="0" w:color="auto"/>
            </w:tcBorders>
            <w:shd w:val="clear" w:color="auto" w:fill="auto"/>
            <w:noWrap/>
          </w:tcPr>
          <w:p w14:paraId="4219D309" w14:textId="77777777" w:rsidR="00971923" w:rsidRDefault="00971923" w:rsidP="002869A8">
            <w:pPr>
              <w:rPr>
                <w:color w:val="000000"/>
              </w:rPr>
            </w:pPr>
            <w:r>
              <w:rPr>
                <w:color w:val="000000"/>
              </w:rPr>
              <w:t>Fa0/2</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73C1DD1A"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6F4C30AB" w14:textId="77777777" w:rsidR="00971923" w:rsidRDefault="00971923" w:rsidP="002869A8">
            <w:pPr>
              <w:rPr>
                <w:color w:val="000000"/>
              </w:rPr>
            </w:pPr>
            <w:r>
              <w:rPr>
                <w:color w:val="000000"/>
              </w:rPr>
              <w:t>PC01_Marketing</w:t>
            </w:r>
          </w:p>
        </w:tc>
      </w:tr>
      <w:tr w:rsidR="00971923" w14:paraId="0708F7AF" w14:textId="77777777" w:rsidTr="002869A8">
        <w:trPr>
          <w:trHeight w:val="282"/>
        </w:trPr>
        <w:tc>
          <w:tcPr>
            <w:tcW w:w="2263" w:type="dxa"/>
            <w:vMerge/>
            <w:tcBorders>
              <w:left w:val="single" w:sz="4" w:space="0" w:color="auto"/>
              <w:right w:val="single" w:sz="4" w:space="0" w:color="auto"/>
            </w:tcBorders>
            <w:shd w:val="clear" w:color="auto" w:fill="auto"/>
            <w:noWrap/>
          </w:tcPr>
          <w:p w14:paraId="2462A613"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7789FDF7" w14:textId="77777777" w:rsidR="00971923" w:rsidRDefault="00971923" w:rsidP="002869A8">
            <w:pPr>
              <w:rPr>
                <w:color w:val="000000"/>
              </w:rPr>
            </w:pPr>
            <w:r>
              <w:rPr>
                <w:color w:val="000000"/>
              </w:rPr>
              <w:t>Fa0/3</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3E0EF7C"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67501A2C" w14:textId="77777777" w:rsidR="00971923" w:rsidRDefault="00971923" w:rsidP="002869A8">
            <w:pPr>
              <w:rPr>
                <w:color w:val="000000"/>
              </w:rPr>
            </w:pPr>
            <w:r>
              <w:rPr>
                <w:color w:val="000000"/>
              </w:rPr>
              <w:t>Printer_ Marketing</w:t>
            </w:r>
          </w:p>
        </w:tc>
      </w:tr>
      <w:tr w:rsidR="00971923" w14:paraId="22B7E956" w14:textId="77777777" w:rsidTr="002869A8">
        <w:trPr>
          <w:trHeight w:val="282"/>
        </w:trPr>
        <w:tc>
          <w:tcPr>
            <w:tcW w:w="2263" w:type="dxa"/>
            <w:vMerge/>
            <w:tcBorders>
              <w:left w:val="single" w:sz="4" w:space="0" w:color="auto"/>
              <w:right w:val="single" w:sz="4" w:space="0" w:color="auto"/>
            </w:tcBorders>
            <w:shd w:val="clear" w:color="auto" w:fill="auto"/>
            <w:noWrap/>
          </w:tcPr>
          <w:p w14:paraId="7E12A50D"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2C52D192" w14:textId="77777777" w:rsidR="00971923" w:rsidRDefault="00971923" w:rsidP="002869A8">
            <w:pPr>
              <w:rPr>
                <w:color w:val="000000"/>
              </w:rPr>
            </w:pPr>
            <w:r>
              <w:rPr>
                <w:color w:val="000000"/>
              </w:rPr>
              <w:t>Fa0/4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03E8C9C"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7AA4E37B" w14:textId="77777777" w:rsidR="00971923" w:rsidRDefault="00971923" w:rsidP="002869A8">
            <w:pPr>
              <w:rPr>
                <w:color w:val="000000"/>
              </w:rPr>
            </w:pPr>
            <w:r>
              <w:rPr>
                <w:color w:val="000000"/>
              </w:rPr>
              <w:t>AP_ Marketing</w:t>
            </w:r>
          </w:p>
        </w:tc>
      </w:tr>
      <w:tr w:rsidR="00971923" w14:paraId="735AE011" w14:textId="77777777" w:rsidTr="002869A8">
        <w:trPr>
          <w:trHeight w:val="282"/>
        </w:trPr>
        <w:tc>
          <w:tcPr>
            <w:tcW w:w="2263" w:type="dxa"/>
            <w:vMerge/>
            <w:tcBorders>
              <w:left w:val="single" w:sz="4" w:space="0" w:color="auto"/>
              <w:bottom w:val="single" w:sz="4" w:space="0" w:color="auto"/>
              <w:right w:val="single" w:sz="4" w:space="0" w:color="auto"/>
            </w:tcBorders>
            <w:shd w:val="clear" w:color="auto" w:fill="auto"/>
            <w:noWrap/>
          </w:tcPr>
          <w:p w14:paraId="047F4FA7" w14:textId="77777777" w:rsidR="00971923" w:rsidRPr="000F20FA" w:rsidRDefault="00971923" w:rsidP="002869A8">
            <w:pPr>
              <w:jc w:val="center"/>
              <w:rPr>
                <w:color w:val="000000"/>
              </w:rPr>
            </w:pPr>
          </w:p>
        </w:tc>
        <w:tc>
          <w:tcPr>
            <w:tcW w:w="2268" w:type="dxa"/>
            <w:tcBorders>
              <w:top w:val="single" w:sz="4" w:space="0" w:color="auto"/>
              <w:left w:val="nil"/>
              <w:bottom w:val="single" w:sz="4" w:space="0" w:color="auto"/>
              <w:right w:val="single" w:sz="4" w:space="0" w:color="auto"/>
            </w:tcBorders>
            <w:shd w:val="clear" w:color="auto" w:fill="auto"/>
            <w:noWrap/>
          </w:tcPr>
          <w:p w14:paraId="231F711E" w14:textId="77777777" w:rsidR="00971923" w:rsidRDefault="00971923" w:rsidP="002869A8">
            <w:pPr>
              <w:rPr>
                <w:color w:val="000000"/>
              </w:rPr>
            </w:pPr>
            <w:r>
              <w:rPr>
                <w:color w:val="000000"/>
              </w:rPr>
              <w:t>Fa0/23-24</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08434F43" w14:textId="77777777" w:rsidR="00971923" w:rsidRPr="000F20FA" w:rsidRDefault="00971923" w:rsidP="002869A8">
            <w:pPr>
              <w:rPr>
                <w:color w:val="000000"/>
              </w:rPr>
            </w:pPr>
            <w:r w:rsidRPr="000F20FA">
              <w:rPr>
                <w:color w:val="000000"/>
              </w:rPr>
              <w:t>N/A</w:t>
            </w:r>
          </w:p>
        </w:tc>
        <w:tc>
          <w:tcPr>
            <w:tcW w:w="2387" w:type="dxa"/>
            <w:tcBorders>
              <w:top w:val="single" w:sz="4" w:space="0" w:color="auto"/>
              <w:left w:val="nil"/>
              <w:bottom w:val="single" w:sz="4" w:space="0" w:color="auto"/>
              <w:right w:val="single" w:sz="4" w:space="0" w:color="auto"/>
            </w:tcBorders>
            <w:shd w:val="clear" w:color="auto" w:fill="auto"/>
            <w:noWrap/>
          </w:tcPr>
          <w:p w14:paraId="19447C22" w14:textId="77777777" w:rsidR="00971923" w:rsidRDefault="00971923" w:rsidP="002869A8">
            <w:pPr>
              <w:rPr>
                <w:color w:val="000000"/>
              </w:rPr>
            </w:pPr>
            <w:r>
              <w:rPr>
                <w:color w:val="000000"/>
              </w:rPr>
              <w:t>SW_Tang2</w:t>
            </w:r>
          </w:p>
        </w:tc>
      </w:tr>
    </w:tbl>
    <w:p w14:paraId="41AD113F" w14:textId="6CF1D725" w:rsidR="00C132F1" w:rsidRPr="00B26AFD" w:rsidRDefault="00C132F1" w:rsidP="00971923"/>
    <w:p w14:paraId="3C5B799A" w14:textId="3CC4F38A" w:rsidR="00453AB1" w:rsidRPr="000F20FA" w:rsidRDefault="00453AB1" w:rsidP="000F20FA">
      <w:pPr>
        <w:pStyle w:val="Nidungvnbn"/>
      </w:pPr>
      <w:r w:rsidRPr="000F20FA">
        <w:br w:type="page"/>
      </w:r>
    </w:p>
    <w:p w14:paraId="1C54CB42" w14:textId="31922DC4" w:rsidR="007B1A23" w:rsidRPr="00E46644" w:rsidRDefault="002E7DA2" w:rsidP="00C320D5">
      <w:pPr>
        <w:pStyle w:val="Heading1"/>
        <w:rPr>
          <w:noProof/>
          <w:lang w:val="vi-VN"/>
        </w:rPr>
      </w:pPr>
      <w:bookmarkStart w:id="32" w:name="_Toc134275453"/>
      <w:r>
        <w:rPr>
          <w:noProof/>
        </w:rPr>
        <w:lastRenderedPageBreak/>
        <w:t>CHI TIẾT CẤU HÌNH</w:t>
      </w:r>
      <w:bookmarkEnd w:id="32"/>
    </w:p>
    <w:p w14:paraId="22C6A26A" w14:textId="77777777" w:rsidR="00867C2D" w:rsidRPr="00E46644" w:rsidRDefault="00867C2D" w:rsidP="00867C2D">
      <w:pPr>
        <w:rPr>
          <w:noProof/>
          <w:lang w:val="vi-VN"/>
        </w:rPr>
      </w:pPr>
    </w:p>
    <w:p w14:paraId="2E9CB461" w14:textId="5D4EB52D" w:rsidR="002E7DA2" w:rsidRDefault="002E7DA2" w:rsidP="004430BB">
      <w:pPr>
        <w:pStyle w:val="Heading2"/>
        <w:ind w:hanging="720"/>
      </w:pPr>
      <w:bookmarkStart w:id="33" w:name="_Toc134275454"/>
      <w:r>
        <w:t xml:space="preserve">Cấu hình </w:t>
      </w:r>
      <w:r w:rsidR="00B17160">
        <w:t>Router_CL</w:t>
      </w:r>
      <w:bookmarkEnd w:id="33"/>
    </w:p>
    <w:tbl>
      <w:tblPr>
        <w:tblStyle w:val="TableGrid"/>
        <w:tblW w:w="0" w:type="auto"/>
        <w:tblInd w:w="576" w:type="dxa"/>
        <w:tblLook w:val="04A0" w:firstRow="1" w:lastRow="0" w:firstColumn="1" w:lastColumn="0" w:noHBand="0" w:noVBand="1"/>
      </w:tblPr>
      <w:tblGrid>
        <w:gridCol w:w="8535"/>
      </w:tblGrid>
      <w:tr w:rsidR="006814C7" w:rsidRPr="00C92286" w14:paraId="28419D55" w14:textId="77777777" w:rsidTr="006314A0">
        <w:trPr>
          <w:trHeight w:val="1692"/>
        </w:trPr>
        <w:tc>
          <w:tcPr>
            <w:tcW w:w="9372" w:type="dxa"/>
          </w:tcPr>
          <w:p w14:paraId="5222FC86" w14:textId="77777777" w:rsidR="006814C7" w:rsidRPr="00C92286" w:rsidRDefault="006814C7" w:rsidP="000A6510">
            <w:pPr>
              <w:rPr>
                <w:color w:val="000000" w:themeColor="text1"/>
              </w:rPr>
            </w:pPr>
            <w:r w:rsidRPr="00C92286">
              <w:rPr>
                <w:color w:val="000000" w:themeColor="text1"/>
                <w:u w:val="single"/>
              </w:rPr>
              <w:t>Cấu hình Hostname</w:t>
            </w:r>
            <w:r w:rsidRPr="00C92286">
              <w:rPr>
                <w:color w:val="000000" w:themeColor="text1"/>
              </w:rPr>
              <w:t>:</w:t>
            </w:r>
          </w:p>
          <w:p w14:paraId="233E9113" w14:textId="0EE03DC8" w:rsidR="006814C7" w:rsidRPr="00C92286" w:rsidRDefault="006814C7" w:rsidP="000A6510">
            <w:pPr>
              <w:rPr>
                <w:color w:val="000000" w:themeColor="text1"/>
              </w:rPr>
            </w:pPr>
            <w:r w:rsidRPr="00C92286">
              <w:rPr>
                <w:color w:val="000000" w:themeColor="text1"/>
              </w:rPr>
              <w:t xml:space="preserve">configure t          </w:t>
            </w:r>
          </w:p>
          <w:p w14:paraId="4D5C7164" w14:textId="57B9D2FE" w:rsidR="006814C7" w:rsidRDefault="006814C7" w:rsidP="000A6510">
            <w:r w:rsidRPr="00C92286">
              <w:rPr>
                <w:color w:val="000000" w:themeColor="text1"/>
              </w:rPr>
              <w:t xml:space="preserve">hostname </w:t>
            </w:r>
            <w:r w:rsidR="00812E03">
              <w:t>Router_CL</w:t>
            </w:r>
          </w:p>
          <w:p w14:paraId="1598C773" w14:textId="77777777" w:rsidR="00812E03" w:rsidRPr="00C92286" w:rsidRDefault="00812E03" w:rsidP="000A6510">
            <w:pPr>
              <w:rPr>
                <w:color w:val="000000" w:themeColor="text1"/>
              </w:rPr>
            </w:pPr>
          </w:p>
          <w:p w14:paraId="6E76D53A" w14:textId="77777777" w:rsidR="006814C7" w:rsidRPr="00C92286" w:rsidRDefault="006814C7" w:rsidP="000A6510">
            <w:pPr>
              <w:rPr>
                <w:color w:val="000000" w:themeColor="text1"/>
              </w:rPr>
            </w:pPr>
            <w:r w:rsidRPr="00C92286">
              <w:rPr>
                <w:color w:val="000000" w:themeColor="text1"/>
                <w:u w:val="single"/>
              </w:rPr>
              <w:t>Cấu hình Username, password</w:t>
            </w:r>
            <w:r w:rsidRPr="00C92286">
              <w:rPr>
                <w:color w:val="000000" w:themeColor="text1"/>
              </w:rPr>
              <w:t>:</w:t>
            </w:r>
          </w:p>
          <w:p w14:paraId="5FDF1259" w14:textId="35E61B80" w:rsidR="006814C7" w:rsidRPr="00996F2C" w:rsidRDefault="006814C7" w:rsidP="000A6510">
            <w:pPr>
              <w:rPr>
                <w:color w:val="000000" w:themeColor="text1"/>
                <w:lang w:val="fr-FR"/>
              </w:rPr>
            </w:pPr>
            <w:r w:rsidRPr="00996F2C">
              <w:rPr>
                <w:color w:val="000000" w:themeColor="text1"/>
                <w:lang w:val="fr-FR"/>
              </w:rPr>
              <w:t xml:space="preserve">username </w:t>
            </w:r>
            <w:r w:rsidR="00996F2C" w:rsidRPr="00996F2C">
              <w:rPr>
                <w:lang w:val="fr-FR"/>
              </w:rPr>
              <w:t>Router_CL</w:t>
            </w:r>
            <w:r w:rsidR="00996F2C" w:rsidRPr="00996F2C">
              <w:rPr>
                <w:color w:val="000000" w:themeColor="text1"/>
                <w:lang w:val="fr-FR"/>
              </w:rPr>
              <w:t xml:space="preserve"> </w:t>
            </w:r>
            <w:r w:rsidRPr="00996F2C">
              <w:rPr>
                <w:color w:val="000000" w:themeColor="text1"/>
                <w:lang w:val="fr-FR"/>
              </w:rPr>
              <w:t xml:space="preserve">password admin </w:t>
            </w:r>
          </w:p>
          <w:p w14:paraId="0BCFB8FA" w14:textId="77777777" w:rsidR="006814C7" w:rsidRPr="00996F2C" w:rsidRDefault="006814C7" w:rsidP="000A6510">
            <w:pPr>
              <w:rPr>
                <w:color w:val="000000" w:themeColor="text1"/>
                <w:lang w:val="fr-FR"/>
              </w:rPr>
            </w:pPr>
          </w:p>
          <w:p w14:paraId="3AF7FDBA" w14:textId="11875D0D" w:rsidR="006814C7" w:rsidRPr="00C92286" w:rsidRDefault="006814C7" w:rsidP="000A6510">
            <w:pPr>
              <w:rPr>
                <w:color w:val="000000" w:themeColor="text1"/>
              </w:rPr>
            </w:pPr>
            <w:r w:rsidRPr="00C92286">
              <w:rPr>
                <w:color w:val="000000" w:themeColor="text1"/>
                <w:u w:val="single"/>
              </w:rPr>
              <w:t xml:space="preserve">Cấu hình </w:t>
            </w:r>
            <w:r>
              <w:rPr>
                <w:color w:val="000000" w:themeColor="text1"/>
                <w:u w:val="single"/>
              </w:rPr>
              <w:t>enable password, mã hóa mật khẩu</w:t>
            </w:r>
            <w:r w:rsidRPr="00C92286">
              <w:rPr>
                <w:color w:val="000000" w:themeColor="text1"/>
              </w:rPr>
              <w:t>:</w:t>
            </w:r>
          </w:p>
          <w:p w14:paraId="2E14C62C" w14:textId="4BAEDD86" w:rsidR="006814C7" w:rsidRPr="005A76A1" w:rsidRDefault="006814C7" w:rsidP="000A6510">
            <w:pPr>
              <w:rPr>
                <w:color w:val="000000" w:themeColor="text1"/>
              </w:rPr>
            </w:pPr>
            <w:r w:rsidRPr="005A76A1">
              <w:rPr>
                <w:color w:val="000000" w:themeColor="text1"/>
              </w:rPr>
              <w:t>enable password admin</w:t>
            </w:r>
          </w:p>
          <w:p w14:paraId="1F01C5A0" w14:textId="0E753C8B" w:rsidR="006814C7" w:rsidRPr="005A76A1" w:rsidRDefault="006814C7" w:rsidP="006814C7">
            <w:pPr>
              <w:rPr>
                <w:color w:val="000000" w:themeColor="text1"/>
              </w:rPr>
            </w:pPr>
            <w:r w:rsidRPr="005A76A1">
              <w:rPr>
                <w:color w:val="000000" w:themeColor="text1"/>
              </w:rPr>
              <w:t>service password-encryption</w:t>
            </w:r>
          </w:p>
          <w:p w14:paraId="32A76EC8" w14:textId="42A05253" w:rsidR="006314A0" w:rsidRPr="005A76A1" w:rsidRDefault="006314A0" w:rsidP="006814C7">
            <w:pPr>
              <w:rPr>
                <w:color w:val="000000" w:themeColor="text1"/>
              </w:rPr>
            </w:pPr>
            <w:r w:rsidRPr="005A76A1">
              <w:rPr>
                <w:color w:val="000000" w:themeColor="text1"/>
              </w:rPr>
              <w:t>line con 0</w:t>
            </w:r>
          </w:p>
          <w:p w14:paraId="1EBE7003" w14:textId="1B830BFA" w:rsidR="006314A0" w:rsidRPr="005A76A1" w:rsidRDefault="006314A0" w:rsidP="006314A0">
            <w:pPr>
              <w:rPr>
                <w:color w:val="000000" w:themeColor="text1"/>
              </w:rPr>
            </w:pPr>
            <w:r w:rsidRPr="005A76A1">
              <w:rPr>
                <w:color w:val="000000" w:themeColor="text1"/>
              </w:rPr>
              <w:t>login local</w:t>
            </w:r>
          </w:p>
          <w:p w14:paraId="7BE85F66" w14:textId="102FCDE9" w:rsidR="006814C7" w:rsidRPr="005A76A1" w:rsidRDefault="006814C7" w:rsidP="000A6510">
            <w:pPr>
              <w:rPr>
                <w:color w:val="000000" w:themeColor="text1"/>
              </w:rPr>
            </w:pPr>
          </w:p>
          <w:p w14:paraId="14FB1759" w14:textId="358409E2" w:rsidR="00996F2C" w:rsidRPr="005A76A1" w:rsidRDefault="00996F2C" w:rsidP="000A6510">
            <w:pPr>
              <w:rPr>
                <w:color w:val="000000" w:themeColor="text1"/>
                <w:u w:val="single"/>
              </w:rPr>
            </w:pPr>
            <w:r w:rsidRPr="005A76A1">
              <w:rPr>
                <w:color w:val="000000" w:themeColor="text1"/>
                <w:u w:val="single"/>
              </w:rPr>
              <w:t>Cấu hình IP không được sử  trong từng VLAN:</w:t>
            </w:r>
          </w:p>
          <w:p w14:paraId="7F4CD706" w14:textId="77777777" w:rsidR="00996F2C" w:rsidRDefault="00996F2C" w:rsidP="00996F2C">
            <w:pPr>
              <w:pStyle w:val="NormalWeb"/>
              <w:spacing w:before="0" w:beforeAutospacing="0" w:after="0" w:afterAutospacing="0"/>
            </w:pPr>
            <w:r>
              <w:t>ip dhcp excluded-address 192.168.10.1</w:t>
            </w:r>
          </w:p>
          <w:p w14:paraId="41E1EE93" w14:textId="77777777" w:rsidR="00996F2C" w:rsidRDefault="00996F2C" w:rsidP="00996F2C">
            <w:pPr>
              <w:pStyle w:val="NormalWeb"/>
              <w:spacing w:before="0" w:beforeAutospacing="0" w:after="0" w:afterAutospacing="0"/>
            </w:pPr>
            <w:r>
              <w:t>ip dhcp excluded-address 192.168.10.254</w:t>
            </w:r>
          </w:p>
          <w:p w14:paraId="138A5EBD" w14:textId="77777777" w:rsidR="00996F2C" w:rsidRDefault="00996F2C" w:rsidP="00996F2C">
            <w:pPr>
              <w:pStyle w:val="NormalWeb"/>
              <w:spacing w:before="0" w:beforeAutospacing="0" w:after="0" w:afterAutospacing="0"/>
            </w:pPr>
            <w:r>
              <w:t>ip dhcp excluded-address 192.168.20.254</w:t>
            </w:r>
          </w:p>
          <w:p w14:paraId="3E612A43" w14:textId="77777777" w:rsidR="00996F2C" w:rsidRDefault="00996F2C" w:rsidP="00996F2C">
            <w:pPr>
              <w:pStyle w:val="NormalWeb"/>
              <w:spacing w:before="0" w:beforeAutospacing="0" w:after="0" w:afterAutospacing="0"/>
            </w:pPr>
            <w:r>
              <w:t>ip dhcp excluded-address 192.168.20.1</w:t>
            </w:r>
          </w:p>
          <w:p w14:paraId="309F2F9F" w14:textId="77777777" w:rsidR="00996F2C" w:rsidRDefault="00996F2C" w:rsidP="00996F2C">
            <w:pPr>
              <w:pStyle w:val="NormalWeb"/>
              <w:spacing w:before="0" w:beforeAutospacing="0" w:after="0" w:afterAutospacing="0"/>
            </w:pPr>
            <w:r>
              <w:t>ip dhcp excluded-address 192.168.30.1</w:t>
            </w:r>
          </w:p>
          <w:p w14:paraId="65F2B416" w14:textId="77777777" w:rsidR="00996F2C" w:rsidRDefault="00996F2C" w:rsidP="00996F2C">
            <w:pPr>
              <w:pStyle w:val="NormalWeb"/>
              <w:spacing w:before="0" w:beforeAutospacing="0" w:after="0" w:afterAutospacing="0"/>
            </w:pPr>
            <w:r>
              <w:t>ip dhcp excluded-address 192.168.30.254</w:t>
            </w:r>
          </w:p>
          <w:p w14:paraId="2AF39B37" w14:textId="77777777" w:rsidR="00996F2C" w:rsidRDefault="00996F2C" w:rsidP="00996F2C">
            <w:pPr>
              <w:pStyle w:val="NormalWeb"/>
              <w:spacing w:before="0" w:beforeAutospacing="0" w:after="0" w:afterAutospacing="0"/>
            </w:pPr>
            <w:r>
              <w:t>ip dhcp excluded-address 192.168.40.254</w:t>
            </w:r>
          </w:p>
          <w:p w14:paraId="5E96640C" w14:textId="77777777" w:rsidR="00996F2C" w:rsidRDefault="00996F2C" w:rsidP="00996F2C">
            <w:pPr>
              <w:pStyle w:val="NormalWeb"/>
              <w:spacing w:before="0" w:beforeAutospacing="0" w:after="0" w:afterAutospacing="0"/>
            </w:pPr>
            <w:r>
              <w:t>ip dhcp excluded-address 192.168.40.1</w:t>
            </w:r>
          </w:p>
          <w:p w14:paraId="4A88FCBF" w14:textId="77777777" w:rsidR="00996F2C" w:rsidRDefault="00996F2C" w:rsidP="00996F2C">
            <w:pPr>
              <w:pStyle w:val="NormalWeb"/>
              <w:spacing w:before="0" w:beforeAutospacing="0" w:after="0" w:afterAutospacing="0"/>
            </w:pPr>
            <w:r>
              <w:t>ip dhcp excluded-address 192.168.50.1</w:t>
            </w:r>
          </w:p>
          <w:p w14:paraId="045503CE" w14:textId="77777777" w:rsidR="00996F2C" w:rsidRDefault="00996F2C" w:rsidP="00996F2C">
            <w:pPr>
              <w:pStyle w:val="NormalWeb"/>
              <w:spacing w:before="0" w:beforeAutospacing="0" w:after="0" w:afterAutospacing="0"/>
            </w:pPr>
            <w:r>
              <w:t>ip dhcp excluded-address 192.168.50.254</w:t>
            </w:r>
          </w:p>
          <w:p w14:paraId="4C7FB633" w14:textId="77777777" w:rsidR="00996F2C" w:rsidRDefault="00996F2C" w:rsidP="00996F2C">
            <w:pPr>
              <w:pStyle w:val="NormalWeb"/>
              <w:spacing w:before="0" w:beforeAutospacing="0" w:after="0" w:afterAutospacing="0"/>
            </w:pPr>
            <w:r>
              <w:t>ip dhcp excluded-address 192.168.60.1</w:t>
            </w:r>
          </w:p>
          <w:p w14:paraId="5A7D9D7D" w14:textId="77777777" w:rsidR="00996F2C" w:rsidRDefault="00996F2C" w:rsidP="00996F2C">
            <w:pPr>
              <w:pStyle w:val="NormalWeb"/>
              <w:spacing w:before="0" w:beforeAutospacing="0" w:after="0" w:afterAutospacing="0"/>
            </w:pPr>
            <w:r>
              <w:t>ip dhcp excluded-address 192.168.60.254</w:t>
            </w:r>
          </w:p>
          <w:p w14:paraId="200FB1E2" w14:textId="77777777" w:rsidR="00996F2C" w:rsidRDefault="00996F2C" w:rsidP="00996F2C">
            <w:pPr>
              <w:pStyle w:val="NormalWeb"/>
              <w:spacing w:before="0" w:beforeAutospacing="0" w:after="0" w:afterAutospacing="0"/>
            </w:pPr>
            <w:r>
              <w:t>ip dhcp excluded-address 192.168.70.254</w:t>
            </w:r>
          </w:p>
          <w:p w14:paraId="1527ED0B" w14:textId="77777777" w:rsidR="00996F2C" w:rsidRDefault="00996F2C" w:rsidP="00996F2C">
            <w:pPr>
              <w:pStyle w:val="NormalWeb"/>
              <w:spacing w:before="0" w:beforeAutospacing="0" w:after="0" w:afterAutospacing="0"/>
            </w:pPr>
            <w:r>
              <w:t>ip dhcp excluded-address 192.168.70.1</w:t>
            </w:r>
          </w:p>
          <w:p w14:paraId="37BD6C7A" w14:textId="77777777" w:rsidR="00996F2C" w:rsidRDefault="00996F2C" w:rsidP="00996F2C">
            <w:pPr>
              <w:pStyle w:val="NormalWeb"/>
              <w:spacing w:before="0" w:beforeAutospacing="0" w:after="0" w:afterAutospacing="0"/>
            </w:pPr>
            <w:r>
              <w:t>ip dhcp excluded-address 192.168.80.1</w:t>
            </w:r>
          </w:p>
          <w:p w14:paraId="78F767F9" w14:textId="77777777" w:rsidR="00996F2C" w:rsidRDefault="00996F2C" w:rsidP="00996F2C">
            <w:pPr>
              <w:pStyle w:val="NormalWeb"/>
              <w:spacing w:before="0" w:beforeAutospacing="0" w:after="0" w:afterAutospacing="0"/>
            </w:pPr>
            <w:r>
              <w:t>ip dhcp excluded-address 192.168.80.254</w:t>
            </w:r>
          </w:p>
          <w:p w14:paraId="465CABA0" w14:textId="77777777" w:rsidR="00996F2C" w:rsidRDefault="00996F2C" w:rsidP="00996F2C">
            <w:pPr>
              <w:pStyle w:val="NormalWeb"/>
              <w:spacing w:before="0" w:beforeAutospacing="0" w:after="0" w:afterAutospacing="0"/>
            </w:pPr>
            <w:r>
              <w:t>ip dhcp excluded-address 192.168.90.254</w:t>
            </w:r>
          </w:p>
          <w:p w14:paraId="6C30EFD1" w14:textId="77777777" w:rsidR="00996F2C" w:rsidRDefault="00996F2C" w:rsidP="00996F2C">
            <w:pPr>
              <w:pStyle w:val="NormalWeb"/>
              <w:spacing w:before="0" w:beforeAutospacing="0" w:after="0" w:afterAutospacing="0"/>
            </w:pPr>
            <w:r>
              <w:t>ip dhcp excluded-address 192.168.90.1</w:t>
            </w:r>
          </w:p>
          <w:p w14:paraId="2C6D04D6" w14:textId="77777777" w:rsidR="00996F2C" w:rsidRDefault="00996F2C" w:rsidP="00996F2C">
            <w:pPr>
              <w:pStyle w:val="NormalWeb"/>
              <w:spacing w:before="0" w:beforeAutospacing="0" w:after="0" w:afterAutospacing="0"/>
            </w:pPr>
            <w:r>
              <w:t>ip dhcp excluded-address 192.168.100.1</w:t>
            </w:r>
          </w:p>
          <w:p w14:paraId="257BFB25" w14:textId="6D5F4C66" w:rsidR="00996F2C" w:rsidRPr="00996F2C" w:rsidRDefault="00996F2C" w:rsidP="00996F2C">
            <w:pPr>
              <w:rPr>
                <w:color w:val="000000" w:themeColor="text1"/>
              </w:rPr>
            </w:pPr>
            <w:r>
              <w:t>ip dhcp excluded-address 192.168.100.254</w:t>
            </w:r>
          </w:p>
          <w:p w14:paraId="54FFD4E2" w14:textId="77777777" w:rsidR="00996F2C" w:rsidRPr="00996F2C" w:rsidRDefault="00996F2C" w:rsidP="000A6510">
            <w:pPr>
              <w:rPr>
                <w:color w:val="000000" w:themeColor="text1"/>
              </w:rPr>
            </w:pPr>
          </w:p>
          <w:p w14:paraId="71613DBD" w14:textId="75D87DF3" w:rsidR="006814C7" w:rsidRPr="00996F2C" w:rsidRDefault="006814C7" w:rsidP="000A6510">
            <w:pPr>
              <w:rPr>
                <w:color w:val="000000" w:themeColor="text1"/>
                <w:u w:val="single"/>
              </w:rPr>
            </w:pPr>
            <w:r w:rsidRPr="00996F2C">
              <w:rPr>
                <w:color w:val="000000" w:themeColor="text1"/>
                <w:u w:val="single"/>
              </w:rPr>
              <w:t xml:space="preserve">Cấu hình </w:t>
            </w:r>
            <w:r w:rsidR="00996F2C" w:rsidRPr="00996F2C">
              <w:rPr>
                <w:color w:val="000000" w:themeColor="text1"/>
                <w:u w:val="single"/>
              </w:rPr>
              <w:t>DHCP Pool c</w:t>
            </w:r>
            <w:r w:rsidR="00996F2C">
              <w:rPr>
                <w:color w:val="000000" w:themeColor="text1"/>
                <w:u w:val="single"/>
              </w:rPr>
              <w:t>ho từng VLAN:</w:t>
            </w:r>
          </w:p>
          <w:p w14:paraId="318AA8AE" w14:textId="77777777" w:rsidR="00996F2C" w:rsidRDefault="00996F2C" w:rsidP="00996F2C">
            <w:pPr>
              <w:pStyle w:val="NormalWeb"/>
              <w:spacing w:before="0" w:beforeAutospacing="0" w:after="0" w:afterAutospacing="0"/>
            </w:pPr>
            <w:r>
              <w:t>ip dhcp pool VLAN0010</w:t>
            </w:r>
          </w:p>
          <w:p w14:paraId="2F75F8B9" w14:textId="77777777" w:rsidR="00996F2C" w:rsidRDefault="00996F2C" w:rsidP="00996F2C">
            <w:pPr>
              <w:pStyle w:val="NormalWeb"/>
              <w:spacing w:before="0" w:beforeAutospacing="0" w:after="0" w:afterAutospacing="0"/>
            </w:pPr>
            <w:r>
              <w:t>network 192.168.10.0 255.255.255.0</w:t>
            </w:r>
          </w:p>
          <w:p w14:paraId="5BD39F0E" w14:textId="77777777" w:rsidR="00996F2C" w:rsidRDefault="00996F2C" w:rsidP="00996F2C">
            <w:pPr>
              <w:pStyle w:val="NormalWeb"/>
              <w:spacing w:before="0" w:beforeAutospacing="0" w:after="0" w:afterAutospacing="0"/>
            </w:pPr>
            <w:r>
              <w:lastRenderedPageBreak/>
              <w:t>default-router 192.168.10.1</w:t>
            </w:r>
          </w:p>
          <w:p w14:paraId="6089D1B9" w14:textId="77777777" w:rsidR="00996F2C" w:rsidRDefault="00996F2C" w:rsidP="00996F2C">
            <w:pPr>
              <w:pStyle w:val="NormalWeb"/>
              <w:spacing w:before="0" w:beforeAutospacing="0" w:after="0" w:afterAutospacing="0"/>
            </w:pPr>
            <w:r>
              <w:t>dns-server 10.100.100.2</w:t>
            </w:r>
          </w:p>
          <w:p w14:paraId="223F86CB" w14:textId="77777777" w:rsidR="00996F2C" w:rsidRDefault="00996F2C" w:rsidP="00996F2C">
            <w:pPr>
              <w:pStyle w:val="NormalWeb"/>
              <w:spacing w:before="0" w:beforeAutospacing="0" w:after="0" w:afterAutospacing="0"/>
            </w:pPr>
            <w:r>
              <w:t>ip dhcp pool VLAN0020</w:t>
            </w:r>
          </w:p>
          <w:p w14:paraId="7A22D263" w14:textId="77777777" w:rsidR="00996F2C" w:rsidRDefault="00996F2C" w:rsidP="00996F2C">
            <w:pPr>
              <w:pStyle w:val="NormalWeb"/>
              <w:spacing w:before="0" w:beforeAutospacing="0" w:after="0" w:afterAutospacing="0"/>
            </w:pPr>
            <w:r>
              <w:t>network 192.168.20.0 255.255.255.0</w:t>
            </w:r>
          </w:p>
          <w:p w14:paraId="24EE2C75" w14:textId="77777777" w:rsidR="00996F2C" w:rsidRDefault="00996F2C" w:rsidP="00996F2C">
            <w:pPr>
              <w:pStyle w:val="NormalWeb"/>
              <w:spacing w:before="0" w:beforeAutospacing="0" w:after="0" w:afterAutospacing="0"/>
            </w:pPr>
            <w:r>
              <w:t>default-router 192.168.20.1</w:t>
            </w:r>
          </w:p>
          <w:p w14:paraId="602C4E28" w14:textId="77777777" w:rsidR="00996F2C" w:rsidRDefault="00996F2C" w:rsidP="00996F2C">
            <w:pPr>
              <w:pStyle w:val="NormalWeb"/>
              <w:spacing w:before="0" w:beforeAutospacing="0" w:after="0" w:afterAutospacing="0"/>
            </w:pPr>
            <w:r>
              <w:t>dns-server 10.100.100.2</w:t>
            </w:r>
          </w:p>
          <w:p w14:paraId="1EBF4394" w14:textId="77777777" w:rsidR="00996F2C" w:rsidRDefault="00996F2C" w:rsidP="00996F2C">
            <w:pPr>
              <w:pStyle w:val="NormalWeb"/>
              <w:spacing w:before="0" w:beforeAutospacing="0" w:after="0" w:afterAutospacing="0"/>
            </w:pPr>
            <w:r>
              <w:t>ip dhcp pool VLAN0030</w:t>
            </w:r>
          </w:p>
          <w:p w14:paraId="2A903F96" w14:textId="77777777" w:rsidR="00996F2C" w:rsidRDefault="00996F2C" w:rsidP="00996F2C">
            <w:pPr>
              <w:pStyle w:val="NormalWeb"/>
              <w:spacing w:before="0" w:beforeAutospacing="0" w:after="0" w:afterAutospacing="0"/>
            </w:pPr>
            <w:r>
              <w:t>network 192.168.30.0 255.255.255.0</w:t>
            </w:r>
          </w:p>
          <w:p w14:paraId="7AE42785" w14:textId="77777777" w:rsidR="00996F2C" w:rsidRDefault="00996F2C" w:rsidP="00996F2C">
            <w:pPr>
              <w:pStyle w:val="NormalWeb"/>
              <w:spacing w:before="0" w:beforeAutospacing="0" w:after="0" w:afterAutospacing="0"/>
            </w:pPr>
            <w:r>
              <w:t>default-router 192.168.30.1</w:t>
            </w:r>
          </w:p>
          <w:p w14:paraId="1DCD04D7" w14:textId="77777777" w:rsidR="00996F2C" w:rsidRDefault="00996F2C" w:rsidP="00996F2C">
            <w:pPr>
              <w:pStyle w:val="NormalWeb"/>
              <w:spacing w:before="0" w:beforeAutospacing="0" w:after="0" w:afterAutospacing="0"/>
            </w:pPr>
            <w:r>
              <w:t>dns-server 10.100.100.2</w:t>
            </w:r>
          </w:p>
          <w:p w14:paraId="5D3F78C1" w14:textId="77777777" w:rsidR="00996F2C" w:rsidRDefault="00996F2C" w:rsidP="00996F2C">
            <w:pPr>
              <w:pStyle w:val="NormalWeb"/>
              <w:spacing w:before="0" w:beforeAutospacing="0" w:after="0" w:afterAutospacing="0"/>
            </w:pPr>
            <w:r>
              <w:t>ip dhcp pool VLAN0040</w:t>
            </w:r>
          </w:p>
          <w:p w14:paraId="67087D58" w14:textId="77777777" w:rsidR="00996F2C" w:rsidRDefault="00996F2C" w:rsidP="00996F2C">
            <w:pPr>
              <w:pStyle w:val="NormalWeb"/>
              <w:spacing w:before="0" w:beforeAutospacing="0" w:after="0" w:afterAutospacing="0"/>
            </w:pPr>
            <w:r>
              <w:t>network 192.168.40.0 255.255.255.0</w:t>
            </w:r>
          </w:p>
          <w:p w14:paraId="4BBD9520" w14:textId="77777777" w:rsidR="00996F2C" w:rsidRDefault="00996F2C" w:rsidP="00996F2C">
            <w:pPr>
              <w:pStyle w:val="NormalWeb"/>
              <w:spacing w:before="0" w:beforeAutospacing="0" w:after="0" w:afterAutospacing="0"/>
            </w:pPr>
            <w:r>
              <w:t>default-router 192.168.40.1</w:t>
            </w:r>
          </w:p>
          <w:p w14:paraId="430EC5A4" w14:textId="77777777" w:rsidR="00996F2C" w:rsidRDefault="00996F2C" w:rsidP="00996F2C">
            <w:pPr>
              <w:pStyle w:val="NormalWeb"/>
              <w:spacing w:before="0" w:beforeAutospacing="0" w:after="0" w:afterAutospacing="0"/>
            </w:pPr>
            <w:r>
              <w:t>dns-server 10.100.100.2</w:t>
            </w:r>
          </w:p>
          <w:p w14:paraId="28C0F654" w14:textId="77777777" w:rsidR="00996F2C" w:rsidRDefault="00996F2C" w:rsidP="00996F2C">
            <w:pPr>
              <w:pStyle w:val="NormalWeb"/>
              <w:spacing w:before="0" w:beforeAutospacing="0" w:after="0" w:afterAutospacing="0"/>
            </w:pPr>
            <w:r>
              <w:t>ip dhcp pool VLAN0050</w:t>
            </w:r>
          </w:p>
          <w:p w14:paraId="0DB6AE83" w14:textId="77777777" w:rsidR="00996F2C" w:rsidRDefault="00996F2C" w:rsidP="00996F2C">
            <w:pPr>
              <w:pStyle w:val="NormalWeb"/>
              <w:spacing w:before="0" w:beforeAutospacing="0" w:after="0" w:afterAutospacing="0"/>
            </w:pPr>
            <w:r>
              <w:t>network 192.168.50.0 255.255.255.0</w:t>
            </w:r>
          </w:p>
          <w:p w14:paraId="3451A1B2" w14:textId="77777777" w:rsidR="00996F2C" w:rsidRDefault="00996F2C" w:rsidP="00996F2C">
            <w:pPr>
              <w:pStyle w:val="NormalWeb"/>
              <w:spacing w:before="0" w:beforeAutospacing="0" w:after="0" w:afterAutospacing="0"/>
            </w:pPr>
            <w:r>
              <w:t>default-router 192.168.50.1</w:t>
            </w:r>
          </w:p>
          <w:p w14:paraId="3AB4F5CB" w14:textId="77777777" w:rsidR="00996F2C" w:rsidRDefault="00996F2C" w:rsidP="00996F2C">
            <w:pPr>
              <w:pStyle w:val="NormalWeb"/>
              <w:spacing w:before="0" w:beforeAutospacing="0" w:after="0" w:afterAutospacing="0"/>
            </w:pPr>
            <w:r>
              <w:t>dns-server 10.100.100.2</w:t>
            </w:r>
          </w:p>
          <w:p w14:paraId="4B463534" w14:textId="77777777" w:rsidR="00996F2C" w:rsidRDefault="00996F2C" w:rsidP="00996F2C">
            <w:pPr>
              <w:pStyle w:val="NormalWeb"/>
              <w:spacing w:before="0" w:beforeAutospacing="0" w:after="0" w:afterAutospacing="0"/>
            </w:pPr>
            <w:r>
              <w:t>ip dhcp pool VLAN0060</w:t>
            </w:r>
          </w:p>
          <w:p w14:paraId="5F73D82B" w14:textId="77777777" w:rsidR="00996F2C" w:rsidRDefault="00996F2C" w:rsidP="00996F2C">
            <w:pPr>
              <w:pStyle w:val="NormalWeb"/>
              <w:spacing w:before="0" w:beforeAutospacing="0" w:after="0" w:afterAutospacing="0"/>
            </w:pPr>
            <w:r>
              <w:t>network 192.168.60.0 255.255.255.0</w:t>
            </w:r>
          </w:p>
          <w:p w14:paraId="7A38C003" w14:textId="77777777" w:rsidR="00996F2C" w:rsidRDefault="00996F2C" w:rsidP="00996F2C">
            <w:pPr>
              <w:pStyle w:val="NormalWeb"/>
              <w:spacing w:before="0" w:beforeAutospacing="0" w:after="0" w:afterAutospacing="0"/>
            </w:pPr>
            <w:r>
              <w:t>default-router 192.168.60.1</w:t>
            </w:r>
          </w:p>
          <w:p w14:paraId="6E2B1D7C" w14:textId="77777777" w:rsidR="00996F2C" w:rsidRDefault="00996F2C" w:rsidP="00996F2C">
            <w:pPr>
              <w:pStyle w:val="NormalWeb"/>
              <w:spacing w:before="0" w:beforeAutospacing="0" w:after="0" w:afterAutospacing="0"/>
            </w:pPr>
            <w:r>
              <w:t>dns-server 10.100.100.2</w:t>
            </w:r>
          </w:p>
          <w:p w14:paraId="07171B8E" w14:textId="77777777" w:rsidR="00996F2C" w:rsidRDefault="00996F2C" w:rsidP="00996F2C">
            <w:pPr>
              <w:pStyle w:val="NormalWeb"/>
              <w:spacing w:before="0" w:beforeAutospacing="0" w:after="0" w:afterAutospacing="0"/>
            </w:pPr>
            <w:r>
              <w:t>ip dhcp pool VLAN0070</w:t>
            </w:r>
          </w:p>
          <w:p w14:paraId="1C88D3A8" w14:textId="77777777" w:rsidR="00996F2C" w:rsidRDefault="00996F2C" w:rsidP="00996F2C">
            <w:pPr>
              <w:pStyle w:val="NormalWeb"/>
              <w:spacing w:before="0" w:beforeAutospacing="0" w:after="0" w:afterAutospacing="0"/>
            </w:pPr>
            <w:r>
              <w:t>network 192.168.70.0 255.255.255.0</w:t>
            </w:r>
          </w:p>
          <w:p w14:paraId="482C88EE" w14:textId="77777777" w:rsidR="00996F2C" w:rsidRDefault="00996F2C" w:rsidP="00996F2C">
            <w:pPr>
              <w:pStyle w:val="NormalWeb"/>
              <w:spacing w:before="0" w:beforeAutospacing="0" w:after="0" w:afterAutospacing="0"/>
            </w:pPr>
            <w:r>
              <w:t>default-router 192.168.70.1</w:t>
            </w:r>
          </w:p>
          <w:p w14:paraId="6F8DF570" w14:textId="77777777" w:rsidR="00996F2C" w:rsidRDefault="00996F2C" w:rsidP="00996F2C">
            <w:pPr>
              <w:pStyle w:val="NormalWeb"/>
              <w:spacing w:before="0" w:beforeAutospacing="0" w:after="0" w:afterAutospacing="0"/>
            </w:pPr>
            <w:r>
              <w:t>dns-server 10.100.100.2</w:t>
            </w:r>
          </w:p>
          <w:p w14:paraId="340DC7DE" w14:textId="77777777" w:rsidR="00996F2C" w:rsidRDefault="00996F2C" w:rsidP="00996F2C">
            <w:pPr>
              <w:pStyle w:val="NormalWeb"/>
              <w:spacing w:before="0" w:beforeAutospacing="0" w:after="0" w:afterAutospacing="0"/>
            </w:pPr>
            <w:r>
              <w:t>ip dhcp pool VLAN0080</w:t>
            </w:r>
          </w:p>
          <w:p w14:paraId="0FB964FF" w14:textId="77777777" w:rsidR="00996F2C" w:rsidRDefault="00996F2C" w:rsidP="00996F2C">
            <w:pPr>
              <w:pStyle w:val="NormalWeb"/>
              <w:spacing w:before="0" w:beforeAutospacing="0" w:after="0" w:afterAutospacing="0"/>
            </w:pPr>
            <w:r>
              <w:t>network 192.168.80.0 255.255.255.0</w:t>
            </w:r>
          </w:p>
          <w:p w14:paraId="566439D7" w14:textId="77777777" w:rsidR="00996F2C" w:rsidRDefault="00996F2C" w:rsidP="00996F2C">
            <w:pPr>
              <w:pStyle w:val="NormalWeb"/>
              <w:spacing w:before="0" w:beforeAutospacing="0" w:after="0" w:afterAutospacing="0"/>
            </w:pPr>
            <w:r>
              <w:t>default-router 192.168.80.1</w:t>
            </w:r>
          </w:p>
          <w:p w14:paraId="5E0BD794" w14:textId="77777777" w:rsidR="00996F2C" w:rsidRDefault="00996F2C" w:rsidP="00996F2C">
            <w:pPr>
              <w:pStyle w:val="NormalWeb"/>
              <w:spacing w:before="0" w:beforeAutospacing="0" w:after="0" w:afterAutospacing="0"/>
            </w:pPr>
            <w:r>
              <w:t>dns-server 10.100.100.2</w:t>
            </w:r>
          </w:p>
          <w:p w14:paraId="075A26E1" w14:textId="77777777" w:rsidR="00996F2C" w:rsidRDefault="00996F2C" w:rsidP="00996F2C">
            <w:pPr>
              <w:pStyle w:val="NormalWeb"/>
              <w:spacing w:before="0" w:beforeAutospacing="0" w:after="0" w:afterAutospacing="0"/>
            </w:pPr>
            <w:r>
              <w:t>ip dhcp pool VLAN0090</w:t>
            </w:r>
          </w:p>
          <w:p w14:paraId="28923E9C" w14:textId="77777777" w:rsidR="00996F2C" w:rsidRDefault="00996F2C" w:rsidP="00996F2C">
            <w:pPr>
              <w:pStyle w:val="NormalWeb"/>
              <w:spacing w:before="0" w:beforeAutospacing="0" w:after="0" w:afterAutospacing="0"/>
            </w:pPr>
            <w:r>
              <w:t>network 192.168.90.0 255.255.255.0</w:t>
            </w:r>
          </w:p>
          <w:p w14:paraId="0D78BB58" w14:textId="77777777" w:rsidR="00996F2C" w:rsidRDefault="00996F2C" w:rsidP="00996F2C">
            <w:pPr>
              <w:pStyle w:val="NormalWeb"/>
              <w:spacing w:before="0" w:beforeAutospacing="0" w:after="0" w:afterAutospacing="0"/>
            </w:pPr>
            <w:r>
              <w:t>default-router 192.168.90.1</w:t>
            </w:r>
          </w:p>
          <w:p w14:paraId="6BB7DC2F" w14:textId="77777777" w:rsidR="00996F2C" w:rsidRDefault="00996F2C" w:rsidP="00996F2C">
            <w:pPr>
              <w:pStyle w:val="NormalWeb"/>
              <w:spacing w:before="0" w:beforeAutospacing="0" w:after="0" w:afterAutospacing="0"/>
            </w:pPr>
            <w:r>
              <w:t>dns-server 10.100.100.2</w:t>
            </w:r>
          </w:p>
          <w:p w14:paraId="0786E047" w14:textId="77777777" w:rsidR="00996F2C" w:rsidRDefault="00996F2C" w:rsidP="00996F2C">
            <w:pPr>
              <w:pStyle w:val="NormalWeb"/>
              <w:spacing w:before="0" w:beforeAutospacing="0" w:after="0" w:afterAutospacing="0"/>
            </w:pPr>
            <w:r>
              <w:t>ip dhcp pool VLAN0100</w:t>
            </w:r>
          </w:p>
          <w:p w14:paraId="5C56B82B" w14:textId="77777777" w:rsidR="00996F2C" w:rsidRDefault="00996F2C" w:rsidP="00996F2C">
            <w:pPr>
              <w:pStyle w:val="NormalWeb"/>
              <w:spacing w:before="0" w:beforeAutospacing="0" w:after="0" w:afterAutospacing="0"/>
            </w:pPr>
            <w:r>
              <w:t>network 192.168.100.0 255.255.255.0</w:t>
            </w:r>
          </w:p>
          <w:p w14:paraId="05E42231" w14:textId="77777777" w:rsidR="00996F2C" w:rsidRDefault="00996F2C" w:rsidP="00996F2C">
            <w:pPr>
              <w:pStyle w:val="NormalWeb"/>
              <w:spacing w:before="0" w:beforeAutospacing="0" w:after="0" w:afterAutospacing="0"/>
            </w:pPr>
            <w:r>
              <w:t>default-router 192.168.100.1</w:t>
            </w:r>
          </w:p>
          <w:p w14:paraId="6932C305" w14:textId="70E97D58" w:rsidR="006314A0" w:rsidRDefault="00996F2C" w:rsidP="00996F2C">
            <w:r>
              <w:t>dns-server 10.100.100.2</w:t>
            </w:r>
          </w:p>
          <w:p w14:paraId="487A8431" w14:textId="1F2E22F2" w:rsidR="00996F2C" w:rsidRDefault="00996F2C" w:rsidP="00996F2C"/>
          <w:p w14:paraId="47FF5AE8" w14:textId="1511A000" w:rsidR="00996F2C" w:rsidRPr="00996F2C" w:rsidRDefault="00996F2C" w:rsidP="00996F2C">
            <w:pPr>
              <w:rPr>
                <w:color w:val="000000" w:themeColor="text1"/>
                <w:u w:val="single"/>
              </w:rPr>
            </w:pPr>
            <w:r w:rsidRPr="00996F2C">
              <w:rPr>
                <w:u w:val="single"/>
              </w:rPr>
              <w:t>Cấu hình VLAN:</w:t>
            </w:r>
          </w:p>
          <w:p w14:paraId="2F71E123" w14:textId="77777777" w:rsidR="00996F2C" w:rsidRDefault="00996F2C" w:rsidP="00996F2C">
            <w:pPr>
              <w:pStyle w:val="NormalWeb"/>
              <w:spacing w:before="0" w:beforeAutospacing="0" w:after="0" w:afterAutospacing="0"/>
            </w:pPr>
            <w:r>
              <w:t>interface GigabitEthernet0/0/0.10</w:t>
            </w:r>
          </w:p>
          <w:p w14:paraId="3ED6BEA0" w14:textId="77777777" w:rsidR="00996F2C" w:rsidRDefault="00996F2C" w:rsidP="00996F2C">
            <w:pPr>
              <w:pStyle w:val="NormalWeb"/>
              <w:spacing w:before="0" w:beforeAutospacing="0" w:after="0" w:afterAutospacing="0"/>
            </w:pPr>
            <w:r>
              <w:t>encapsulation dot1Q 10</w:t>
            </w:r>
          </w:p>
          <w:p w14:paraId="4F5BE1D5" w14:textId="77777777" w:rsidR="00996F2C" w:rsidRDefault="00996F2C" w:rsidP="00996F2C">
            <w:pPr>
              <w:pStyle w:val="NormalWeb"/>
              <w:spacing w:before="0" w:beforeAutospacing="0" w:after="0" w:afterAutospacing="0"/>
            </w:pPr>
            <w:r>
              <w:t>ip address 192.168.10.1 255.255.255.0</w:t>
            </w:r>
          </w:p>
          <w:p w14:paraId="12F37CD3" w14:textId="478FC832" w:rsidR="00996F2C" w:rsidRDefault="00996F2C" w:rsidP="00996F2C">
            <w:pPr>
              <w:pStyle w:val="NormalWeb"/>
              <w:spacing w:before="0" w:beforeAutospacing="0" w:after="0" w:afterAutospacing="0"/>
            </w:pPr>
          </w:p>
          <w:p w14:paraId="22087954" w14:textId="77777777" w:rsidR="00996F2C" w:rsidRDefault="00996F2C" w:rsidP="00996F2C">
            <w:pPr>
              <w:pStyle w:val="NormalWeb"/>
              <w:spacing w:before="0" w:beforeAutospacing="0" w:after="0" w:afterAutospacing="0"/>
            </w:pPr>
            <w:r>
              <w:t>interface GigabitEthernet0/0/0.20</w:t>
            </w:r>
          </w:p>
          <w:p w14:paraId="3A235AB7" w14:textId="77777777" w:rsidR="00996F2C" w:rsidRDefault="00996F2C" w:rsidP="00996F2C">
            <w:pPr>
              <w:pStyle w:val="NormalWeb"/>
              <w:spacing w:before="0" w:beforeAutospacing="0" w:after="0" w:afterAutospacing="0"/>
            </w:pPr>
            <w:r>
              <w:t>encapsulation dot1Q 20</w:t>
            </w:r>
          </w:p>
          <w:p w14:paraId="795BF817" w14:textId="77777777" w:rsidR="00996F2C" w:rsidRDefault="00996F2C" w:rsidP="00996F2C">
            <w:pPr>
              <w:pStyle w:val="NormalWeb"/>
              <w:spacing w:before="0" w:beforeAutospacing="0" w:after="0" w:afterAutospacing="0"/>
            </w:pPr>
            <w:r>
              <w:t>ip address 192.168.20.1 255.255.255.0</w:t>
            </w:r>
          </w:p>
          <w:p w14:paraId="584993D9" w14:textId="14D84305" w:rsidR="00996F2C" w:rsidRDefault="00996F2C" w:rsidP="00996F2C">
            <w:pPr>
              <w:pStyle w:val="NormalWeb"/>
              <w:spacing w:before="0" w:beforeAutospacing="0" w:after="0" w:afterAutospacing="0"/>
            </w:pPr>
          </w:p>
          <w:p w14:paraId="19B9D1AA" w14:textId="77777777" w:rsidR="00996F2C" w:rsidRDefault="00996F2C" w:rsidP="00996F2C">
            <w:pPr>
              <w:pStyle w:val="NormalWeb"/>
              <w:spacing w:before="0" w:beforeAutospacing="0" w:after="0" w:afterAutospacing="0"/>
            </w:pPr>
            <w:r>
              <w:t>interface GigabitEthernet0/0/0.30</w:t>
            </w:r>
          </w:p>
          <w:p w14:paraId="08AD1478" w14:textId="77777777" w:rsidR="00996F2C" w:rsidRDefault="00996F2C" w:rsidP="00996F2C">
            <w:pPr>
              <w:pStyle w:val="NormalWeb"/>
              <w:spacing w:before="0" w:beforeAutospacing="0" w:after="0" w:afterAutospacing="0"/>
            </w:pPr>
            <w:r>
              <w:t>encapsulation dot1Q 30</w:t>
            </w:r>
          </w:p>
          <w:p w14:paraId="72F6EB6D" w14:textId="77777777" w:rsidR="00996F2C" w:rsidRDefault="00996F2C" w:rsidP="00996F2C">
            <w:pPr>
              <w:pStyle w:val="NormalWeb"/>
              <w:spacing w:before="0" w:beforeAutospacing="0" w:after="0" w:afterAutospacing="0"/>
            </w:pPr>
            <w:r>
              <w:t>ip address 192.168.30.1 255.255.255.0</w:t>
            </w:r>
          </w:p>
          <w:p w14:paraId="05B29868" w14:textId="13588779" w:rsidR="00996F2C" w:rsidRDefault="00996F2C" w:rsidP="00996F2C">
            <w:pPr>
              <w:pStyle w:val="NormalWeb"/>
              <w:spacing w:before="0" w:beforeAutospacing="0" w:after="0" w:afterAutospacing="0"/>
            </w:pPr>
          </w:p>
          <w:p w14:paraId="2F8D7F29" w14:textId="77777777" w:rsidR="00996F2C" w:rsidRDefault="00996F2C" w:rsidP="00996F2C">
            <w:pPr>
              <w:pStyle w:val="NormalWeb"/>
              <w:spacing w:before="0" w:beforeAutospacing="0" w:after="0" w:afterAutospacing="0"/>
            </w:pPr>
            <w:r>
              <w:t>interface GigabitEthernet0/0/0.40</w:t>
            </w:r>
          </w:p>
          <w:p w14:paraId="62541645" w14:textId="77777777" w:rsidR="00996F2C" w:rsidRDefault="00996F2C" w:rsidP="00996F2C">
            <w:pPr>
              <w:pStyle w:val="NormalWeb"/>
              <w:spacing w:before="0" w:beforeAutospacing="0" w:after="0" w:afterAutospacing="0"/>
            </w:pPr>
            <w:r>
              <w:t>encapsulation dot1Q 40</w:t>
            </w:r>
          </w:p>
          <w:p w14:paraId="4EE72EC1" w14:textId="77777777" w:rsidR="00996F2C" w:rsidRDefault="00996F2C" w:rsidP="00996F2C">
            <w:pPr>
              <w:pStyle w:val="NormalWeb"/>
              <w:spacing w:before="0" w:beforeAutospacing="0" w:after="0" w:afterAutospacing="0"/>
            </w:pPr>
            <w:r>
              <w:t>ip address 192.168.40.1 255.255.255.0</w:t>
            </w:r>
          </w:p>
          <w:p w14:paraId="15F98C37" w14:textId="41311752" w:rsidR="00996F2C" w:rsidRDefault="00996F2C" w:rsidP="00996F2C">
            <w:pPr>
              <w:pStyle w:val="NormalWeb"/>
              <w:spacing w:before="0" w:beforeAutospacing="0" w:after="0" w:afterAutospacing="0"/>
            </w:pPr>
          </w:p>
          <w:p w14:paraId="2184D540" w14:textId="77777777" w:rsidR="00996F2C" w:rsidRDefault="00996F2C" w:rsidP="00996F2C">
            <w:pPr>
              <w:pStyle w:val="NormalWeb"/>
              <w:spacing w:before="0" w:beforeAutospacing="0" w:after="0" w:afterAutospacing="0"/>
            </w:pPr>
            <w:r>
              <w:t>interface GigabitEthernet0/0/0.50</w:t>
            </w:r>
          </w:p>
          <w:p w14:paraId="7FF5C5B9" w14:textId="77777777" w:rsidR="00996F2C" w:rsidRDefault="00996F2C" w:rsidP="00996F2C">
            <w:pPr>
              <w:pStyle w:val="NormalWeb"/>
              <w:spacing w:before="0" w:beforeAutospacing="0" w:after="0" w:afterAutospacing="0"/>
            </w:pPr>
            <w:r>
              <w:t>encapsulation dot1Q 50</w:t>
            </w:r>
          </w:p>
          <w:p w14:paraId="12AF435F" w14:textId="77777777" w:rsidR="00996F2C" w:rsidRDefault="00996F2C" w:rsidP="00996F2C">
            <w:pPr>
              <w:pStyle w:val="NormalWeb"/>
              <w:spacing w:before="0" w:beforeAutospacing="0" w:after="0" w:afterAutospacing="0"/>
            </w:pPr>
            <w:r>
              <w:t>ip address 192.168.50.1 255.255.255.0</w:t>
            </w:r>
          </w:p>
          <w:p w14:paraId="68B83C0C" w14:textId="620DA99F" w:rsidR="00996F2C" w:rsidRDefault="00996F2C" w:rsidP="00996F2C">
            <w:pPr>
              <w:pStyle w:val="NormalWeb"/>
              <w:spacing w:before="0" w:beforeAutospacing="0" w:after="0" w:afterAutospacing="0"/>
            </w:pPr>
          </w:p>
          <w:p w14:paraId="7EE47C76" w14:textId="77777777" w:rsidR="00996F2C" w:rsidRDefault="00996F2C" w:rsidP="00996F2C">
            <w:pPr>
              <w:pStyle w:val="NormalWeb"/>
              <w:spacing w:before="0" w:beforeAutospacing="0" w:after="0" w:afterAutospacing="0"/>
            </w:pPr>
            <w:r>
              <w:t>interface GigabitEthernet0/0/1</w:t>
            </w:r>
          </w:p>
          <w:p w14:paraId="1E87AE7C" w14:textId="77777777" w:rsidR="00996F2C" w:rsidRDefault="00996F2C" w:rsidP="00996F2C">
            <w:pPr>
              <w:pStyle w:val="NormalWeb"/>
              <w:spacing w:before="0" w:beforeAutospacing="0" w:after="0" w:afterAutospacing="0"/>
            </w:pPr>
            <w:r>
              <w:t>no ip address</w:t>
            </w:r>
          </w:p>
          <w:p w14:paraId="563D8903" w14:textId="77777777" w:rsidR="00996F2C" w:rsidRDefault="00996F2C" w:rsidP="00996F2C">
            <w:pPr>
              <w:pStyle w:val="NormalWeb"/>
              <w:spacing w:before="0" w:beforeAutospacing="0" w:after="0" w:afterAutospacing="0"/>
            </w:pPr>
            <w:r>
              <w:t>duplex auto</w:t>
            </w:r>
          </w:p>
          <w:p w14:paraId="11BE1A40" w14:textId="77777777" w:rsidR="00996F2C" w:rsidRDefault="00996F2C" w:rsidP="00996F2C">
            <w:pPr>
              <w:pStyle w:val="NormalWeb"/>
              <w:spacing w:before="0" w:beforeAutospacing="0" w:after="0" w:afterAutospacing="0"/>
            </w:pPr>
            <w:r>
              <w:t>speed auto</w:t>
            </w:r>
          </w:p>
          <w:p w14:paraId="4501BAC7" w14:textId="3E1C62F8" w:rsidR="00996F2C" w:rsidRDefault="00996F2C" w:rsidP="00996F2C">
            <w:pPr>
              <w:pStyle w:val="NormalWeb"/>
              <w:spacing w:before="0" w:beforeAutospacing="0" w:after="0" w:afterAutospacing="0"/>
            </w:pPr>
          </w:p>
          <w:p w14:paraId="6E67409A" w14:textId="77777777" w:rsidR="00996F2C" w:rsidRDefault="00996F2C" w:rsidP="00996F2C">
            <w:pPr>
              <w:pStyle w:val="NormalWeb"/>
              <w:spacing w:before="0" w:beforeAutospacing="0" w:after="0" w:afterAutospacing="0"/>
            </w:pPr>
            <w:r>
              <w:t>interface GigabitEthernet0/0/1.60</w:t>
            </w:r>
          </w:p>
          <w:p w14:paraId="0A264BC2" w14:textId="77777777" w:rsidR="00996F2C" w:rsidRDefault="00996F2C" w:rsidP="00996F2C">
            <w:pPr>
              <w:pStyle w:val="NormalWeb"/>
              <w:spacing w:before="0" w:beforeAutospacing="0" w:after="0" w:afterAutospacing="0"/>
            </w:pPr>
            <w:r>
              <w:t>encapsulation dot1Q 60</w:t>
            </w:r>
          </w:p>
          <w:p w14:paraId="7A351608" w14:textId="77777777" w:rsidR="00996F2C" w:rsidRDefault="00996F2C" w:rsidP="00996F2C">
            <w:pPr>
              <w:pStyle w:val="NormalWeb"/>
              <w:spacing w:before="0" w:beforeAutospacing="0" w:after="0" w:afterAutospacing="0"/>
            </w:pPr>
            <w:r>
              <w:t>ip address 192.168.60.1 255.255.255.0</w:t>
            </w:r>
          </w:p>
          <w:p w14:paraId="619B38D3" w14:textId="73813007" w:rsidR="00996F2C" w:rsidRDefault="00996F2C" w:rsidP="00996F2C">
            <w:pPr>
              <w:pStyle w:val="NormalWeb"/>
              <w:spacing w:before="0" w:beforeAutospacing="0" w:after="0" w:afterAutospacing="0"/>
            </w:pPr>
          </w:p>
          <w:p w14:paraId="1ADFE3AD" w14:textId="77777777" w:rsidR="00996F2C" w:rsidRDefault="00996F2C" w:rsidP="00996F2C">
            <w:pPr>
              <w:pStyle w:val="NormalWeb"/>
              <w:spacing w:before="0" w:beforeAutospacing="0" w:after="0" w:afterAutospacing="0"/>
            </w:pPr>
            <w:r>
              <w:t>interface GigabitEthernet0/0/1.70</w:t>
            </w:r>
          </w:p>
          <w:p w14:paraId="1A2E2257" w14:textId="77777777" w:rsidR="00996F2C" w:rsidRDefault="00996F2C" w:rsidP="00996F2C">
            <w:pPr>
              <w:pStyle w:val="NormalWeb"/>
              <w:spacing w:before="0" w:beforeAutospacing="0" w:after="0" w:afterAutospacing="0"/>
            </w:pPr>
            <w:r>
              <w:t>encapsulation dot1Q 70</w:t>
            </w:r>
          </w:p>
          <w:p w14:paraId="76E829CF" w14:textId="77777777" w:rsidR="00996F2C" w:rsidRDefault="00996F2C" w:rsidP="00996F2C">
            <w:pPr>
              <w:pStyle w:val="NormalWeb"/>
              <w:spacing w:before="0" w:beforeAutospacing="0" w:after="0" w:afterAutospacing="0"/>
            </w:pPr>
            <w:r>
              <w:t>ip address 192.168.70.1 255.255.255.0</w:t>
            </w:r>
          </w:p>
          <w:p w14:paraId="4398F1F8" w14:textId="724F9E84" w:rsidR="00996F2C" w:rsidRDefault="00996F2C" w:rsidP="00996F2C">
            <w:pPr>
              <w:pStyle w:val="NormalWeb"/>
              <w:spacing w:before="0" w:beforeAutospacing="0" w:after="0" w:afterAutospacing="0"/>
            </w:pPr>
          </w:p>
          <w:p w14:paraId="5D879607" w14:textId="77777777" w:rsidR="00996F2C" w:rsidRDefault="00996F2C" w:rsidP="00996F2C">
            <w:pPr>
              <w:pStyle w:val="NormalWeb"/>
              <w:spacing w:before="0" w:beforeAutospacing="0" w:after="0" w:afterAutospacing="0"/>
            </w:pPr>
            <w:r>
              <w:t>interface GigabitEthernet0/0/1.80</w:t>
            </w:r>
          </w:p>
          <w:p w14:paraId="359369B4" w14:textId="77777777" w:rsidR="00996F2C" w:rsidRDefault="00996F2C" w:rsidP="00996F2C">
            <w:pPr>
              <w:pStyle w:val="NormalWeb"/>
              <w:spacing w:before="0" w:beforeAutospacing="0" w:after="0" w:afterAutospacing="0"/>
            </w:pPr>
            <w:r>
              <w:t>encapsulation dot1Q 80</w:t>
            </w:r>
          </w:p>
          <w:p w14:paraId="1C50160F" w14:textId="61EA6726" w:rsidR="00996F2C" w:rsidRDefault="00996F2C" w:rsidP="00996F2C">
            <w:pPr>
              <w:pStyle w:val="NormalWeb"/>
              <w:spacing w:before="0" w:beforeAutospacing="0" w:after="0" w:afterAutospacing="0"/>
            </w:pPr>
            <w:r>
              <w:t>ip address 192.168.80.1 255.255.255.0</w:t>
            </w:r>
          </w:p>
          <w:p w14:paraId="78840028" w14:textId="77777777" w:rsidR="00996F2C" w:rsidRDefault="00996F2C" w:rsidP="00996F2C">
            <w:pPr>
              <w:pStyle w:val="NormalWeb"/>
              <w:spacing w:before="0" w:beforeAutospacing="0" w:after="0" w:afterAutospacing="0"/>
            </w:pPr>
          </w:p>
          <w:p w14:paraId="476AFFE9" w14:textId="77777777" w:rsidR="00996F2C" w:rsidRDefault="00996F2C" w:rsidP="00996F2C">
            <w:pPr>
              <w:pStyle w:val="NormalWeb"/>
              <w:spacing w:before="0" w:beforeAutospacing="0" w:after="0" w:afterAutospacing="0"/>
            </w:pPr>
            <w:r>
              <w:t>interface GigabitEthernet0/0/1.90</w:t>
            </w:r>
          </w:p>
          <w:p w14:paraId="6EE86BE7" w14:textId="77777777" w:rsidR="00996F2C" w:rsidRDefault="00996F2C" w:rsidP="00996F2C">
            <w:pPr>
              <w:pStyle w:val="NormalWeb"/>
              <w:spacing w:before="0" w:beforeAutospacing="0" w:after="0" w:afterAutospacing="0"/>
            </w:pPr>
            <w:r>
              <w:t>encapsulation dot1Q 90</w:t>
            </w:r>
          </w:p>
          <w:p w14:paraId="65806A16" w14:textId="7B06F930" w:rsidR="00996F2C" w:rsidRDefault="00996F2C" w:rsidP="00996F2C">
            <w:pPr>
              <w:pStyle w:val="NormalWeb"/>
              <w:spacing w:before="0" w:beforeAutospacing="0" w:after="0" w:afterAutospacing="0"/>
            </w:pPr>
            <w:r>
              <w:t>ip address 192.168.90.1 255.255.255.0</w:t>
            </w:r>
          </w:p>
          <w:p w14:paraId="55928D9D" w14:textId="77777777" w:rsidR="00996F2C" w:rsidRDefault="00996F2C" w:rsidP="00996F2C">
            <w:pPr>
              <w:pStyle w:val="NormalWeb"/>
              <w:spacing w:before="0" w:beforeAutospacing="0" w:after="0" w:afterAutospacing="0"/>
            </w:pPr>
          </w:p>
          <w:p w14:paraId="6F5D7CDA" w14:textId="77777777" w:rsidR="00996F2C" w:rsidRDefault="00996F2C" w:rsidP="00996F2C">
            <w:pPr>
              <w:pStyle w:val="NormalWeb"/>
              <w:spacing w:before="0" w:beforeAutospacing="0" w:after="0" w:afterAutospacing="0"/>
            </w:pPr>
            <w:r>
              <w:t>interface GigabitEthernet0/0/1.100</w:t>
            </w:r>
          </w:p>
          <w:p w14:paraId="708BBB97" w14:textId="77777777" w:rsidR="00996F2C" w:rsidRDefault="00996F2C" w:rsidP="00996F2C">
            <w:pPr>
              <w:pStyle w:val="NormalWeb"/>
              <w:spacing w:before="0" w:beforeAutospacing="0" w:after="0" w:afterAutospacing="0"/>
            </w:pPr>
            <w:r>
              <w:t>encapsulation dot1Q 100</w:t>
            </w:r>
          </w:p>
          <w:p w14:paraId="2BC75E15" w14:textId="3BA88E8F" w:rsidR="00996F2C" w:rsidRDefault="00996F2C" w:rsidP="00996F2C">
            <w:pPr>
              <w:rPr>
                <w:color w:val="000000" w:themeColor="text1"/>
              </w:rPr>
            </w:pPr>
            <w:r>
              <w:t>ip address 192.168.100.1 255.255.255.0</w:t>
            </w:r>
          </w:p>
          <w:p w14:paraId="7E8CA2BB" w14:textId="77777777" w:rsidR="00996F2C" w:rsidRPr="00996F2C" w:rsidRDefault="00996F2C" w:rsidP="000A6510">
            <w:pPr>
              <w:rPr>
                <w:color w:val="000000" w:themeColor="text1"/>
              </w:rPr>
            </w:pPr>
          </w:p>
          <w:p w14:paraId="085038A6" w14:textId="423DC787" w:rsidR="006314A0" w:rsidRDefault="006314A0" w:rsidP="000A6510">
            <w:pPr>
              <w:rPr>
                <w:color w:val="000000" w:themeColor="text1"/>
                <w:u w:val="single"/>
              </w:rPr>
            </w:pPr>
            <w:r w:rsidRPr="00C92286">
              <w:rPr>
                <w:color w:val="000000" w:themeColor="text1"/>
                <w:u w:val="single"/>
              </w:rPr>
              <w:t xml:space="preserve">Cấu hình </w:t>
            </w:r>
            <w:r w:rsidR="00996F2C">
              <w:rPr>
                <w:color w:val="000000" w:themeColor="text1"/>
                <w:u w:val="single"/>
              </w:rPr>
              <w:t>định tuyến RIP</w:t>
            </w:r>
            <w:r>
              <w:rPr>
                <w:color w:val="000000" w:themeColor="text1"/>
                <w:u w:val="single"/>
              </w:rPr>
              <w:t>:</w:t>
            </w:r>
          </w:p>
          <w:p w14:paraId="0D994A54" w14:textId="77777777" w:rsidR="00996F2C" w:rsidRDefault="00996F2C" w:rsidP="00996F2C">
            <w:pPr>
              <w:pStyle w:val="NormalWeb"/>
              <w:spacing w:before="0" w:beforeAutospacing="0" w:after="0" w:afterAutospacing="0"/>
            </w:pPr>
            <w:r>
              <w:lastRenderedPageBreak/>
              <w:t>router rip</w:t>
            </w:r>
          </w:p>
          <w:p w14:paraId="4CC53AE7" w14:textId="77777777" w:rsidR="00996F2C" w:rsidRDefault="00996F2C" w:rsidP="00996F2C">
            <w:pPr>
              <w:pStyle w:val="NormalWeb"/>
              <w:spacing w:before="0" w:beforeAutospacing="0" w:after="0" w:afterAutospacing="0"/>
            </w:pPr>
            <w:r>
              <w:t>version 2</w:t>
            </w:r>
          </w:p>
          <w:p w14:paraId="45718736" w14:textId="77777777" w:rsidR="00996F2C" w:rsidRDefault="00996F2C" w:rsidP="00996F2C">
            <w:pPr>
              <w:pStyle w:val="NormalWeb"/>
              <w:spacing w:before="0" w:beforeAutospacing="0" w:after="0" w:afterAutospacing="0"/>
            </w:pPr>
            <w:r>
              <w:t>network 10.0.0.0</w:t>
            </w:r>
          </w:p>
          <w:p w14:paraId="2F5CED8C" w14:textId="77777777" w:rsidR="00996F2C" w:rsidRDefault="00996F2C" w:rsidP="00996F2C">
            <w:pPr>
              <w:pStyle w:val="NormalWeb"/>
              <w:spacing w:before="0" w:beforeAutospacing="0" w:after="0" w:afterAutospacing="0"/>
            </w:pPr>
            <w:r>
              <w:t>network 172.10.0.0</w:t>
            </w:r>
          </w:p>
          <w:p w14:paraId="1B11DFEA" w14:textId="77777777" w:rsidR="00996F2C" w:rsidRDefault="00996F2C" w:rsidP="00996F2C">
            <w:pPr>
              <w:pStyle w:val="NormalWeb"/>
              <w:spacing w:before="0" w:beforeAutospacing="0" w:after="0" w:afterAutospacing="0"/>
            </w:pPr>
            <w:r>
              <w:t>network 172.168.0.0</w:t>
            </w:r>
          </w:p>
          <w:p w14:paraId="17C7D57F" w14:textId="77777777" w:rsidR="00996F2C" w:rsidRDefault="00996F2C" w:rsidP="00996F2C">
            <w:pPr>
              <w:pStyle w:val="NormalWeb"/>
              <w:spacing w:before="0" w:beforeAutospacing="0" w:after="0" w:afterAutospacing="0"/>
            </w:pPr>
            <w:r>
              <w:t>network 192.168.10.0</w:t>
            </w:r>
          </w:p>
          <w:p w14:paraId="68563988" w14:textId="77777777" w:rsidR="00996F2C" w:rsidRDefault="00996F2C" w:rsidP="00996F2C">
            <w:pPr>
              <w:pStyle w:val="NormalWeb"/>
              <w:spacing w:before="0" w:beforeAutospacing="0" w:after="0" w:afterAutospacing="0"/>
            </w:pPr>
            <w:r>
              <w:t>network 192.168.20.0</w:t>
            </w:r>
          </w:p>
          <w:p w14:paraId="4EEA12C9" w14:textId="77777777" w:rsidR="00996F2C" w:rsidRDefault="00996F2C" w:rsidP="00996F2C">
            <w:pPr>
              <w:pStyle w:val="NormalWeb"/>
              <w:spacing w:before="0" w:beforeAutospacing="0" w:after="0" w:afterAutospacing="0"/>
            </w:pPr>
            <w:r>
              <w:t>network 192.168.30.0</w:t>
            </w:r>
          </w:p>
          <w:p w14:paraId="04DF96F1" w14:textId="77777777" w:rsidR="00996F2C" w:rsidRDefault="00996F2C" w:rsidP="00996F2C">
            <w:pPr>
              <w:pStyle w:val="NormalWeb"/>
              <w:spacing w:before="0" w:beforeAutospacing="0" w:after="0" w:afterAutospacing="0"/>
            </w:pPr>
            <w:r>
              <w:t>network 192.168.40.0</w:t>
            </w:r>
          </w:p>
          <w:p w14:paraId="10AE60F0" w14:textId="77777777" w:rsidR="00996F2C" w:rsidRDefault="00996F2C" w:rsidP="00996F2C">
            <w:pPr>
              <w:pStyle w:val="NormalWeb"/>
              <w:spacing w:before="0" w:beforeAutospacing="0" w:after="0" w:afterAutospacing="0"/>
            </w:pPr>
            <w:r>
              <w:t>network 192.168.50.0</w:t>
            </w:r>
          </w:p>
          <w:p w14:paraId="0CC9924F" w14:textId="77777777" w:rsidR="00996F2C" w:rsidRDefault="00996F2C" w:rsidP="00996F2C">
            <w:pPr>
              <w:pStyle w:val="NormalWeb"/>
              <w:spacing w:before="0" w:beforeAutospacing="0" w:after="0" w:afterAutospacing="0"/>
            </w:pPr>
            <w:r>
              <w:t>network 192.168.60.0</w:t>
            </w:r>
          </w:p>
          <w:p w14:paraId="2BFEA03D" w14:textId="77777777" w:rsidR="00996F2C" w:rsidRDefault="00996F2C" w:rsidP="00996F2C">
            <w:pPr>
              <w:pStyle w:val="NormalWeb"/>
              <w:spacing w:before="0" w:beforeAutospacing="0" w:after="0" w:afterAutospacing="0"/>
            </w:pPr>
            <w:r>
              <w:t>network 192.168.70.0</w:t>
            </w:r>
          </w:p>
          <w:p w14:paraId="62561F32" w14:textId="77777777" w:rsidR="00996F2C" w:rsidRDefault="00996F2C" w:rsidP="00996F2C">
            <w:pPr>
              <w:pStyle w:val="NormalWeb"/>
              <w:spacing w:before="0" w:beforeAutospacing="0" w:after="0" w:afterAutospacing="0"/>
            </w:pPr>
            <w:r>
              <w:t>network 192.168.80.0</w:t>
            </w:r>
          </w:p>
          <w:p w14:paraId="1CF7B59B" w14:textId="77777777" w:rsidR="00996F2C" w:rsidRDefault="00996F2C" w:rsidP="00996F2C">
            <w:pPr>
              <w:pStyle w:val="NormalWeb"/>
              <w:spacing w:before="0" w:beforeAutospacing="0" w:after="0" w:afterAutospacing="0"/>
            </w:pPr>
            <w:r>
              <w:t>network 192.168.90.0</w:t>
            </w:r>
          </w:p>
          <w:p w14:paraId="65FEB91F" w14:textId="77777777" w:rsidR="00996F2C" w:rsidRDefault="00996F2C" w:rsidP="00996F2C">
            <w:pPr>
              <w:pStyle w:val="NormalWeb"/>
              <w:spacing w:before="0" w:beforeAutospacing="0" w:after="0" w:afterAutospacing="0"/>
            </w:pPr>
            <w:r>
              <w:t>network 192.168.100.0</w:t>
            </w:r>
          </w:p>
          <w:p w14:paraId="7810D4D7" w14:textId="77777777" w:rsidR="00996F2C" w:rsidRDefault="00996F2C" w:rsidP="00996F2C">
            <w:pPr>
              <w:pStyle w:val="NormalWeb"/>
              <w:spacing w:before="0" w:beforeAutospacing="0" w:after="0" w:afterAutospacing="0"/>
            </w:pPr>
            <w:r>
              <w:t>network 192.168.101.0</w:t>
            </w:r>
          </w:p>
          <w:p w14:paraId="38C2429A" w14:textId="77777777" w:rsidR="00996F2C" w:rsidRDefault="00996F2C" w:rsidP="00996F2C">
            <w:pPr>
              <w:pStyle w:val="NormalWeb"/>
              <w:spacing w:before="0" w:beforeAutospacing="0" w:after="0" w:afterAutospacing="0"/>
            </w:pPr>
            <w:r>
              <w:t>network 192.168.102.0</w:t>
            </w:r>
          </w:p>
          <w:p w14:paraId="5D73383E" w14:textId="5B63EE93" w:rsidR="006814C7" w:rsidRPr="00996F2C" w:rsidRDefault="00996F2C" w:rsidP="000A6510">
            <w:r>
              <w:t>network 203.0.113.0</w:t>
            </w:r>
          </w:p>
        </w:tc>
      </w:tr>
    </w:tbl>
    <w:p w14:paraId="217F5350" w14:textId="77777777" w:rsidR="002E7DA2" w:rsidRPr="002E7DA2" w:rsidRDefault="002E7DA2" w:rsidP="002E7DA2"/>
    <w:p w14:paraId="27312F5A" w14:textId="08CADA7E" w:rsidR="002E7DA2" w:rsidRDefault="002E7DA2" w:rsidP="004430BB">
      <w:pPr>
        <w:pStyle w:val="Heading2"/>
        <w:ind w:hanging="720"/>
      </w:pPr>
      <w:bookmarkStart w:id="34" w:name="_Toc134275455"/>
      <w:r>
        <w:t xml:space="preserve">Cấu hình </w:t>
      </w:r>
      <w:r w:rsidR="00910EC8">
        <w:t>Router_VOICE</w:t>
      </w:r>
      <w:bookmarkEnd w:id="34"/>
    </w:p>
    <w:tbl>
      <w:tblPr>
        <w:tblStyle w:val="TableGrid"/>
        <w:tblW w:w="0" w:type="auto"/>
        <w:tblInd w:w="576" w:type="dxa"/>
        <w:tblLook w:val="04A0" w:firstRow="1" w:lastRow="0" w:firstColumn="1" w:lastColumn="0" w:noHBand="0" w:noVBand="1"/>
      </w:tblPr>
      <w:tblGrid>
        <w:gridCol w:w="8535"/>
      </w:tblGrid>
      <w:tr w:rsidR="00BA733D" w:rsidRPr="00C92286" w14:paraId="1E7E1467" w14:textId="77777777" w:rsidTr="000A6510">
        <w:trPr>
          <w:trHeight w:val="1692"/>
        </w:trPr>
        <w:tc>
          <w:tcPr>
            <w:tcW w:w="9372" w:type="dxa"/>
          </w:tcPr>
          <w:p w14:paraId="74499208" w14:textId="77777777" w:rsidR="00910EC8" w:rsidRPr="00910EC8" w:rsidRDefault="00910EC8" w:rsidP="00910EC8">
            <w:pPr>
              <w:rPr>
                <w:color w:val="000000" w:themeColor="text1"/>
                <w:u w:val="single"/>
              </w:rPr>
            </w:pPr>
            <w:r w:rsidRPr="00910EC8">
              <w:rPr>
                <w:color w:val="000000" w:themeColor="text1"/>
                <w:u w:val="single"/>
              </w:rPr>
              <w:t>Cấu hình IP không được sử  trong từng VLAN:</w:t>
            </w:r>
          </w:p>
          <w:p w14:paraId="55600831" w14:textId="77777777" w:rsidR="00910EC8" w:rsidRDefault="00910EC8" w:rsidP="00910EC8">
            <w:pPr>
              <w:pStyle w:val="NormalWeb"/>
              <w:spacing w:before="0" w:beforeAutospacing="0" w:after="0" w:afterAutospacing="0"/>
            </w:pPr>
            <w:r>
              <w:t>ip dhcp excluded-address 192.168.101.1 192.168.101.5</w:t>
            </w:r>
          </w:p>
          <w:p w14:paraId="2FF269AE" w14:textId="60272C85" w:rsidR="00910EC8" w:rsidRPr="00996F2C" w:rsidRDefault="00910EC8" w:rsidP="00910EC8">
            <w:pPr>
              <w:rPr>
                <w:color w:val="000000" w:themeColor="text1"/>
              </w:rPr>
            </w:pPr>
            <w:r>
              <w:t>ip dhcp excluded-address 192.168.102.1 192.168.102.5</w:t>
            </w:r>
          </w:p>
          <w:p w14:paraId="01CCF701" w14:textId="77777777" w:rsidR="00910EC8" w:rsidRPr="00996F2C" w:rsidRDefault="00910EC8" w:rsidP="00910EC8">
            <w:pPr>
              <w:rPr>
                <w:color w:val="000000" w:themeColor="text1"/>
              </w:rPr>
            </w:pPr>
          </w:p>
          <w:p w14:paraId="2F2C9D15" w14:textId="77777777" w:rsidR="00910EC8" w:rsidRPr="00996F2C" w:rsidRDefault="00910EC8" w:rsidP="00910EC8">
            <w:pPr>
              <w:rPr>
                <w:color w:val="000000" w:themeColor="text1"/>
                <w:u w:val="single"/>
              </w:rPr>
            </w:pPr>
            <w:r w:rsidRPr="00996F2C">
              <w:rPr>
                <w:color w:val="000000" w:themeColor="text1"/>
                <w:u w:val="single"/>
              </w:rPr>
              <w:t>Cấu hình DHCP Pool c</w:t>
            </w:r>
            <w:r>
              <w:rPr>
                <w:color w:val="000000" w:themeColor="text1"/>
                <w:u w:val="single"/>
              </w:rPr>
              <w:t>ho từng VLAN:</w:t>
            </w:r>
          </w:p>
          <w:p w14:paraId="5EAB0435" w14:textId="77777777" w:rsidR="00910EC8" w:rsidRDefault="00910EC8" w:rsidP="00910EC8">
            <w:pPr>
              <w:pStyle w:val="NormalWeb"/>
              <w:spacing w:before="0" w:beforeAutospacing="0" w:after="0" w:afterAutospacing="0"/>
            </w:pPr>
            <w:r>
              <w:t>ip dhcp pool DATA10</w:t>
            </w:r>
          </w:p>
          <w:p w14:paraId="61CD4888" w14:textId="77777777" w:rsidR="00910EC8" w:rsidRDefault="00910EC8" w:rsidP="00910EC8">
            <w:pPr>
              <w:pStyle w:val="NormalWeb"/>
              <w:spacing w:before="0" w:beforeAutospacing="0" w:after="0" w:afterAutospacing="0"/>
            </w:pPr>
            <w:r>
              <w:t>network 192.168.101.0 255.255.255.0</w:t>
            </w:r>
          </w:p>
          <w:p w14:paraId="1B647D19" w14:textId="77777777" w:rsidR="00910EC8" w:rsidRDefault="00910EC8" w:rsidP="00910EC8">
            <w:pPr>
              <w:pStyle w:val="NormalWeb"/>
              <w:spacing w:before="0" w:beforeAutospacing="0" w:after="0" w:afterAutospacing="0"/>
            </w:pPr>
            <w:r>
              <w:t>default-router 192.168.101.1</w:t>
            </w:r>
          </w:p>
          <w:p w14:paraId="791FECF0" w14:textId="77777777" w:rsidR="00910EC8" w:rsidRDefault="00910EC8" w:rsidP="00910EC8">
            <w:pPr>
              <w:pStyle w:val="NormalWeb"/>
              <w:spacing w:before="0" w:beforeAutospacing="0" w:after="0" w:afterAutospacing="0"/>
            </w:pPr>
            <w:r>
              <w:t>ip dhcp pool VOICE20</w:t>
            </w:r>
          </w:p>
          <w:p w14:paraId="58D1B09E" w14:textId="77777777" w:rsidR="00910EC8" w:rsidRDefault="00910EC8" w:rsidP="00910EC8">
            <w:pPr>
              <w:pStyle w:val="NormalWeb"/>
              <w:spacing w:before="0" w:beforeAutospacing="0" w:after="0" w:afterAutospacing="0"/>
            </w:pPr>
            <w:r>
              <w:t>network 192.168.102.0 255.255.255.0</w:t>
            </w:r>
          </w:p>
          <w:p w14:paraId="7F7179EE" w14:textId="77777777" w:rsidR="00910EC8" w:rsidRDefault="00910EC8" w:rsidP="00910EC8">
            <w:pPr>
              <w:pStyle w:val="NormalWeb"/>
              <w:spacing w:before="0" w:beforeAutospacing="0" w:after="0" w:afterAutospacing="0"/>
            </w:pPr>
            <w:r>
              <w:t>default-router 192.168.102.1</w:t>
            </w:r>
          </w:p>
          <w:p w14:paraId="685EF3C4" w14:textId="3F5FAC2D" w:rsidR="00910EC8" w:rsidRDefault="00910EC8" w:rsidP="00910EC8">
            <w:r>
              <w:t>option 150 ip 192.168.102.1</w:t>
            </w:r>
          </w:p>
          <w:p w14:paraId="1DBA9420" w14:textId="77777777" w:rsidR="00910EC8" w:rsidRDefault="00910EC8" w:rsidP="00910EC8"/>
          <w:p w14:paraId="19D15503" w14:textId="77777777" w:rsidR="00910EC8" w:rsidRPr="00996F2C" w:rsidRDefault="00910EC8" w:rsidP="00910EC8">
            <w:pPr>
              <w:rPr>
                <w:color w:val="000000" w:themeColor="text1"/>
                <w:u w:val="single"/>
              </w:rPr>
            </w:pPr>
            <w:r w:rsidRPr="00996F2C">
              <w:rPr>
                <w:u w:val="single"/>
              </w:rPr>
              <w:t>Cấu hình VLAN:</w:t>
            </w:r>
          </w:p>
          <w:p w14:paraId="61171167" w14:textId="77777777" w:rsidR="00910EC8" w:rsidRDefault="00910EC8" w:rsidP="00910EC8">
            <w:pPr>
              <w:pStyle w:val="NormalWeb"/>
              <w:spacing w:before="0" w:beforeAutospacing="0" w:after="0" w:afterAutospacing="0"/>
            </w:pPr>
            <w:r>
              <w:t>interface FastEthernet0/0.101</w:t>
            </w:r>
          </w:p>
          <w:p w14:paraId="4D0379B4" w14:textId="77777777" w:rsidR="00910EC8" w:rsidRDefault="00910EC8" w:rsidP="00910EC8">
            <w:pPr>
              <w:pStyle w:val="NormalWeb"/>
              <w:spacing w:before="0" w:beforeAutospacing="0" w:after="0" w:afterAutospacing="0"/>
            </w:pPr>
            <w:r>
              <w:t>encapsulation dot1Q 101</w:t>
            </w:r>
          </w:p>
          <w:p w14:paraId="1960CDB4" w14:textId="77777777" w:rsidR="00910EC8" w:rsidRDefault="00910EC8" w:rsidP="00910EC8">
            <w:pPr>
              <w:pStyle w:val="NormalWeb"/>
              <w:spacing w:before="0" w:beforeAutospacing="0" w:after="0" w:afterAutospacing="0"/>
            </w:pPr>
            <w:r>
              <w:t>ip address 192.168.101.1 255.255.255.0</w:t>
            </w:r>
          </w:p>
          <w:p w14:paraId="31C027AA" w14:textId="7A4E470D" w:rsidR="00910EC8" w:rsidRDefault="00910EC8" w:rsidP="00910EC8">
            <w:pPr>
              <w:pStyle w:val="NormalWeb"/>
              <w:spacing w:before="0" w:beforeAutospacing="0" w:after="0" w:afterAutospacing="0"/>
            </w:pPr>
          </w:p>
          <w:p w14:paraId="33BE8438" w14:textId="77777777" w:rsidR="00910EC8" w:rsidRDefault="00910EC8" w:rsidP="00910EC8">
            <w:pPr>
              <w:pStyle w:val="NormalWeb"/>
              <w:spacing w:before="0" w:beforeAutospacing="0" w:after="0" w:afterAutospacing="0"/>
            </w:pPr>
            <w:r>
              <w:t>interface FastEthernet0/0.102</w:t>
            </w:r>
          </w:p>
          <w:p w14:paraId="2EE31B8E" w14:textId="77777777" w:rsidR="00910EC8" w:rsidRDefault="00910EC8" w:rsidP="00910EC8">
            <w:pPr>
              <w:pStyle w:val="NormalWeb"/>
              <w:spacing w:before="0" w:beforeAutospacing="0" w:after="0" w:afterAutospacing="0"/>
            </w:pPr>
            <w:r>
              <w:t>encapsulation dot1Q 102</w:t>
            </w:r>
          </w:p>
          <w:p w14:paraId="27BDACDF" w14:textId="59A4EDCD" w:rsidR="00910EC8" w:rsidRPr="00996F2C" w:rsidRDefault="00910EC8" w:rsidP="00910EC8">
            <w:pPr>
              <w:rPr>
                <w:color w:val="000000" w:themeColor="text1"/>
              </w:rPr>
            </w:pPr>
            <w:r>
              <w:t>ip address 192.168.102.1 255.255.255.0</w:t>
            </w:r>
          </w:p>
          <w:p w14:paraId="329DBDB4" w14:textId="77777777" w:rsidR="00910EC8" w:rsidRDefault="00910EC8" w:rsidP="00910EC8">
            <w:pPr>
              <w:rPr>
                <w:color w:val="000000" w:themeColor="text1"/>
                <w:u w:val="single"/>
              </w:rPr>
            </w:pPr>
            <w:r w:rsidRPr="00C92286">
              <w:rPr>
                <w:color w:val="000000" w:themeColor="text1"/>
                <w:u w:val="single"/>
              </w:rPr>
              <w:t xml:space="preserve">Cấu hình </w:t>
            </w:r>
            <w:r>
              <w:rPr>
                <w:color w:val="000000" w:themeColor="text1"/>
                <w:u w:val="single"/>
              </w:rPr>
              <w:t>định tuyến RIP:</w:t>
            </w:r>
          </w:p>
          <w:p w14:paraId="5D7D17E0" w14:textId="77777777" w:rsidR="00910EC8" w:rsidRDefault="00910EC8" w:rsidP="00910EC8">
            <w:pPr>
              <w:pStyle w:val="NormalWeb"/>
              <w:spacing w:before="0" w:beforeAutospacing="0" w:after="0" w:afterAutospacing="0"/>
            </w:pPr>
            <w:r>
              <w:lastRenderedPageBreak/>
              <w:t>router rip</w:t>
            </w:r>
          </w:p>
          <w:p w14:paraId="2309CE88" w14:textId="77777777" w:rsidR="00910EC8" w:rsidRDefault="00910EC8" w:rsidP="00910EC8">
            <w:pPr>
              <w:pStyle w:val="NormalWeb"/>
              <w:spacing w:before="0" w:beforeAutospacing="0" w:after="0" w:afterAutospacing="0"/>
            </w:pPr>
            <w:r>
              <w:t>version 2</w:t>
            </w:r>
          </w:p>
          <w:p w14:paraId="4A450F4C" w14:textId="77777777" w:rsidR="00910EC8" w:rsidRDefault="00910EC8" w:rsidP="00910EC8">
            <w:pPr>
              <w:pStyle w:val="NormalWeb"/>
              <w:spacing w:before="0" w:beforeAutospacing="0" w:after="0" w:afterAutospacing="0"/>
            </w:pPr>
            <w:r>
              <w:t>network 172.168.0.0</w:t>
            </w:r>
          </w:p>
          <w:p w14:paraId="5668B2EC" w14:textId="77777777" w:rsidR="00910EC8" w:rsidRDefault="00910EC8" w:rsidP="00910EC8">
            <w:pPr>
              <w:pStyle w:val="NormalWeb"/>
              <w:spacing w:before="0" w:beforeAutospacing="0" w:after="0" w:afterAutospacing="0"/>
            </w:pPr>
            <w:r>
              <w:t>network 192.168.101.0</w:t>
            </w:r>
          </w:p>
          <w:p w14:paraId="700C2F43" w14:textId="09A4D92F" w:rsidR="00BA733D" w:rsidRPr="006814C7" w:rsidRDefault="00910EC8" w:rsidP="00910EC8">
            <w:pPr>
              <w:rPr>
                <w:color w:val="000000" w:themeColor="text1"/>
              </w:rPr>
            </w:pPr>
            <w:r>
              <w:t>network 192.168.102.0</w:t>
            </w:r>
          </w:p>
        </w:tc>
      </w:tr>
    </w:tbl>
    <w:p w14:paraId="5AC69CEA" w14:textId="77777777" w:rsidR="00BA733D" w:rsidRPr="00BA733D" w:rsidRDefault="00BA733D" w:rsidP="00BA733D"/>
    <w:p w14:paraId="3077FD62" w14:textId="22982E02" w:rsidR="002E7DA2" w:rsidRDefault="002E7DA2" w:rsidP="00BA733D">
      <w:pPr>
        <w:pStyle w:val="Heading2"/>
      </w:pPr>
      <w:bookmarkStart w:id="35" w:name="_Toc134275456"/>
      <w:r>
        <w:t xml:space="preserve">Cấu hình </w:t>
      </w:r>
      <w:r w:rsidR="00B95A73">
        <w:t>Router_Se</w:t>
      </w:r>
      <w:bookmarkEnd w:id="35"/>
    </w:p>
    <w:tbl>
      <w:tblPr>
        <w:tblStyle w:val="TableGrid"/>
        <w:tblW w:w="0" w:type="auto"/>
        <w:tblInd w:w="576" w:type="dxa"/>
        <w:tblLook w:val="04A0" w:firstRow="1" w:lastRow="0" w:firstColumn="1" w:lastColumn="0" w:noHBand="0" w:noVBand="1"/>
      </w:tblPr>
      <w:tblGrid>
        <w:gridCol w:w="8535"/>
      </w:tblGrid>
      <w:tr w:rsidR="00BA733D" w:rsidRPr="00C92286" w14:paraId="348F053D" w14:textId="77777777" w:rsidTr="000A6510">
        <w:trPr>
          <w:trHeight w:val="1692"/>
        </w:trPr>
        <w:tc>
          <w:tcPr>
            <w:tcW w:w="9372" w:type="dxa"/>
          </w:tcPr>
          <w:p w14:paraId="089F38D2" w14:textId="77777777" w:rsidR="00723B0B" w:rsidRPr="00C92286" w:rsidRDefault="00723B0B" w:rsidP="00723B0B">
            <w:pPr>
              <w:rPr>
                <w:color w:val="000000" w:themeColor="text1"/>
              </w:rPr>
            </w:pPr>
            <w:r w:rsidRPr="00C92286">
              <w:rPr>
                <w:color w:val="000000" w:themeColor="text1"/>
                <w:u w:val="single"/>
              </w:rPr>
              <w:t>Cấu hình Hostname</w:t>
            </w:r>
            <w:r w:rsidRPr="00C92286">
              <w:rPr>
                <w:color w:val="000000" w:themeColor="text1"/>
              </w:rPr>
              <w:t>:</w:t>
            </w:r>
          </w:p>
          <w:p w14:paraId="5F53736E" w14:textId="77777777" w:rsidR="00723B0B" w:rsidRPr="00C92286" w:rsidRDefault="00723B0B" w:rsidP="00723B0B">
            <w:pPr>
              <w:rPr>
                <w:color w:val="000000" w:themeColor="text1"/>
              </w:rPr>
            </w:pPr>
            <w:r w:rsidRPr="00C92286">
              <w:rPr>
                <w:color w:val="000000" w:themeColor="text1"/>
              </w:rPr>
              <w:t xml:space="preserve">configure t          </w:t>
            </w:r>
          </w:p>
          <w:p w14:paraId="1F802412" w14:textId="63BB0464" w:rsidR="00723B0B" w:rsidRDefault="00723B0B" w:rsidP="00723B0B">
            <w:r w:rsidRPr="00C92286">
              <w:rPr>
                <w:color w:val="000000" w:themeColor="text1"/>
              </w:rPr>
              <w:t xml:space="preserve">hostname </w:t>
            </w:r>
            <w:r>
              <w:t>Router_Se</w:t>
            </w:r>
          </w:p>
          <w:p w14:paraId="11F4899A" w14:textId="77777777" w:rsidR="00723B0B" w:rsidRPr="00C92286" w:rsidRDefault="00723B0B" w:rsidP="00723B0B">
            <w:pPr>
              <w:rPr>
                <w:color w:val="000000" w:themeColor="text1"/>
              </w:rPr>
            </w:pPr>
          </w:p>
          <w:p w14:paraId="6D4FA239" w14:textId="77777777" w:rsidR="00723B0B" w:rsidRPr="00C92286" w:rsidRDefault="00723B0B" w:rsidP="00723B0B">
            <w:pPr>
              <w:rPr>
                <w:color w:val="000000" w:themeColor="text1"/>
              </w:rPr>
            </w:pPr>
            <w:r w:rsidRPr="00C92286">
              <w:rPr>
                <w:color w:val="000000" w:themeColor="text1"/>
                <w:u w:val="single"/>
              </w:rPr>
              <w:t>Cấu hình Username, password</w:t>
            </w:r>
            <w:r w:rsidRPr="00C92286">
              <w:rPr>
                <w:color w:val="000000" w:themeColor="text1"/>
              </w:rPr>
              <w:t>:</w:t>
            </w:r>
          </w:p>
          <w:p w14:paraId="230F5746" w14:textId="62F565CA" w:rsidR="00723B0B" w:rsidRPr="00996F2C" w:rsidRDefault="00723B0B" w:rsidP="00723B0B">
            <w:pPr>
              <w:rPr>
                <w:color w:val="000000" w:themeColor="text1"/>
                <w:lang w:val="fr-FR"/>
              </w:rPr>
            </w:pPr>
            <w:r w:rsidRPr="00996F2C">
              <w:rPr>
                <w:color w:val="000000" w:themeColor="text1"/>
                <w:lang w:val="fr-FR"/>
              </w:rPr>
              <w:t xml:space="preserve">username </w:t>
            </w:r>
            <w:r w:rsidRPr="00BB3C61">
              <w:rPr>
                <w:lang w:val="fr-FR"/>
              </w:rPr>
              <w:t>Router_Se</w:t>
            </w:r>
            <w:r w:rsidRPr="00996F2C">
              <w:rPr>
                <w:color w:val="000000" w:themeColor="text1"/>
                <w:lang w:val="fr-FR"/>
              </w:rPr>
              <w:t xml:space="preserve"> password admin </w:t>
            </w:r>
          </w:p>
          <w:p w14:paraId="1E93E7EE" w14:textId="77777777" w:rsidR="00723B0B" w:rsidRPr="00996F2C" w:rsidRDefault="00723B0B" w:rsidP="00723B0B">
            <w:pPr>
              <w:rPr>
                <w:color w:val="000000" w:themeColor="text1"/>
                <w:lang w:val="fr-FR"/>
              </w:rPr>
            </w:pPr>
          </w:p>
          <w:p w14:paraId="2B356496" w14:textId="77777777" w:rsidR="00723B0B" w:rsidRPr="00C92286" w:rsidRDefault="00723B0B" w:rsidP="00723B0B">
            <w:pPr>
              <w:rPr>
                <w:color w:val="000000" w:themeColor="text1"/>
              </w:rPr>
            </w:pPr>
            <w:r w:rsidRPr="00C92286">
              <w:rPr>
                <w:color w:val="000000" w:themeColor="text1"/>
                <w:u w:val="single"/>
              </w:rPr>
              <w:t xml:space="preserve">Cấu hình </w:t>
            </w:r>
            <w:r>
              <w:rPr>
                <w:color w:val="000000" w:themeColor="text1"/>
                <w:u w:val="single"/>
              </w:rPr>
              <w:t>enable password, mã hóa mật khẩu</w:t>
            </w:r>
            <w:r w:rsidRPr="00C92286">
              <w:rPr>
                <w:color w:val="000000" w:themeColor="text1"/>
              </w:rPr>
              <w:t>:</w:t>
            </w:r>
          </w:p>
          <w:p w14:paraId="3A60A124" w14:textId="77777777" w:rsidR="00723B0B" w:rsidRPr="00723B0B" w:rsidRDefault="00723B0B" w:rsidP="00723B0B">
            <w:pPr>
              <w:rPr>
                <w:color w:val="000000" w:themeColor="text1"/>
              </w:rPr>
            </w:pPr>
            <w:r w:rsidRPr="00723B0B">
              <w:rPr>
                <w:color w:val="000000" w:themeColor="text1"/>
              </w:rPr>
              <w:t>enable password admin</w:t>
            </w:r>
          </w:p>
          <w:p w14:paraId="2812A2F8" w14:textId="77777777" w:rsidR="00723B0B" w:rsidRPr="00723B0B" w:rsidRDefault="00723B0B" w:rsidP="00723B0B">
            <w:pPr>
              <w:rPr>
                <w:color w:val="000000" w:themeColor="text1"/>
              </w:rPr>
            </w:pPr>
            <w:r w:rsidRPr="00723B0B">
              <w:rPr>
                <w:color w:val="000000" w:themeColor="text1"/>
              </w:rPr>
              <w:t>service password-encryption</w:t>
            </w:r>
          </w:p>
          <w:p w14:paraId="6E02C31B" w14:textId="77777777" w:rsidR="00723B0B" w:rsidRPr="00723B0B" w:rsidRDefault="00723B0B" w:rsidP="00723B0B">
            <w:pPr>
              <w:rPr>
                <w:color w:val="000000" w:themeColor="text1"/>
              </w:rPr>
            </w:pPr>
            <w:r w:rsidRPr="00723B0B">
              <w:rPr>
                <w:color w:val="000000" w:themeColor="text1"/>
              </w:rPr>
              <w:t>line con 0</w:t>
            </w:r>
          </w:p>
          <w:p w14:paraId="38447115" w14:textId="2EC55C03" w:rsidR="00723B0B" w:rsidRPr="00996F2C" w:rsidRDefault="00723B0B" w:rsidP="00723B0B">
            <w:pPr>
              <w:rPr>
                <w:color w:val="000000" w:themeColor="text1"/>
              </w:rPr>
            </w:pPr>
            <w:r w:rsidRPr="00723B0B">
              <w:rPr>
                <w:color w:val="000000" w:themeColor="text1"/>
              </w:rPr>
              <w:t>login local</w:t>
            </w:r>
          </w:p>
          <w:p w14:paraId="44B27C57" w14:textId="77777777" w:rsidR="00723B0B" w:rsidRPr="00996F2C" w:rsidRDefault="00723B0B" w:rsidP="00723B0B">
            <w:pPr>
              <w:rPr>
                <w:color w:val="000000" w:themeColor="text1"/>
              </w:rPr>
            </w:pPr>
          </w:p>
          <w:p w14:paraId="0E58E5DB" w14:textId="77777777" w:rsidR="00723B0B" w:rsidRDefault="00723B0B" w:rsidP="00723B0B">
            <w:pPr>
              <w:rPr>
                <w:color w:val="000000" w:themeColor="text1"/>
                <w:u w:val="single"/>
              </w:rPr>
            </w:pPr>
            <w:r w:rsidRPr="00C92286">
              <w:rPr>
                <w:color w:val="000000" w:themeColor="text1"/>
                <w:u w:val="single"/>
              </w:rPr>
              <w:t xml:space="preserve">Cấu hình </w:t>
            </w:r>
            <w:r>
              <w:rPr>
                <w:color w:val="000000" w:themeColor="text1"/>
                <w:u w:val="single"/>
              </w:rPr>
              <w:t>định tuyến RIP:</w:t>
            </w:r>
          </w:p>
          <w:p w14:paraId="6EAD30B1" w14:textId="77777777" w:rsidR="00BB3C61" w:rsidRDefault="00BB3C61" w:rsidP="00BB3C61">
            <w:pPr>
              <w:pStyle w:val="NormalWeb"/>
              <w:spacing w:before="0" w:beforeAutospacing="0" w:after="0" w:afterAutospacing="0"/>
            </w:pPr>
            <w:r>
              <w:t>router rip</w:t>
            </w:r>
          </w:p>
          <w:p w14:paraId="0531E161" w14:textId="77777777" w:rsidR="00BB3C61" w:rsidRDefault="00BB3C61" w:rsidP="00BB3C61">
            <w:pPr>
              <w:pStyle w:val="NormalWeb"/>
              <w:spacing w:before="0" w:beforeAutospacing="0" w:after="0" w:afterAutospacing="0"/>
            </w:pPr>
            <w:r>
              <w:t>version 2</w:t>
            </w:r>
          </w:p>
          <w:p w14:paraId="659FE914" w14:textId="77777777" w:rsidR="00BB3C61" w:rsidRDefault="00BB3C61" w:rsidP="00BB3C61">
            <w:pPr>
              <w:pStyle w:val="NormalWeb"/>
              <w:spacing w:before="0" w:beforeAutospacing="0" w:after="0" w:afterAutospacing="0"/>
            </w:pPr>
            <w:r>
              <w:t>network 10.0.0.0</w:t>
            </w:r>
          </w:p>
          <w:p w14:paraId="42BD8FDD" w14:textId="77777777" w:rsidR="00BB3C61" w:rsidRDefault="00BB3C61" w:rsidP="00BB3C61">
            <w:pPr>
              <w:pStyle w:val="NormalWeb"/>
              <w:spacing w:before="0" w:beforeAutospacing="0" w:after="0" w:afterAutospacing="0"/>
            </w:pPr>
            <w:r>
              <w:t>network 172.10.0.0</w:t>
            </w:r>
          </w:p>
          <w:p w14:paraId="74351C63" w14:textId="7D44E4D4" w:rsidR="00BA733D" w:rsidRPr="006814C7" w:rsidRDefault="00BB3C61" w:rsidP="00BB3C61">
            <w:pPr>
              <w:rPr>
                <w:color w:val="000000" w:themeColor="text1"/>
              </w:rPr>
            </w:pPr>
            <w:r>
              <w:t>network 203.0.113.0</w:t>
            </w:r>
          </w:p>
        </w:tc>
      </w:tr>
    </w:tbl>
    <w:p w14:paraId="30FDE270" w14:textId="4C7C531C" w:rsidR="00523744" w:rsidRDefault="00523744" w:rsidP="00523744">
      <w:pPr>
        <w:pStyle w:val="Heading2"/>
        <w:rPr>
          <w:noProof/>
        </w:rPr>
      </w:pPr>
      <w:bookmarkStart w:id="36" w:name="_Toc134275457"/>
      <w:r>
        <w:rPr>
          <w:noProof/>
        </w:rPr>
        <w:t>Cấu hình SW_Tang1:</w:t>
      </w:r>
      <w:bookmarkEnd w:id="36"/>
    </w:p>
    <w:tbl>
      <w:tblPr>
        <w:tblStyle w:val="TableGrid"/>
        <w:tblW w:w="0" w:type="auto"/>
        <w:tblInd w:w="576" w:type="dxa"/>
        <w:tblLook w:val="04A0" w:firstRow="1" w:lastRow="0" w:firstColumn="1" w:lastColumn="0" w:noHBand="0" w:noVBand="1"/>
      </w:tblPr>
      <w:tblGrid>
        <w:gridCol w:w="8535"/>
      </w:tblGrid>
      <w:tr w:rsidR="00523744" w:rsidRPr="00C92286" w14:paraId="2C860915" w14:textId="77777777" w:rsidTr="00C6457A">
        <w:trPr>
          <w:trHeight w:val="1692"/>
        </w:trPr>
        <w:tc>
          <w:tcPr>
            <w:tcW w:w="9372" w:type="dxa"/>
          </w:tcPr>
          <w:p w14:paraId="16E49DA9" w14:textId="77777777" w:rsidR="00523744" w:rsidRPr="00C92286" w:rsidRDefault="00523744" w:rsidP="00C6457A">
            <w:pPr>
              <w:rPr>
                <w:color w:val="000000" w:themeColor="text1"/>
              </w:rPr>
            </w:pPr>
            <w:r w:rsidRPr="00C92286">
              <w:rPr>
                <w:color w:val="000000" w:themeColor="text1"/>
                <w:u w:val="single"/>
              </w:rPr>
              <w:t>Cấu hình Hostname</w:t>
            </w:r>
            <w:r w:rsidRPr="00C92286">
              <w:rPr>
                <w:color w:val="000000" w:themeColor="text1"/>
              </w:rPr>
              <w:t>:</w:t>
            </w:r>
          </w:p>
          <w:p w14:paraId="5B810DFF" w14:textId="77777777" w:rsidR="00523744" w:rsidRPr="00C92286" w:rsidRDefault="00523744" w:rsidP="00C6457A">
            <w:pPr>
              <w:rPr>
                <w:color w:val="000000" w:themeColor="text1"/>
              </w:rPr>
            </w:pPr>
            <w:r w:rsidRPr="00C92286">
              <w:rPr>
                <w:color w:val="000000" w:themeColor="text1"/>
              </w:rPr>
              <w:t xml:space="preserve">configure t          </w:t>
            </w:r>
          </w:p>
          <w:p w14:paraId="6A04EA2D" w14:textId="2393711B" w:rsidR="00917CD3" w:rsidRPr="0049328E" w:rsidRDefault="00523744" w:rsidP="00917CD3">
            <w:pPr>
              <w:rPr>
                <w:noProof/>
              </w:rPr>
            </w:pPr>
            <w:r w:rsidRPr="00C92286">
              <w:rPr>
                <w:color w:val="000000" w:themeColor="text1"/>
              </w:rPr>
              <w:t xml:space="preserve">hostname </w:t>
            </w:r>
            <w:r>
              <w:rPr>
                <w:noProof/>
              </w:rPr>
              <w:t>SW_Tang1</w:t>
            </w:r>
          </w:p>
          <w:p w14:paraId="510376B8" w14:textId="77777777" w:rsidR="00917CD3" w:rsidRDefault="00917CD3" w:rsidP="00917CD3">
            <w:pPr>
              <w:rPr>
                <w:color w:val="000000" w:themeColor="text1"/>
                <w:u w:val="single"/>
                <w:lang w:val="fr-FR"/>
              </w:rPr>
            </w:pPr>
          </w:p>
          <w:p w14:paraId="7EE6C373" w14:textId="5998ABCB" w:rsidR="00917CD3" w:rsidRPr="00917CD3" w:rsidRDefault="00523744" w:rsidP="00917CD3">
            <w:pPr>
              <w:rPr>
                <w:color w:val="000000" w:themeColor="text1"/>
                <w:u w:val="single"/>
                <w:lang w:val="fr-FR"/>
              </w:rPr>
            </w:pPr>
            <w:r w:rsidRPr="00917CD3">
              <w:rPr>
                <w:color w:val="000000" w:themeColor="text1"/>
                <w:u w:val="single"/>
                <w:lang w:val="fr-FR"/>
              </w:rPr>
              <w:t xml:space="preserve">Cấu hình </w:t>
            </w:r>
            <w:r w:rsidR="009E2C65" w:rsidRPr="00917CD3">
              <w:rPr>
                <w:color w:val="000000" w:themeColor="text1"/>
                <w:u w:val="single"/>
                <w:lang w:val="fr-FR"/>
              </w:rPr>
              <w:t>E</w:t>
            </w:r>
            <w:r w:rsidR="007F64D4" w:rsidRPr="00917CD3">
              <w:rPr>
                <w:color w:val="000000" w:themeColor="text1"/>
                <w:u w:val="single"/>
                <w:lang w:val="fr-FR"/>
              </w:rPr>
              <w:t>therchannel</w:t>
            </w:r>
            <w:r w:rsidRPr="00917CD3">
              <w:rPr>
                <w:color w:val="000000" w:themeColor="text1"/>
                <w:u w:val="single"/>
                <w:lang w:val="fr-FR"/>
              </w:rPr>
              <w:t>:</w:t>
            </w:r>
          </w:p>
          <w:p w14:paraId="75E4FF0C" w14:textId="77777777" w:rsidR="00917CD3" w:rsidRPr="00917CD3" w:rsidRDefault="00917CD3" w:rsidP="00917CD3">
            <w:pPr>
              <w:pStyle w:val="NormalWeb"/>
              <w:spacing w:before="0" w:beforeAutospacing="0" w:after="0" w:afterAutospacing="0"/>
              <w:rPr>
                <w:lang w:val="fr-FR"/>
              </w:rPr>
            </w:pPr>
            <w:r w:rsidRPr="00917CD3">
              <w:rPr>
                <w:lang w:val="fr-FR"/>
              </w:rPr>
              <w:t>interface Port-channel4</w:t>
            </w:r>
          </w:p>
          <w:p w14:paraId="6D195B54" w14:textId="77777777" w:rsidR="00917CD3" w:rsidRPr="00917CD3" w:rsidRDefault="00917CD3" w:rsidP="00917CD3">
            <w:pPr>
              <w:pStyle w:val="NormalWeb"/>
              <w:spacing w:before="0" w:beforeAutospacing="0" w:after="0" w:afterAutospacing="0"/>
              <w:rPr>
                <w:lang w:val="fr-FR"/>
              </w:rPr>
            </w:pPr>
            <w:r w:rsidRPr="00917CD3">
              <w:rPr>
                <w:lang w:val="fr-FR"/>
              </w:rPr>
              <w:t>switchport trunk encapsulation dot1q</w:t>
            </w:r>
          </w:p>
          <w:p w14:paraId="00D19BFB" w14:textId="77777777" w:rsidR="00917CD3" w:rsidRPr="00917CD3" w:rsidRDefault="00917CD3" w:rsidP="00917CD3">
            <w:pPr>
              <w:pStyle w:val="NormalWeb"/>
              <w:spacing w:before="0" w:beforeAutospacing="0" w:after="0" w:afterAutospacing="0"/>
              <w:rPr>
                <w:lang w:val="fr-FR"/>
              </w:rPr>
            </w:pPr>
            <w:r w:rsidRPr="00917CD3">
              <w:rPr>
                <w:lang w:val="fr-FR"/>
              </w:rPr>
              <w:t>switchport mode trunk</w:t>
            </w:r>
          </w:p>
          <w:p w14:paraId="0459A668" w14:textId="23EAD4E1" w:rsidR="00917CD3" w:rsidRPr="00917CD3" w:rsidRDefault="00917CD3" w:rsidP="00917CD3">
            <w:pPr>
              <w:pStyle w:val="NormalWeb"/>
              <w:spacing w:before="0" w:beforeAutospacing="0" w:after="0" w:afterAutospacing="0"/>
              <w:rPr>
                <w:lang w:val="fr-FR"/>
              </w:rPr>
            </w:pPr>
          </w:p>
          <w:p w14:paraId="7E519C6D" w14:textId="77777777" w:rsidR="00917CD3" w:rsidRPr="00917CD3" w:rsidRDefault="00917CD3" w:rsidP="00917CD3">
            <w:pPr>
              <w:pStyle w:val="NormalWeb"/>
              <w:spacing w:before="0" w:beforeAutospacing="0" w:after="0" w:afterAutospacing="0"/>
              <w:rPr>
                <w:lang w:val="fr-FR"/>
              </w:rPr>
            </w:pPr>
            <w:r w:rsidRPr="00917CD3">
              <w:rPr>
                <w:lang w:val="fr-FR"/>
              </w:rPr>
              <w:t>interface Port-channel5</w:t>
            </w:r>
          </w:p>
          <w:p w14:paraId="1BEAF339" w14:textId="77777777" w:rsidR="00917CD3" w:rsidRPr="00917CD3" w:rsidRDefault="00917CD3" w:rsidP="00917CD3">
            <w:pPr>
              <w:pStyle w:val="NormalWeb"/>
              <w:spacing w:before="0" w:beforeAutospacing="0" w:after="0" w:afterAutospacing="0"/>
              <w:rPr>
                <w:lang w:val="fr-FR"/>
              </w:rPr>
            </w:pPr>
            <w:r w:rsidRPr="00917CD3">
              <w:rPr>
                <w:lang w:val="fr-FR"/>
              </w:rPr>
              <w:t>switchport trunk encapsulation dot1q</w:t>
            </w:r>
          </w:p>
          <w:p w14:paraId="1F81A268" w14:textId="77777777" w:rsidR="00917CD3" w:rsidRPr="00917CD3" w:rsidRDefault="00917CD3" w:rsidP="00917CD3">
            <w:pPr>
              <w:pStyle w:val="NormalWeb"/>
              <w:spacing w:before="0" w:beforeAutospacing="0" w:after="0" w:afterAutospacing="0"/>
              <w:rPr>
                <w:lang w:val="fr-FR"/>
              </w:rPr>
            </w:pPr>
            <w:r w:rsidRPr="00917CD3">
              <w:rPr>
                <w:lang w:val="fr-FR"/>
              </w:rPr>
              <w:t>switchport mode trunk</w:t>
            </w:r>
          </w:p>
          <w:p w14:paraId="4B403B4F" w14:textId="1D6AC3EB" w:rsidR="00917CD3" w:rsidRPr="00917CD3" w:rsidRDefault="00917CD3" w:rsidP="00917CD3">
            <w:pPr>
              <w:pStyle w:val="NormalWeb"/>
              <w:spacing w:before="0" w:beforeAutospacing="0" w:after="0" w:afterAutospacing="0"/>
              <w:rPr>
                <w:lang w:val="fr-FR"/>
              </w:rPr>
            </w:pPr>
          </w:p>
          <w:p w14:paraId="7A302322" w14:textId="77777777" w:rsidR="00917CD3" w:rsidRPr="00917CD3" w:rsidRDefault="00917CD3" w:rsidP="00917CD3">
            <w:pPr>
              <w:pStyle w:val="NormalWeb"/>
              <w:spacing w:before="0" w:beforeAutospacing="0" w:after="0" w:afterAutospacing="0"/>
              <w:rPr>
                <w:lang w:val="fr-FR"/>
              </w:rPr>
            </w:pPr>
            <w:r w:rsidRPr="00917CD3">
              <w:rPr>
                <w:lang w:val="fr-FR"/>
              </w:rPr>
              <w:t>interface Port-channel6</w:t>
            </w:r>
          </w:p>
          <w:p w14:paraId="23C0BC99" w14:textId="77777777" w:rsidR="00917CD3" w:rsidRPr="00917CD3" w:rsidRDefault="00917CD3" w:rsidP="00917CD3">
            <w:pPr>
              <w:pStyle w:val="NormalWeb"/>
              <w:spacing w:before="0" w:beforeAutospacing="0" w:after="0" w:afterAutospacing="0"/>
              <w:rPr>
                <w:lang w:val="fr-FR"/>
              </w:rPr>
            </w:pPr>
            <w:r w:rsidRPr="00917CD3">
              <w:rPr>
                <w:lang w:val="fr-FR"/>
              </w:rPr>
              <w:t>switchport trunk encapsulation dot1q</w:t>
            </w:r>
          </w:p>
          <w:p w14:paraId="34100D21" w14:textId="77777777" w:rsidR="00917CD3" w:rsidRPr="00917CD3" w:rsidRDefault="00917CD3" w:rsidP="00917CD3">
            <w:pPr>
              <w:pStyle w:val="NormalWeb"/>
              <w:spacing w:before="0" w:beforeAutospacing="0" w:after="0" w:afterAutospacing="0"/>
              <w:rPr>
                <w:lang w:val="fr-FR"/>
              </w:rPr>
            </w:pPr>
            <w:r w:rsidRPr="00917CD3">
              <w:rPr>
                <w:lang w:val="fr-FR"/>
              </w:rPr>
              <w:t>switchport mode trunk</w:t>
            </w:r>
          </w:p>
          <w:p w14:paraId="66D472C4" w14:textId="171F0E0D" w:rsidR="00917CD3" w:rsidRDefault="00917CD3" w:rsidP="00917CD3">
            <w:pPr>
              <w:pStyle w:val="NormalWeb"/>
              <w:spacing w:before="0" w:beforeAutospacing="0" w:after="0" w:afterAutospacing="0"/>
            </w:pPr>
          </w:p>
          <w:p w14:paraId="7F43C9DA" w14:textId="77777777" w:rsidR="00917CD3" w:rsidRDefault="00917CD3" w:rsidP="00917CD3">
            <w:pPr>
              <w:pStyle w:val="NormalWeb"/>
              <w:spacing w:before="0" w:beforeAutospacing="0" w:after="0" w:afterAutospacing="0"/>
            </w:pPr>
            <w:r>
              <w:t>interface FastEthernet0/1</w:t>
            </w:r>
          </w:p>
          <w:p w14:paraId="66A3ABAD" w14:textId="77777777" w:rsidR="00917CD3" w:rsidRDefault="00917CD3" w:rsidP="00917CD3">
            <w:pPr>
              <w:pStyle w:val="NormalWeb"/>
              <w:spacing w:before="0" w:beforeAutospacing="0" w:after="0" w:afterAutospacing="0"/>
            </w:pPr>
            <w:r>
              <w:t>switchport trunk encapsulation dot1q</w:t>
            </w:r>
          </w:p>
          <w:p w14:paraId="2FFDF2E0" w14:textId="77777777" w:rsidR="00917CD3" w:rsidRDefault="00917CD3" w:rsidP="00917CD3">
            <w:pPr>
              <w:pStyle w:val="NormalWeb"/>
              <w:spacing w:before="0" w:beforeAutospacing="0" w:after="0" w:afterAutospacing="0"/>
            </w:pPr>
            <w:r>
              <w:t>switchport mode trunk</w:t>
            </w:r>
          </w:p>
          <w:p w14:paraId="3C5B4BD9" w14:textId="77777777" w:rsidR="00917CD3" w:rsidRDefault="00917CD3" w:rsidP="00917CD3">
            <w:pPr>
              <w:pStyle w:val="NormalWeb"/>
              <w:spacing w:before="0" w:beforeAutospacing="0" w:after="0" w:afterAutospacing="0"/>
            </w:pPr>
            <w:r>
              <w:t>switchport nonegotiate</w:t>
            </w:r>
          </w:p>
          <w:p w14:paraId="14797AB0" w14:textId="0E36544B" w:rsidR="00917CD3" w:rsidRDefault="00917CD3" w:rsidP="00917CD3">
            <w:pPr>
              <w:pStyle w:val="NormalWeb"/>
              <w:spacing w:before="0" w:beforeAutospacing="0" w:after="0" w:afterAutospacing="0"/>
            </w:pPr>
          </w:p>
          <w:p w14:paraId="1364803E" w14:textId="77777777" w:rsidR="00917CD3" w:rsidRDefault="00917CD3" w:rsidP="00917CD3">
            <w:pPr>
              <w:pStyle w:val="NormalWeb"/>
              <w:spacing w:before="0" w:beforeAutospacing="0" w:after="0" w:afterAutospacing="0"/>
            </w:pPr>
            <w:r>
              <w:t>interface FastEthernet0/7</w:t>
            </w:r>
          </w:p>
          <w:p w14:paraId="119876E2" w14:textId="77777777" w:rsidR="00917CD3" w:rsidRDefault="00917CD3" w:rsidP="00917CD3">
            <w:pPr>
              <w:pStyle w:val="NormalWeb"/>
              <w:spacing w:before="0" w:beforeAutospacing="0" w:after="0" w:afterAutospacing="0"/>
            </w:pPr>
            <w:r>
              <w:t>switchport trunk encapsulation dot1q</w:t>
            </w:r>
          </w:p>
          <w:p w14:paraId="211583F6" w14:textId="77777777" w:rsidR="00917CD3" w:rsidRDefault="00917CD3" w:rsidP="00917CD3">
            <w:pPr>
              <w:pStyle w:val="NormalWeb"/>
              <w:spacing w:before="0" w:beforeAutospacing="0" w:after="0" w:afterAutospacing="0"/>
            </w:pPr>
            <w:r>
              <w:t>switchport mode trunk</w:t>
            </w:r>
          </w:p>
          <w:p w14:paraId="51742F43" w14:textId="77777777" w:rsidR="00917CD3" w:rsidRDefault="00917CD3" w:rsidP="00917CD3">
            <w:pPr>
              <w:pStyle w:val="NormalWeb"/>
              <w:spacing w:before="0" w:beforeAutospacing="0" w:after="0" w:afterAutospacing="0"/>
            </w:pPr>
            <w:r>
              <w:t>channel-group 3 mode on</w:t>
            </w:r>
          </w:p>
          <w:p w14:paraId="7145EE56" w14:textId="7869CEFA" w:rsidR="00917CD3" w:rsidRDefault="00917CD3" w:rsidP="00917CD3">
            <w:pPr>
              <w:pStyle w:val="NormalWeb"/>
              <w:spacing w:before="0" w:beforeAutospacing="0" w:after="0" w:afterAutospacing="0"/>
            </w:pPr>
          </w:p>
          <w:p w14:paraId="22D540A5" w14:textId="77777777" w:rsidR="00917CD3" w:rsidRDefault="00917CD3" w:rsidP="00917CD3">
            <w:pPr>
              <w:pStyle w:val="NormalWeb"/>
              <w:spacing w:before="0" w:beforeAutospacing="0" w:after="0" w:afterAutospacing="0"/>
            </w:pPr>
            <w:r>
              <w:t>interface FastEthernet0/8</w:t>
            </w:r>
          </w:p>
          <w:p w14:paraId="6A1DC6E4" w14:textId="77777777" w:rsidR="00917CD3" w:rsidRDefault="00917CD3" w:rsidP="00917CD3">
            <w:pPr>
              <w:pStyle w:val="NormalWeb"/>
              <w:spacing w:before="0" w:beforeAutospacing="0" w:after="0" w:afterAutospacing="0"/>
            </w:pPr>
            <w:r>
              <w:t>switchport trunk encapsulation dot1q</w:t>
            </w:r>
          </w:p>
          <w:p w14:paraId="13640793" w14:textId="77777777" w:rsidR="00917CD3" w:rsidRDefault="00917CD3" w:rsidP="00917CD3">
            <w:pPr>
              <w:pStyle w:val="NormalWeb"/>
              <w:spacing w:before="0" w:beforeAutospacing="0" w:after="0" w:afterAutospacing="0"/>
            </w:pPr>
            <w:r>
              <w:t>switchport mode trunk</w:t>
            </w:r>
          </w:p>
          <w:p w14:paraId="7F8357B5" w14:textId="77777777" w:rsidR="00917CD3" w:rsidRDefault="00917CD3" w:rsidP="00917CD3">
            <w:pPr>
              <w:pStyle w:val="NormalWeb"/>
              <w:spacing w:before="0" w:beforeAutospacing="0" w:after="0" w:afterAutospacing="0"/>
            </w:pPr>
            <w:r>
              <w:t>channel-group 4 mode on</w:t>
            </w:r>
          </w:p>
          <w:p w14:paraId="6CC8BBA1" w14:textId="05FA8FC3" w:rsidR="00917CD3" w:rsidRDefault="00917CD3" w:rsidP="00917CD3">
            <w:pPr>
              <w:pStyle w:val="NormalWeb"/>
              <w:spacing w:before="0" w:beforeAutospacing="0" w:after="0" w:afterAutospacing="0"/>
            </w:pPr>
          </w:p>
          <w:p w14:paraId="6BD2F982" w14:textId="77777777" w:rsidR="00917CD3" w:rsidRDefault="00917CD3" w:rsidP="00917CD3">
            <w:pPr>
              <w:pStyle w:val="NormalWeb"/>
              <w:spacing w:before="0" w:beforeAutospacing="0" w:after="0" w:afterAutospacing="0"/>
            </w:pPr>
            <w:r>
              <w:t>interface FastEthernet0/9</w:t>
            </w:r>
          </w:p>
          <w:p w14:paraId="17BAF155" w14:textId="77777777" w:rsidR="00917CD3" w:rsidRDefault="00917CD3" w:rsidP="00917CD3">
            <w:pPr>
              <w:pStyle w:val="NormalWeb"/>
              <w:spacing w:before="0" w:beforeAutospacing="0" w:after="0" w:afterAutospacing="0"/>
            </w:pPr>
            <w:r>
              <w:t>switchport trunk encapsulation dot1q</w:t>
            </w:r>
          </w:p>
          <w:p w14:paraId="79C8FC27" w14:textId="77777777" w:rsidR="00917CD3" w:rsidRDefault="00917CD3" w:rsidP="00917CD3">
            <w:pPr>
              <w:pStyle w:val="NormalWeb"/>
              <w:spacing w:before="0" w:beforeAutospacing="0" w:after="0" w:afterAutospacing="0"/>
            </w:pPr>
            <w:r>
              <w:t>switchport mode trunk</w:t>
            </w:r>
          </w:p>
          <w:p w14:paraId="2E7E5FCD" w14:textId="77777777" w:rsidR="00917CD3" w:rsidRDefault="00917CD3" w:rsidP="00917CD3">
            <w:pPr>
              <w:pStyle w:val="NormalWeb"/>
              <w:spacing w:before="0" w:beforeAutospacing="0" w:after="0" w:afterAutospacing="0"/>
            </w:pPr>
            <w:r>
              <w:t>channel-group 4 mode on</w:t>
            </w:r>
          </w:p>
          <w:p w14:paraId="412E0A39" w14:textId="273A6327" w:rsidR="00917CD3" w:rsidRDefault="00917CD3" w:rsidP="00917CD3">
            <w:pPr>
              <w:pStyle w:val="NormalWeb"/>
              <w:spacing w:before="0" w:beforeAutospacing="0" w:after="0" w:afterAutospacing="0"/>
            </w:pPr>
          </w:p>
          <w:p w14:paraId="1E4B02E0" w14:textId="77777777" w:rsidR="00917CD3" w:rsidRDefault="00917CD3" w:rsidP="00917CD3">
            <w:pPr>
              <w:pStyle w:val="NormalWeb"/>
              <w:spacing w:before="0" w:beforeAutospacing="0" w:after="0" w:afterAutospacing="0"/>
            </w:pPr>
            <w:r>
              <w:t>interface FastEthernet0/10</w:t>
            </w:r>
          </w:p>
          <w:p w14:paraId="3EBA20DE" w14:textId="77777777" w:rsidR="00917CD3" w:rsidRDefault="00917CD3" w:rsidP="00917CD3">
            <w:pPr>
              <w:pStyle w:val="NormalWeb"/>
              <w:spacing w:before="0" w:beforeAutospacing="0" w:after="0" w:afterAutospacing="0"/>
            </w:pPr>
            <w:r>
              <w:t>switchport trunk encapsulation dot1q</w:t>
            </w:r>
          </w:p>
          <w:p w14:paraId="058BC828" w14:textId="77777777" w:rsidR="00917CD3" w:rsidRDefault="00917CD3" w:rsidP="00917CD3">
            <w:pPr>
              <w:pStyle w:val="NormalWeb"/>
              <w:spacing w:before="0" w:beforeAutospacing="0" w:after="0" w:afterAutospacing="0"/>
            </w:pPr>
            <w:r>
              <w:t>switchport mode trunk</w:t>
            </w:r>
          </w:p>
          <w:p w14:paraId="5E8A6266" w14:textId="77777777" w:rsidR="00917CD3" w:rsidRDefault="00917CD3" w:rsidP="00917CD3">
            <w:pPr>
              <w:pStyle w:val="NormalWeb"/>
              <w:spacing w:before="0" w:beforeAutospacing="0" w:after="0" w:afterAutospacing="0"/>
            </w:pPr>
            <w:r>
              <w:t>channel-group 5 mode on</w:t>
            </w:r>
          </w:p>
          <w:p w14:paraId="7DEDC1E9" w14:textId="4513E4B9" w:rsidR="00917CD3" w:rsidRDefault="00917CD3" w:rsidP="00917CD3">
            <w:pPr>
              <w:pStyle w:val="NormalWeb"/>
              <w:spacing w:before="0" w:beforeAutospacing="0" w:after="0" w:afterAutospacing="0"/>
            </w:pPr>
          </w:p>
          <w:p w14:paraId="25350633" w14:textId="77777777" w:rsidR="00917CD3" w:rsidRDefault="00917CD3" w:rsidP="00917CD3">
            <w:pPr>
              <w:pStyle w:val="NormalWeb"/>
              <w:spacing w:before="0" w:beforeAutospacing="0" w:after="0" w:afterAutospacing="0"/>
            </w:pPr>
            <w:r>
              <w:t>interface FastEthernet0/11</w:t>
            </w:r>
          </w:p>
          <w:p w14:paraId="7E3BA46C" w14:textId="77777777" w:rsidR="00917CD3" w:rsidRDefault="00917CD3" w:rsidP="00917CD3">
            <w:pPr>
              <w:pStyle w:val="NormalWeb"/>
              <w:spacing w:before="0" w:beforeAutospacing="0" w:after="0" w:afterAutospacing="0"/>
            </w:pPr>
            <w:r>
              <w:t>switchport trunk encapsulation dot1q</w:t>
            </w:r>
          </w:p>
          <w:p w14:paraId="511FB187" w14:textId="77777777" w:rsidR="00917CD3" w:rsidRDefault="00917CD3" w:rsidP="00917CD3">
            <w:pPr>
              <w:pStyle w:val="NormalWeb"/>
              <w:spacing w:before="0" w:beforeAutospacing="0" w:after="0" w:afterAutospacing="0"/>
            </w:pPr>
            <w:r>
              <w:t>switchport mode trunk</w:t>
            </w:r>
          </w:p>
          <w:p w14:paraId="47EA7045" w14:textId="77777777" w:rsidR="00917CD3" w:rsidRDefault="00917CD3" w:rsidP="00917CD3">
            <w:pPr>
              <w:pStyle w:val="NormalWeb"/>
              <w:spacing w:before="0" w:beforeAutospacing="0" w:after="0" w:afterAutospacing="0"/>
            </w:pPr>
            <w:r>
              <w:t>channel-group 5 mode on</w:t>
            </w:r>
          </w:p>
          <w:p w14:paraId="07E1D3F2" w14:textId="2EA2A705" w:rsidR="00917CD3" w:rsidRDefault="00917CD3" w:rsidP="00917CD3">
            <w:pPr>
              <w:pStyle w:val="NormalWeb"/>
              <w:spacing w:before="0" w:beforeAutospacing="0" w:after="0" w:afterAutospacing="0"/>
            </w:pPr>
          </w:p>
          <w:p w14:paraId="7D8CAC53" w14:textId="77777777" w:rsidR="00917CD3" w:rsidRDefault="00917CD3" w:rsidP="00917CD3">
            <w:pPr>
              <w:pStyle w:val="NormalWeb"/>
              <w:spacing w:before="0" w:beforeAutospacing="0" w:after="0" w:afterAutospacing="0"/>
            </w:pPr>
            <w:r>
              <w:t>interface FastEthernet0/12</w:t>
            </w:r>
          </w:p>
          <w:p w14:paraId="18BBDBF3" w14:textId="77777777" w:rsidR="00917CD3" w:rsidRDefault="00917CD3" w:rsidP="00917CD3">
            <w:pPr>
              <w:pStyle w:val="NormalWeb"/>
              <w:spacing w:before="0" w:beforeAutospacing="0" w:after="0" w:afterAutospacing="0"/>
            </w:pPr>
            <w:r>
              <w:t>switchport trunk encapsulation dot1q</w:t>
            </w:r>
          </w:p>
          <w:p w14:paraId="79F1AD0D" w14:textId="77777777" w:rsidR="00917CD3" w:rsidRDefault="00917CD3" w:rsidP="00917CD3">
            <w:pPr>
              <w:pStyle w:val="NormalWeb"/>
              <w:spacing w:before="0" w:beforeAutospacing="0" w:after="0" w:afterAutospacing="0"/>
            </w:pPr>
            <w:r>
              <w:t>switchport mode trunk</w:t>
            </w:r>
          </w:p>
          <w:p w14:paraId="4788B945" w14:textId="77777777" w:rsidR="00917CD3" w:rsidRDefault="00917CD3" w:rsidP="00917CD3">
            <w:pPr>
              <w:pStyle w:val="NormalWeb"/>
              <w:spacing w:before="0" w:beforeAutospacing="0" w:after="0" w:afterAutospacing="0"/>
            </w:pPr>
            <w:r>
              <w:t>channel-group 6 mode on</w:t>
            </w:r>
          </w:p>
          <w:p w14:paraId="6338551F" w14:textId="781B297F" w:rsidR="00917CD3" w:rsidRDefault="00917CD3" w:rsidP="00917CD3">
            <w:pPr>
              <w:pStyle w:val="NormalWeb"/>
              <w:spacing w:before="0" w:beforeAutospacing="0" w:after="0" w:afterAutospacing="0"/>
            </w:pPr>
          </w:p>
          <w:p w14:paraId="032663ED" w14:textId="77777777" w:rsidR="00917CD3" w:rsidRDefault="00917CD3" w:rsidP="00917CD3">
            <w:pPr>
              <w:pStyle w:val="NormalWeb"/>
              <w:spacing w:before="0" w:beforeAutospacing="0" w:after="0" w:afterAutospacing="0"/>
            </w:pPr>
            <w:r>
              <w:t>interface FastEthernet0/13</w:t>
            </w:r>
          </w:p>
          <w:p w14:paraId="72D43085" w14:textId="77777777" w:rsidR="00917CD3" w:rsidRDefault="00917CD3" w:rsidP="00917CD3">
            <w:pPr>
              <w:pStyle w:val="NormalWeb"/>
              <w:spacing w:before="0" w:beforeAutospacing="0" w:after="0" w:afterAutospacing="0"/>
            </w:pPr>
            <w:r>
              <w:t>switchport trunk encapsulation dot1q</w:t>
            </w:r>
          </w:p>
          <w:p w14:paraId="51564BB7" w14:textId="77777777" w:rsidR="00917CD3" w:rsidRDefault="00917CD3" w:rsidP="00917CD3">
            <w:pPr>
              <w:pStyle w:val="NormalWeb"/>
              <w:spacing w:before="0" w:beforeAutospacing="0" w:after="0" w:afterAutospacing="0"/>
            </w:pPr>
            <w:r>
              <w:t>switchport mode trunk</w:t>
            </w:r>
          </w:p>
          <w:p w14:paraId="2EC090F6" w14:textId="3178C2F3" w:rsidR="0049328E" w:rsidRPr="0049328E" w:rsidRDefault="00917CD3" w:rsidP="00917CD3">
            <w:r>
              <w:lastRenderedPageBreak/>
              <w:t>channel-group 6 mode on</w:t>
            </w:r>
          </w:p>
        </w:tc>
      </w:tr>
    </w:tbl>
    <w:p w14:paraId="300BEFBA" w14:textId="1A456D7B" w:rsidR="00523744" w:rsidRDefault="00523744" w:rsidP="00523744"/>
    <w:p w14:paraId="4AF693B8" w14:textId="04DD18B2" w:rsidR="009F3B9E" w:rsidRDefault="009F3B9E" w:rsidP="009F3B9E">
      <w:pPr>
        <w:pStyle w:val="Heading2"/>
        <w:rPr>
          <w:noProof/>
        </w:rPr>
      </w:pPr>
      <w:bookmarkStart w:id="37" w:name="_Toc134275458"/>
      <w:r>
        <w:rPr>
          <w:noProof/>
        </w:rPr>
        <w:t>Cấu hình SW_Tang2:</w:t>
      </w:r>
      <w:bookmarkEnd w:id="37"/>
    </w:p>
    <w:tbl>
      <w:tblPr>
        <w:tblStyle w:val="TableGrid"/>
        <w:tblW w:w="0" w:type="auto"/>
        <w:tblInd w:w="576" w:type="dxa"/>
        <w:tblLook w:val="04A0" w:firstRow="1" w:lastRow="0" w:firstColumn="1" w:lastColumn="0" w:noHBand="0" w:noVBand="1"/>
      </w:tblPr>
      <w:tblGrid>
        <w:gridCol w:w="8535"/>
      </w:tblGrid>
      <w:tr w:rsidR="009F3B9E" w:rsidRPr="00C92286" w14:paraId="5A49E20D" w14:textId="77777777" w:rsidTr="00C6457A">
        <w:trPr>
          <w:trHeight w:val="1692"/>
        </w:trPr>
        <w:tc>
          <w:tcPr>
            <w:tcW w:w="9372" w:type="dxa"/>
          </w:tcPr>
          <w:p w14:paraId="708DD9F9" w14:textId="77777777" w:rsidR="009F3B9E" w:rsidRPr="00C92286" w:rsidRDefault="009F3B9E" w:rsidP="00C6457A">
            <w:pPr>
              <w:rPr>
                <w:color w:val="000000" w:themeColor="text1"/>
              </w:rPr>
            </w:pPr>
            <w:r w:rsidRPr="00C92286">
              <w:rPr>
                <w:color w:val="000000" w:themeColor="text1"/>
                <w:u w:val="single"/>
              </w:rPr>
              <w:t>Cấu hình Hostname</w:t>
            </w:r>
            <w:r w:rsidRPr="00C92286">
              <w:rPr>
                <w:color w:val="000000" w:themeColor="text1"/>
              </w:rPr>
              <w:t>:</w:t>
            </w:r>
          </w:p>
          <w:p w14:paraId="0CF02763" w14:textId="77777777" w:rsidR="009F3B9E" w:rsidRPr="00C92286" w:rsidRDefault="009F3B9E" w:rsidP="00C6457A">
            <w:pPr>
              <w:rPr>
                <w:color w:val="000000" w:themeColor="text1"/>
              </w:rPr>
            </w:pPr>
            <w:r w:rsidRPr="00C92286">
              <w:rPr>
                <w:color w:val="000000" w:themeColor="text1"/>
              </w:rPr>
              <w:t xml:space="preserve">configure t          </w:t>
            </w:r>
          </w:p>
          <w:p w14:paraId="7423B33D" w14:textId="77777777" w:rsidR="009F3B9E" w:rsidRDefault="009F3B9E" w:rsidP="00C6457A">
            <w:pPr>
              <w:rPr>
                <w:noProof/>
              </w:rPr>
            </w:pPr>
            <w:r w:rsidRPr="00C92286">
              <w:rPr>
                <w:color w:val="000000" w:themeColor="text1"/>
              </w:rPr>
              <w:t xml:space="preserve">hostname </w:t>
            </w:r>
            <w:r>
              <w:rPr>
                <w:noProof/>
              </w:rPr>
              <w:t>SW_Tang1</w:t>
            </w:r>
          </w:p>
          <w:p w14:paraId="1BF483FC" w14:textId="77777777" w:rsidR="009F3B9E" w:rsidRPr="009F3B9E" w:rsidRDefault="009F3B9E" w:rsidP="00C6457A">
            <w:pPr>
              <w:rPr>
                <w:color w:val="000000" w:themeColor="text1"/>
                <w:u w:val="single"/>
              </w:rPr>
            </w:pPr>
          </w:p>
          <w:p w14:paraId="0E781BF6" w14:textId="77777777" w:rsidR="009F3B9E" w:rsidRPr="009F3B9E" w:rsidRDefault="009F3B9E" w:rsidP="00C6457A">
            <w:pPr>
              <w:rPr>
                <w:color w:val="000000" w:themeColor="text1"/>
                <w:u w:val="single"/>
              </w:rPr>
            </w:pPr>
            <w:r w:rsidRPr="009F3B9E">
              <w:rPr>
                <w:color w:val="000000" w:themeColor="text1"/>
                <w:u w:val="single"/>
              </w:rPr>
              <w:t>Cấu hình Etherchannel:</w:t>
            </w:r>
          </w:p>
          <w:p w14:paraId="4C2559C5" w14:textId="77777777" w:rsidR="0049328E" w:rsidRDefault="0049328E" w:rsidP="0049328E">
            <w:pPr>
              <w:pStyle w:val="NormalWeb"/>
              <w:spacing w:before="0" w:beforeAutospacing="0" w:after="0" w:afterAutospacing="0"/>
            </w:pPr>
            <w:r>
              <w:t>interface FastEthernet0/7</w:t>
            </w:r>
          </w:p>
          <w:p w14:paraId="4FF1CB55" w14:textId="77777777" w:rsidR="0049328E" w:rsidRDefault="0049328E" w:rsidP="0049328E">
            <w:pPr>
              <w:pStyle w:val="NormalWeb"/>
              <w:spacing w:before="0" w:beforeAutospacing="0" w:after="0" w:afterAutospacing="0"/>
            </w:pPr>
            <w:r>
              <w:t>switchport trunk encapsulation dot1q</w:t>
            </w:r>
          </w:p>
          <w:p w14:paraId="0A1263E2" w14:textId="77777777" w:rsidR="0049328E" w:rsidRDefault="0049328E" w:rsidP="0049328E">
            <w:pPr>
              <w:pStyle w:val="NormalWeb"/>
              <w:spacing w:before="0" w:beforeAutospacing="0" w:after="0" w:afterAutospacing="0"/>
            </w:pPr>
            <w:r>
              <w:t>switchport mode trunk</w:t>
            </w:r>
          </w:p>
          <w:p w14:paraId="7E8E8D12" w14:textId="77777777" w:rsidR="0049328E" w:rsidRDefault="0049328E" w:rsidP="0049328E">
            <w:pPr>
              <w:pStyle w:val="NormalWeb"/>
              <w:spacing w:before="0" w:beforeAutospacing="0" w:after="0" w:afterAutospacing="0"/>
            </w:pPr>
            <w:r>
              <w:t>channel-group 3 mode on</w:t>
            </w:r>
          </w:p>
          <w:p w14:paraId="3DC6DFAE" w14:textId="212163F4" w:rsidR="0049328E" w:rsidRDefault="0049328E" w:rsidP="0049328E">
            <w:pPr>
              <w:pStyle w:val="NormalWeb"/>
              <w:spacing w:before="0" w:beforeAutospacing="0" w:after="0" w:afterAutospacing="0"/>
            </w:pPr>
          </w:p>
          <w:p w14:paraId="117FDEAB" w14:textId="77777777" w:rsidR="0049328E" w:rsidRDefault="0049328E" w:rsidP="0049328E">
            <w:pPr>
              <w:pStyle w:val="NormalWeb"/>
              <w:spacing w:before="0" w:beforeAutospacing="0" w:after="0" w:afterAutospacing="0"/>
            </w:pPr>
            <w:r>
              <w:t>interface FastEthernet0/8</w:t>
            </w:r>
          </w:p>
          <w:p w14:paraId="718E1265" w14:textId="77777777" w:rsidR="0049328E" w:rsidRDefault="0049328E" w:rsidP="0049328E">
            <w:pPr>
              <w:pStyle w:val="NormalWeb"/>
              <w:spacing w:before="0" w:beforeAutospacing="0" w:after="0" w:afterAutospacing="0"/>
            </w:pPr>
            <w:r>
              <w:t>switchport trunk encapsulation dot1q</w:t>
            </w:r>
          </w:p>
          <w:p w14:paraId="7264A972" w14:textId="77777777" w:rsidR="0049328E" w:rsidRDefault="0049328E" w:rsidP="0049328E">
            <w:pPr>
              <w:pStyle w:val="NormalWeb"/>
              <w:spacing w:before="0" w:beforeAutospacing="0" w:after="0" w:afterAutospacing="0"/>
            </w:pPr>
            <w:r>
              <w:t>switchport mode trunk</w:t>
            </w:r>
          </w:p>
          <w:p w14:paraId="1AC564E4" w14:textId="77777777" w:rsidR="0049328E" w:rsidRDefault="0049328E" w:rsidP="0049328E">
            <w:pPr>
              <w:pStyle w:val="NormalWeb"/>
              <w:spacing w:before="0" w:beforeAutospacing="0" w:after="0" w:afterAutospacing="0"/>
            </w:pPr>
            <w:r>
              <w:t>channel-group 4 mode on</w:t>
            </w:r>
          </w:p>
          <w:p w14:paraId="21BC36A7" w14:textId="190457E4" w:rsidR="0049328E" w:rsidRDefault="0049328E" w:rsidP="0049328E">
            <w:pPr>
              <w:pStyle w:val="NormalWeb"/>
              <w:spacing w:before="0" w:beforeAutospacing="0" w:after="0" w:afterAutospacing="0"/>
            </w:pPr>
          </w:p>
          <w:p w14:paraId="4C896482" w14:textId="77777777" w:rsidR="0049328E" w:rsidRDefault="0049328E" w:rsidP="0049328E">
            <w:pPr>
              <w:pStyle w:val="NormalWeb"/>
              <w:spacing w:before="0" w:beforeAutospacing="0" w:after="0" w:afterAutospacing="0"/>
            </w:pPr>
            <w:r>
              <w:t>interface FastEthernet0/9</w:t>
            </w:r>
          </w:p>
          <w:p w14:paraId="4DE19FC6" w14:textId="77777777" w:rsidR="0049328E" w:rsidRDefault="0049328E" w:rsidP="0049328E">
            <w:pPr>
              <w:pStyle w:val="NormalWeb"/>
              <w:spacing w:before="0" w:beforeAutospacing="0" w:after="0" w:afterAutospacing="0"/>
            </w:pPr>
            <w:r>
              <w:t>switchport trunk encapsulation dot1q</w:t>
            </w:r>
          </w:p>
          <w:p w14:paraId="63BB52E2" w14:textId="77777777" w:rsidR="0049328E" w:rsidRDefault="0049328E" w:rsidP="0049328E">
            <w:pPr>
              <w:pStyle w:val="NormalWeb"/>
              <w:spacing w:before="0" w:beforeAutospacing="0" w:after="0" w:afterAutospacing="0"/>
            </w:pPr>
            <w:r>
              <w:t>switchport mode trunk</w:t>
            </w:r>
          </w:p>
          <w:p w14:paraId="24678DC8" w14:textId="77777777" w:rsidR="0049328E" w:rsidRDefault="0049328E" w:rsidP="0049328E">
            <w:pPr>
              <w:pStyle w:val="NormalWeb"/>
              <w:spacing w:before="0" w:beforeAutospacing="0" w:after="0" w:afterAutospacing="0"/>
            </w:pPr>
            <w:r>
              <w:t>channel-group 4 mode on</w:t>
            </w:r>
          </w:p>
          <w:p w14:paraId="33B6F7CA" w14:textId="56AC8DE8" w:rsidR="0049328E" w:rsidRDefault="0049328E" w:rsidP="0049328E">
            <w:pPr>
              <w:pStyle w:val="NormalWeb"/>
              <w:spacing w:before="0" w:beforeAutospacing="0" w:after="0" w:afterAutospacing="0"/>
            </w:pPr>
          </w:p>
          <w:p w14:paraId="0D4CDAD3" w14:textId="77777777" w:rsidR="0049328E" w:rsidRDefault="0049328E" w:rsidP="0049328E">
            <w:pPr>
              <w:pStyle w:val="NormalWeb"/>
              <w:spacing w:before="0" w:beforeAutospacing="0" w:after="0" w:afterAutospacing="0"/>
            </w:pPr>
            <w:r>
              <w:t>interface FastEthernet0/10</w:t>
            </w:r>
          </w:p>
          <w:p w14:paraId="58738D58" w14:textId="77777777" w:rsidR="0049328E" w:rsidRDefault="0049328E" w:rsidP="0049328E">
            <w:pPr>
              <w:pStyle w:val="NormalWeb"/>
              <w:spacing w:before="0" w:beforeAutospacing="0" w:after="0" w:afterAutospacing="0"/>
            </w:pPr>
            <w:r>
              <w:t>switchport trunk encapsulation dot1q</w:t>
            </w:r>
          </w:p>
          <w:p w14:paraId="640247C0" w14:textId="77777777" w:rsidR="0049328E" w:rsidRDefault="0049328E" w:rsidP="0049328E">
            <w:pPr>
              <w:pStyle w:val="NormalWeb"/>
              <w:spacing w:before="0" w:beforeAutospacing="0" w:after="0" w:afterAutospacing="0"/>
            </w:pPr>
            <w:r>
              <w:t>switchport mode trunk</w:t>
            </w:r>
          </w:p>
          <w:p w14:paraId="46878856" w14:textId="77777777" w:rsidR="0049328E" w:rsidRDefault="0049328E" w:rsidP="0049328E">
            <w:pPr>
              <w:pStyle w:val="NormalWeb"/>
              <w:spacing w:before="0" w:beforeAutospacing="0" w:after="0" w:afterAutospacing="0"/>
            </w:pPr>
            <w:r>
              <w:t>channel-group 5 mode on</w:t>
            </w:r>
          </w:p>
          <w:p w14:paraId="5886212F" w14:textId="4AFB69A3" w:rsidR="0049328E" w:rsidRDefault="0049328E" w:rsidP="0049328E">
            <w:pPr>
              <w:pStyle w:val="NormalWeb"/>
              <w:spacing w:before="0" w:beforeAutospacing="0" w:after="0" w:afterAutospacing="0"/>
            </w:pPr>
          </w:p>
          <w:p w14:paraId="2CB3EF07" w14:textId="77777777" w:rsidR="0049328E" w:rsidRDefault="0049328E" w:rsidP="0049328E">
            <w:pPr>
              <w:pStyle w:val="NormalWeb"/>
              <w:spacing w:before="0" w:beforeAutospacing="0" w:after="0" w:afterAutospacing="0"/>
            </w:pPr>
            <w:r>
              <w:t>interface FastEthernet0/11</w:t>
            </w:r>
          </w:p>
          <w:p w14:paraId="0DE5A90D" w14:textId="77777777" w:rsidR="0049328E" w:rsidRDefault="0049328E" w:rsidP="0049328E">
            <w:pPr>
              <w:pStyle w:val="NormalWeb"/>
              <w:spacing w:before="0" w:beforeAutospacing="0" w:after="0" w:afterAutospacing="0"/>
            </w:pPr>
            <w:r>
              <w:t>switchport trunk encapsulation dot1q</w:t>
            </w:r>
          </w:p>
          <w:p w14:paraId="3E931278" w14:textId="77777777" w:rsidR="0049328E" w:rsidRDefault="0049328E" w:rsidP="0049328E">
            <w:pPr>
              <w:pStyle w:val="NormalWeb"/>
              <w:spacing w:before="0" w:beforeAutospacing="0" w:after="0" w:afterAutospacing="0"/>
            </w:pPr>
            <w:r>
              <w:t>switchport mode trunk</w:t>
            </w:r>
          </w:p>
          <w:p w14:paraId="2B3848A8" w14:textId="77777777" w:rsidR="0049328E" w:rsidRDefault="0049328E" w:rsidP="0049328E">
            <w:pPr>
              <w:pStyle w:val="NormalWeb"/>
              <w:spacing w:before="0" w:beforeAutospacing="0" w:after="0" w:afterAutospacing="0"/>
            </w:pPr>
            <w:r>
              <w:t>channel-group 5 mode on</w:t>
            </w:r>
          </w:p>
          <w:p w14:paraId="29481E50" w14:textId="2A106B15" w:rsidR="0049328E" w:rsidRDefault="0049328E" w:rsidP="0049328E">
            <w:pPr>
              <w:pStyle w:val="NormalWeb"/>
              <w:spacing w:before="0" w:beforeAutospacing="0" w:after="0" w:afterAutospacing="0"/>
            </w:pPr>
          </w:p>
          <w:p w14:paraId="4EBFAF44" w14:textId="77777777" w:rsidR="0049328E" w:rsidRDefault="0049328E" w:rsidP="0049328E">
            <w:pPr>
              <w:pStyle w:val="NormalWeb"/>
              <w:spacing w:before="0" w:beforeAutospacing="0" w:after="0" w:afterAutospacing="0"/>
            </w:pPr>
            <w:r>
              <w:t>interface FastEthernet0/12</w:t>
            </w:r>
          </w:p>
          <w:p w14:paraId="2AB39321" w14:textId="77777777" w:rsidR="0049328E" w:rsidRDefault="0049328E" w:rsidP="0049328E">
            <w:pPr>
              <w:pStyle w:val="NormalWeb"/>
              <w:spacing w:before="0" w:beforeAutospacing="0" w:after="0" w:afterAutospacing="0"/>
            </w:pPr>
            <w:r>
              <w:t>switchport trunk encapsulation dot1q</w:t>
            </w:r>
          </w:p>
          <w:p w14:paraId="46202125" w14:textId="77777777" w:rsidR="0049328E" w:rsidRDefault="0049328E" w:rsidP="0049328E">
            <w:pPr>
              <w:pStyle w:val="NormalWeb"/>
              <w:spacing w:before="0" w:beforeAutospacing="0" w:after="0" w:afterAutospacing="0"/>
            </w:pPr>
            <w:r>
              <w:t>switchport mode trunk</w:t>
            </w:r>
          </w:p>
          <w:p w14:paraId="59A45F35" w14:textId="77777777" w:rsidR="0049328E" w:rsidRDefault="0049328E" w:rsidP="0049328E">
            <w:pPr>
              <w:pStyle w:val="NormalWeb"/>
              <w:spacing w:before="0" w:beforeAutospacing="0" w:after="0" w:afterAutospacing="0"/>
            </w:pPr>
            <w:r>
              <w:t>channel-group 6 mode on</w:t>
            </w:r>
          </w:p>
          <w:p w14:paraId="11E55B22" w14:textId="303CE02F" w:rsidR="0049328E" w:rsidRDefault="0049328E" w:rsidP="0049328E">
            <w:pPr>
              <w:pStyle w:val="NormalWeb"/>
              <w:spacing w:before="0" w:beforeAutospacing="0" w:after="0" w:afterAutospacing="0"/>
            </w:pPr>
          </w:p>
          <w:p w14:paraId="26E5E9E4" w14:textId="77777777" w:rsidR="0049328E" w:rsidRDefault="0049328E" w:rsidP="0049328E">
            <w:pPr>
              <w:pStyle w:val="NormalWeb"/>
              <w:spacing w:before="0" w:beforeAutospacing="0" w:after="0" w:afterAutospacing="0"/>
            </w:pPr>
            <w:r>
              <w:t>interface FastEthernet0/13</w:t>
            </w:r>
          </w:p>
          <w:p w14:paraId="5D4A8EB1" w14:textId="77777777" w:rsidR="0049328E" w:rsidRDefault="0049328E" w:rsidP="0049328E">
            <w:pPr>
              <w:pStyle w:val="NormalWeb"/>
              <w:spacing w:before="0" w:beforeAutospacing="0" w:after="0" w:afterAutospacing="0"/>
            </w:pPr>
            <w:r>
              <w:t>switchport trunk encapsulation dot1q</w:t>
            </w:r>
          </w:p>
          <w:p w14:paraId="1051055A" w14:textId="77777777" w:rsidR="0049328E" w:rsidRDefault="0049328E" w:rsidP="0049328E">
            <w:pPr>
              <w:pStyle w:val="NormalWeb"/>
              <w:spacing w:before="0" w:beforeAutospacing="0" w:after="0" w:afterAutospacing="0"/>
            </w:pPr>
            <w:r>
              <w:t>switchport mode trunk</w:t>
            </w:r>
          </w:p>
          <w:p w14:paraId="514EE23B" w14:textId="0F471A80" w:rsidR="009F3B9E" w:rsidRPr="006814C7" w:rsidRDefault="0049328E" w:rsidP="0049328E">
            <w:pPr>
              <w:rPr>
                <w:color w:val="000000" w:themeColor="text1"/>
              </w:rPr>
            </w:pPr>
            <w:r>
              <w:t>channel-group 6 mode on</w:t>
            </w:r>
          </w:p>
        </w:tc>
      </w:tr>
    </w:tbl>
    <w:p w14:paraId="7485C57F" w14:textId="77777777" w:rsidR="009F3B9E" w:rsidRPr="00523744" w:rsidRDefault="009F3B9E" w:rsidP="00523744"/>
    <w:p w14:paraId="7ED58A7E" w14:textId="77246786" w:rsidR="00BA733D" w:rsidRDefault="00BA733D" w:rsidP="004430BB">
      <w:pPr>
        <w:pStyle w:val="Heading2"/>
        <w:ind w:hanging="720"/>
      </w:pPr>
      <w:bookmarkStart w:id="38" w:name="_Toc134275459"/>
      <w:r>
        <w:t>Cấu hình TE_SERVER</w:t>
      </w:r>
      <w:bookmarkEnd w:id="38"/>
    </w:p>
    <w:p w14:paraId="5F87E07B" w14:textId="26AA21B0" w:rsidR="00BA733D" w:rsidRDefault="00BA733D" w:rsidP="00BA733D">
      <w:pPr>
        <w:pStyle w:val="Heading3"/>
      </w:pPr>
      <w:bookmarkStart w:id="39" w:name="_Toc134275460"/>
      <w:r>
        <w:t>Đặt địa chỉ IP cho Server</w:t>
      </w:r>
      <w:bookmarkEnd w:id="39"/>
    </w:p>
    <w:p w14:paraId="3715BC88" w14:textId="75A847A8" w:rsidR="00BA733D" w:rsidRDefault="00992CB7" w:rsidP="00BA733D">
      <w:pPr>
        <w:pStyle w:val="Nidungvnbn"/>
      </w:pPr>
      <w:bookmarkStart w:id="40" w:name="_Hlk130501447"/>
      <w:r>
        <w:t xml:space="preserve">Trên </w:t>
      </w:r>
      <w:r w:rsidR="00F1147D">
        <w:t>DNS Server</w:t>
      </w:r>
      <w:r w:rsidR="00BA733D">
        <w:t>, chọn Desktop, chọn IP Configuration đặt các thông số như sau:</w:t>
      </w:r>
      <w:bookmarkEnd w:id="40"/>
    </w:p>
    <w:p w14:paraId="1657C2B0" w14:textId="77777777" w:rsidR="00F1147D" w:rsidRDefault="00F1147D" w:rsidP="00F1147D">
      <w:pPr>
        <w:pStyle w:val="Nidungvnbn"/>
        <w:keepNext/>
        <w:ind w:firstLine="0"/>
      </w:pPr>
      <w:r w:rsidRPr="00F1147D">
        <w:rPr>
          <w:noProof/>
        </w:rPr>
        <w:drawing>
          <wp:inline distT="0" distB="0" distL="0" distR="0" wp14:anchorId="1181E825" wp14:editId="04F7BCBD">
            <wp:extent cx="5791835" cy="257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572385"/>
                    </a:xfrm>
                    <a:prstGeom prst="rect">
                      <a:avLst/>
                    </a:prstGeom>
                  </pic:spPr>
                </pic:pic>
              </a:graphicData>
            </a:graphic>
          </wp:inline>
        </w:drawing>
      </w:r>
    </w:p>
    <w:p w14:paraId="101F4FE5" w14:textId="034065B2" w:rsidR="00C132F1" w:rsidRDefault="00F1147D" w:rsidP="00F1147D">
      <w:pPr>
        <w:pStyle w:val="Caption"/>
      </w:pPr>
      <w:r>
        <w:t xml:space="preserve">Hình </w:t>
      </w:r>
      <w:fldSimple w:instr=" STYLEREF 2 \s ">
        <w:r w:rsidR="00CF4F61">
          <w:rPr>
            <w:noProof/>
          </w:rPr>
          <w:t>4.6</w:t>
        </w:r>
      </w:fldSimple>
      <w:r w:rsidR="00AB307B">
        <w:t>.</w:t>
      </w:r>
      <w:fldSimple w:instr=" SEQ Hình \* ARABIC \s 2 ">
        <w:r w:rsidR="00CF4F61">
          <w:rPr>
            <w:noProof/>
          </w:rPr>
          <w:t>1</w:t>
        </w:r>
      </w:fldSimple>
      <w:r>
        <w:t>: Cấu hình địa chỉ cho DNS Server</w:t>
      </w:r>
    </w:p>
    <w:p w14:paraId="19236325" w14:textId="77777777" w:rsidR="002609E9" w:rsidRDefault="002609E9">
      <w:pPr>
        <w:spacing w:after="200" w:line="276" w:lineRule="auto"/>
        <w:rPr>
          <w:sz w:val="26"/>
          <w:szCs w:val="26"/>
        </w:rPr>
      </w:pPr>
      <w:r>
        <w:br w:type="page"/>
      </w:r>
    </w:p>
    <w:p w14:paraId="14100E7A" w14:textId="348A2AD5" w:rsidR="002609E9" w:rsidRDefault="002609E9" w:rsidP="002609E9">
      <w:pPr>
        <w:pStyle w:val="Nidungvnbn"/>
      </w:pPr>
      <w:r>
        <w:lastRenderedPageBreak/>
        <w:t xml:space="preserve">Trên </w:t>
      </w:r>
      <w:r w:rsidR="00FF3731">
        <w:t>Mail</w:t>
      </w:r>
      <w:r>
        <w:t xml:space="preserve"> Server, chọn Desktop, chọn IP Configuration đặt các thông số như sau:</w:t>
      </w:r>
    </w:p>
    <w:p w14:paraId="154C7466" w14:textId="77777777" w:rsidR="00632829" w:rsidRDefault="002609E9" w:rsidP="00632829">
      <w:pPr>
        <w:pStyle w:val="Nidungvnbn"/>
        <w:keepNext/>
        <w:ind w:firstLine="0"/>
      </w:pPr>
      <w:r w:rsidRPr="002609E9">
        <w:rPr>
          <w:noProof/>
        </w:rPr>
        <w:drawing>
          <wp:inline distT="0" distB="0" distL="0" distR="0" wp14:anchorId="5AEE9CAC" wp14:editId="3C6906C5">
            <wp:extent cx="5791835" cy="2736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736215"/>
                    </a:xfrm>
                    <a:prstGeom prst="rect">
                      <a:avLst/>
                    </a:prstGeom>
                  </pic:spPr>
                </pic:pic>
              </a:graphicData>
            </a:graphic>
          </wp:inline>
        </w:drawing>
      </w:r>
    </w:p>
    <w:p w14:paraId="3BCC101F" w14:textId="6FFC3D61" w:rsidR="002609E9" w:rsidRPr="00F41EA0" w:rsidRDefault="00632829" w:rsidP="00632829">
      <w:pPr>
        <w:pStyle w:val="Caption"/>
      </w:pPr>
      <w:r w:rsidRPr="00F41EA0">
        <w:t xml:space="preserve">Hình </w:t>
      </w:r>
      <w:fldSimple w:instr=" STYLEREF 2 \s ">
        <w:r w:rsidR="00CF4F61">
          <w:rPr>
            <w:noProof/>
          </w:rPr>
          <w:t>4.6</w:t>
        </w:r>
      </w:fldSimple>
      <w:r w:rsidR="00AB307B">
        <w:t>.</w:t>
      </w:r>
      <w:fldSimple w:instr=" SEQ Hình \* ARABIC \s 2 ">
        <w:r w:rsidR="00CF4F61">
          <w:rPr>
            <w:noProof/>
          </w:rPr>
          <w:t>2</w:t>
        </w:r>
      </w:fldSimple>
      <w:r w:rsidRPr="00F41EA0">
        <w:t>: Cấu hình địa chỉ cho Mail Server</w:t>
      </w:r>
    </w:p>
    <w:p w14:paraId="18E3C04B" w14:textId="4FCBA57F" w:rsidR="00BF6EE3" w:rsidRPr="00F41EA0" w:rsidRDefault="00FF3731" w:rsidP="00FF3731">
      <w:pPr>
        <w:pStyle w:val="Nidungvnbn"/>
      </w:pPr>
      <w:r w:rsidRPr="00F41EA0">
        <w:t xml:space="preserve">Trên </w:t>
      </w:r>
      <w:r w:rsidR="00F41EA0">
        <w:t>Web</w:t>
      </w:r>
      <w:r w:rsidRPr="00F41EA0">
        <w:t xml:space="preserve"> Server, chọn Desktop, chọn IP Configuration đặt các thông số như sau:</w:t>
      </w:r>
    </w:p>
    <w:p w14:paraId="0304EDB0" w14:textId="2C1C143A" w:rsidR="00BF6EE3" w:rsidRPr="00BF6EE3" w:rsidRDefault="00BF6EE3" w:rsidP="00BF6EE3">
      <w:pPr>
        <w:pStyle w:val="Nidungvnbn"/>
        <w:ind w:firstLine="0"/>
        <w:rPr>
          <w:lang w:val="fr-FR"/>
        </w:rPr>
      </w:pPr>
      <w:r w:rsidRPr="00BF6EE3">
        <w:rPr>
          <w:noProof/>
          <w:lang w:val="fr-FR"/>
        </w:rPr>
        <w:drawing>
          <wp:inline distT="0" distB="0" distL="0" distR="0" wp14:anchorId="4C40BDAD" wp14:editId="299B7B0E">
            <wp:extent cx="5791835" cy="2593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593975"/>
                    </a:xfrm>
                    <a:prstGeom prst="rect">
                      <a:avLst/>
                    </a:prstGeom>
                  </pic:spPr>
                </pic:pic>
              </a:graphicData>
            </a:graphic>
          </wp:inline>
        </w:drawing>
      </w:r>
    </w:p>
    <w:p w14:paraId="6712AFC6" w14:textId="18FB7E0B" w:rsidR="00BA733D" w:rsidRPr="002D0CEB" w:rsidRDefault="00992CB7" w:rsidP="00992CB7">
      <w:pPr>
        <w:pStyle w:val="Heading3"/>
        <w:rPr>
          <w:lang w:val="fr-FR"/>
        </w:rPr>
      </w:pPr>
      <w:bookmarkStart w:id="41" w:name="_Toc134275461"/>
      <w:r w:rsidRPr="002D0CEB">
        <w:rPr>
          <w:lang w:val="fr-FR"/>
        </w:rPr>
        <w:t>Cấu hình dịch vụ DNS</w:t>
      </w:r>
      <w:bookmarkEnd w:id="41"/>
    </w:p>
    <w:p w14:paraId="51623114" w14:textId="7C034446" w:rsidR="00E73D71" w:rsidRPr="00B3054D" w:rsidRDefault="00992CB7" w:rsidP="00E73D71">
      <w:pPr>
        <w:pStyle w:val="Nidungvnbn"/>
        <w:rPr>
          <w:lang w:val="fr-FR"/>
        </w:rPr>
      </w:pPr>
      <w:r w:rsidRPr="00B3054D">
        <w:rPr>
          <w:lang w:val="fr-FR"/>
        </w:rPr>
        <w:t xml:space="preserve">Trên </w:t>
      </w:r>
      <w:r w:rsidR="00B3054D" w:rsidRPr="00B3054D">
        <w:rPr>
          <w:lang w:val="fr-FR"/>
        </w:rPr>
        <w:t>DN</w:t>
      </w:r>
      <w:r w:rsidR="00B3054D">
        <w:rPr>
          <w:lang w:val="fr-FR"/>
        </w:rPr>
        <w:t>S Server</w:t>
      </w:r>
      <w:r w:rsidRPr="00B3054D">
        <w:rPr>
          <w:lang w:val="fr-FR"/>
        </w:rPr>
        <w:t>, chọn Service, chọn DNS, sau đó nhập domain name đã thuê và địa chỉ IP của Server, sau đó nhấn Add:</w:t>
      </w:r>
    </w:p>
    <w:p w14:paraId="16DD9568" w14:textId="605B1E39" w:rsidR="00E73D71" w:rsidRDefault="002D0CEB" w:rsidP="00E73D71">
      <w:pPr>
        <w:pStyle w:val="Nidungvnbn"/>
        <w:keepNext/>
        <w:ind w:firstLine="0"/>
      </w:pPr>
      <w:r w:rsidRPr="002D0CEB">
        <w:rPr>
          <w:noProof/>
        </w:rPr>
        <w:lastRenderedPageBreak/>
        <w:drawing>
          <wp:inline distT="0" distB="0" distL="0" distR="0" wp14:anchorId="22A348D3" wp14:editId="39B4E540">
            <wp:extent cx="5791835" cy="3852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852545"/>
                    </a:xfrm>
                    <a:prstGeom prst="rect">
                      <a:avLst/>
                    </a:prstGeom>
                  </pic:spPr>
                </pic:pic>
              </a:graphicData>
            </a:graphic>
          </wp:inline>
        </w:drawing>
      </w:r>
    </w:p>
    <w:p w14:paraId="6C0CF7AE" w14:textId="305FC0F4" w:rsidR="00992CB7" w:rsidRDefault="00E73D71" w:rsidP="00E73D71">
      <w:pPr>
        <w:pStyle w:val="Caption"/>
      </w:pPr>
      <w:bookmarkStart w:id="42" w:name="_Toc130657029"/>
      <w:r>
        <w:t>Hình 4.</w:t>
      </w:r>
      <w:fldSimple w:instr=" SEQ Hình_4. \* ARABIC ">
        <w:r w:rsidR="00CF4F61">
          <w:rPr>
            <w:noProof/>
          </w:rPr>
          <w:t>1</w:t>
        </w:r>
      </w:fldSimple>
      <w:r>
        <w:t xml:space="preserve"> Cấu hình dịch vụ DNS cho </w:t>
      </w:r>
      <w:bookmarkEnd w:id="42"/>
      <w:r w:rsidR="002D0CEB">
        <w:t>DNS Server</w:t>
      </w:r>
    </w:p>
    <w:p w14:paraId="407DFE45" w14:textId="44DE139A" w:rsidR="00E73D71" w:rsidRDefault="00992CB7" w:rsidP="00E73D71">
      <w:pPr>
        <w:pStyle w:val="Heading3"/>
      </w:pPr>
      <w:bookmarkStart w:id="43" w:name="_Toc134275462"/>
      <w:r>
        <w:t>Cấu hình dịch vụ Email</w:t>
      </w:r>
      <w:bookmarkEnd w:id="43"/>
    </w:p>
    <w:p w14:paraId="1B051EE6" w14:textId="16F0B3C8" w:rsidR="00E73D71" w:rsidRDefault="00265057" w:rsidP="00E73D71">
      <w:pPr>
        <w:pStyle w:val="Nidungvnbn"/>
        <w:keepNext/>
        <w:ind w:firstLine="0"/>
      </w:pPr>
      <w:r w:rsidRPr="00265057">
        <w:rPr>
          <w:noProof/>
        </w:rPr>
        <w:lastRenderedPageBreak/>
        <w:drawing>
          <wp:inline distT="0" distB="0" distL="0" distR="0" wp14:anchorId="2B2DC677" wp14:editId="16238FA9">
            <wp:extent cx="5311600" cy="51972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5197290"/>
                    </a:xfrm>
                    <a:prstGeom prst="rect">
                      <a:avLst/>
                    </a:prstGeom>
                  </pic:spPr>
                </pic:pic>
              </a:graphicData>
            </a:graphic>
          </wp:inline>
        </w:drawing>
      </w:r>
    </w:p>
    <w:p w14:paraId="16A2C8F3" w14:textId="16BF5DFD" w:rsidR="00E73D71" w:rsidRPr="0070114C" w:rsidRDefault="00E73D71" w:rsidP="00E73D71">
      <w:pPr>
        <w:pStyle w:val="Caption"/>
      </w:pPr>
      <w:bookmarkStart w:id="44" w:name="_Toc130657030"/>
      <w:r w:rsidRPr="0070114C">
        <w:t>Hình 4.</w:t>
      </w:r>
      <w:r>
        <w:fldChar w:fldCharType="begin"/>
      </w:r>
      <w:r w:rsidRPr="0070114C">
        <w:instrText xml:space="preserve"> SEQ Hình_4. \* ARABIC </w:instrText>
      </w:r>
      <w:r>
        <w:fldChar w:fldCharType="separate"/>
      </w:r>
      <w:r w:rsidR="00CF4F61">
        <w:rPr>
          <w:noProof/>
        </w:rPr>
        <w:t>2</w:t>
      </w:r>
      <w:r>
        <w:rPr>
          <w:noProof/>
        </w:rPr>
        <w:fldChar w:fldCharType="end"/>
      </w:r>
      <w:r w:rsidRPr="0070114C">
        <w:t xml:space="preserve"> Cấu hình dịch vụ Email cho </w:t>
      </w:r>
      <w:bookmarkEnd w:id="44"/>
      <w:r w:rsidR="00054A66" w:rsidRPr="0070114C">
        <w:t>Mail Server</w:t>
      </w:r>
    </w:p>
    <w:p w14:paraId="34EDD3D2" w14:textId="601ACC68" w:rsidR="008849B8" w:rsidRPr="00E73D71" w:rsidRDefault="008849B8" w:rsidP="00E73D71">
      <w:pPr>
        <w:pStyle w:val="Nidungvnbn"/>
      </w:pPr>
      <w:r w:rsidRPr="0070114C">
        <w:t xml:space="preserve">Trên </w:t>
      </w:r>
      <w:r w:rsidR="00A04599" w:rsidRPr="0070114C">
        <w:t>Mail Server</w:t>
      </w:r>
      <w:r w:rsidRPr="0070114C">
        <w:t xml:space="preserve">, nhấn vào Service, mục EMAIL, bật dịch vụ SMTP và POP3. </w:t>
      </w:r>
      <w:r>
        <w:t>Sau đó, nhập domain name đã tạo và tạo user cho các nhân viên.</w:t>
      </w:r>
    </w:p>
    <w:p w14:paraId="58F74365" w14:textId="77777777" w:rsidR="0070114C" w:rsidRDefault="0070114C">
      <w:pPr>
        <w:spacing w:after="200" w:line="276" w:lineRule="auto"/>
        <w:rPr>
          <w:b/>
          <w:noProof/>
          <w:sz w:val="32"/>
          <w:szCs w:val="32"/>
        </w:rPr>
      </w:pPr>
      <w:r>
        <w:rPr>
          <w:noProof/>
        </w:rPr>
        <w:br w:type="page"/>
      </w:r>
    </w:p>
    <w:p w14:paraId="2039EE67" w14:textId="3A047B34" w:rsidR="00453AB1" w:rsidRDefault="00794B8F" w:rsidP="00C320D5">
      <w:pPr>
        <w:pStyle w:val="Heading1"/>
        <w:rPr>
          <w:noProof/>
        </w:rPr>
      </w:pPr>
      <w:bookmarkStart w:id="45" w:name="_Toc134275463"/>
      <w:r>
        <w:rPr>
          <w:noProof/>
        </w:rPr>
        <w:lastRenderedPageBreak/>
        <w:t>KIỂM TRA HỆ THỐNG</w:t>
      </w:r>
      <w:bookmarkEnd w:id="45"/>
    </w:p>
    <w:p w14:paraId="7757C3A5" w14:textId="0F011E6D" w:rsidR="00541A73" w:rsidRDefault="00541A73" w:rsidP="004430BB">
      <w:pPr>
        <w:pStyle w:val="Heading2"/>
        <w:ind w:hanging="720"/>
      </w:pPr>
      <w:bookmarkStart w:id="46" w:name="_Toc134275464"/>
      <w:r>
        <w:t>Kiểm tra kết nối giữa các thiết bị</w:t>
      </w:r>
      <w:bookmarkEnd w:id="46"/>
    </w:p>
    <w:p w14:paraId="38F8FFB5" w14:textId="2A679B65" w:rsidR="00C7195E" w:rsidRPr="00C7195E" w:rsidRDefault="00C7195E" w:rsidP="00C7195E">
      <w:pPr>
        <w:pStyle w:val="Nidungvnbn"/>
      </w:pPr>
      <w:r>
        <w:t>Mô hình mạng tất cả đều ping thành công và không có host nào bị lỗi.</w:t>
      </w:r>
    </w:p>
    <w:p w14:paraId="506BE953" w14:textId="2522672E" w:rsidR="004430BB" w:rsidRDefault="004430BB" w:rsidP="004430BB">
      <w:pPr>
        <w:pStyle w:val="Heading2"/>
        <w:ind w:hanging="720"/>
      </w:pPr>
      <w:bookmarkStart w:id="47" w:name="_Toc134275465"/>
      <w:r>
        <w:t>Kiểm tra băng thông</w:t>
      </w:r>
      <w:bookmarkEnd w:id="47"/>
    </w:p>
    <w:p w14:paraId="33DD0356" w14:textId="41313A99" w:rsidR="004430BB" w:rsidRDefault="00AE79BC" w:rsidP="004430BB">
      <w:pPr>
        <w:pStyle w:val="Heading3"/>
      </w:pPr>
      <w:bookmarkStart w:id="48" w:name="_Toc134275466"/>
      <w:r>
        <w:t>ROUTER</w:t>
      </w:r>
      <w:bookmarkEnd w:id="48"/>
    </w:p>
    <w:p w14:paraId="260F4D63" w14:textId="77777777" w:rsidR="00106CE5" w:rsidRDefault="00812BC8" w:rsidP="00284FD7">
      <w:pPr>
        <w:pStyle w:val="Nidungbng"/>
      </w:pPr>
      <w:r w:rsidRPr="00812BC8">
        <w:rPr>
          <w:noProof/>
        </w:rPr>
        <w:drawing>
          <wp:inline distT="0" distB="0" distL="0" distR="0" wp14:anchorId="3A962A80" wp14:editId="1384FCA1">
            <wp:extent cx="5791835" cy="3947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947160"/>
                    </a:xfrm>
                    <a:prstGeom prst="rect">
                      <a:avLst/>
                    </a:prstGeom>
                  </pic:spPr>
                </pic:pic>
              </a:graphicData>
            </a:graphic>
          </wp:inline>
        </w:drawing>
      </w:r>
    </w:p>
    <w:p w14:paraId="44442DC2" w14:textId="73CB5DF3" w:rsidR="00433BE9" w:rsidRDefault="00106CE5" w:rsidP="00106CE5">
      <w:pPr>
        <w:pStyle w:val="Caption"/>
      </w:pPr>
      <w:r>
        <w:t xml:space="preserve">Hình </w:t>
      </w:r>
      <w:fldSimple w:instr=" STYLEREF 2 \s ">
        <w:r w:rsidR="00CF4F61">
          <w:rPr>
            <w:noProof/>
          </w:rPr>
          <w:t>5.2</w:t>
        </w:r>
      </w:fldSimple>
      <w:r w:rsidR="00AB307B">
        <w:t>.</w:t>
      </w:r>
      <w:fldSimple w:instr=" SEQ Hình \* ARABIC \s 2 ">
        <w:r w:rsidR="00CF4F61">
          <w:rPr>
            <w:noProof/>
          </w:rPr>
          <w:t>1</w:t>
        </w:r>
      </w:fldSimple>
      <w:r>
        <w:t>:</w:t>
      </w:r>
      <w:r w:rsidRPr="00106CE5">
        <w:t xml:space="preserve"> </w:t>
      </w:r>
      <w:r>
        <w:t>Thông tin cổng G0/0/0 của ROUTER_CL</w:t>
      </w:r>
    </w:p>
    <w:p w14:paraId="36C8ACFF" w14:textId="35F5E461" w:rsidR="004430BB" w:rsidRDefault="00106CE5" w:rsidP="00433BE9">
      <w:pPr>
        <w:pStyle w:val="Caption"/>
      </w:pPr>
      <w:r>
        <w:t xml:space="preserve"> </w:t>
      </w:r>
    </w:p>
    <w:p w14:paraId="2E1678C5" w14:textId="77777777" w:rsidR="0052047A" w:rsidRDefault="00106CE5" w:rsidP="0052047A">
      <w:pPr>
        <w:pStyle w:val="Nidungvnbn"/>
        <w:keepNext/>
        <w:ind w:firstLine="0"/>
      </w:pPr>
      <w:r w:rsidRPr="00106CE5">
        <w:rPr>
          <w:noProof/>
        </w:rPr>
        <w:lastRenderedPageBreak/>
        <w:drawing>
          <wp:inline distT="0" distB="0" distL="0" distR="0" wp14:anchorId="4FC0BF29" wp14:editId="494F89FF">
            <wp:extent cx="5791835" cy="3792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792220"/>
                    </a:xfrm>
                    <a:prstGeom prst="rect">
                      <a:avLst/>
                    </a:prstGeom>
                  </pic:spPr>
                </pic:pic>
              </a:graphicData>
            </a:graphic>
          </wp:inline>
        </w:drawing>
      </w:r>
    </w:p>
    <w:p w14:paraId="7E98758D" w14:textId="1AEEE456" w:rsidR="00233D36" w:rsidRDefault="0052047A" w:rsidP="0052047A">
      <w:pPr>
        <w:pStyle w:val="Caption"/>
      </w:pPr>
      <w:r>
        <w:t xml:space="preserve">Hình </w:t>
      </w:r>
      <w:fldSimple w:instr=" STYLEREF 2 \s ">
        <w:r w:rsidR="00CF4F61">
          <w:rPr>
            <w:noProof/>
          </w:rPr>
          <w:t>5.2</w:t>
        </w:r>
      </w:fldSimple>
      <w:r w:rsidR="00AB307B">
        <w:t>.</w:t>
      </w:r>
      <w:fldSimple w:instr=" SEQ Hình \* ARABIC \s 2 ">
        <w:r w:rsidR="00CF4F61">
          <w:rPr>
            <w:noProof/>
          </w:rPr>
          <w:t>2</w:t>
        </w:r>
      </w:fldSimple>
      <w:r>
        <w:t>: Thông tin cổng F0/0 của ROUTER_</w:t>
      </w:r>
      <w:r w:rsidR="00B15E3F">
        <w:t>VOICE</w:t>
      </w:r>
    </w:p>
    <w:p w14:paraId="44D19971" w14:textId="77777777" w:rsidR="00AB307B" w:rsidRDefault="00AB307B" w:rsidP="00AB307B">
      <w:pPr>
        <w:pStyle w:val="Nidungvnbn"/>
        <w:keepNext/>
        <w:ind w:firstLine="0"/>
      </w:pPr>
      <w:r w:rsidRPr="00AB307B">
        <w:rPr>
          <w:noProof/>
        </w:rPr>
        <w:lastRenderedPageBreak/>
        <w:drawing>
          <wp:inline distT="0" distB="0" distL="0" distR="0" wp14:anchorId="3B02C769" wp14:editId="01E2BC6F">
            <wp:extent cx="5791835" cy="4424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424680"/>
                    </a:xfrm>
                    <a:prstGeom prst="rect">
                      <a:avLst/>
                    </a:prstGeom>
                  </pic:spPr>
                </pic:pic>
              </a:graphicData>
            </a:graphic>
          </wp:inline>
        </w:drawing>
      </w:r>
    </w:p>
    <w:p w14:paraId="4919FDA9" w14:textId="38FC91E2" w:rsidR="00AB307B" w:rsidRPr="00AB307B" w:rsidRDefault="00AB307B" w:rsidP="00AB307B">
      <w:pPr>
        <w:pStyle w:val="Caption"/>
      </w:pPr>
      <w:r>
        <w:t xml:space="preserve">Hình </w:t>
      </w:r>
      <w:fldSimple w:instr=" STYLEREF 2 \s ">
        <w:r w:rsidR="00CF4F61">
          <w:rPr>
            <w:noProof/>
          </w:rPr>
          <w:t>5.2</w:t>
        </w:r>
      </w:fldSimple>
      <w:r>
        <w:t>.</w:t>
      </w:r>
      <w:fldSimple w:instr=" SEQ Hình \* ARABIC \s 2 ">
        <w:r w:rsidR="00CF4F61">
          <w:rPr>
            <w:noProof/>
          </w:rPr>
          <w:t>3</w:t>
        </w:r>
      </w:fldSimple>
      <w:r>
        <w:t>:</w:t>
      </w:r>
      <w:r w:rsidRPr="00AB307B">
        <w:t xml:space="preserve"> </w:t>
      </w:r>
      <w:r>
        <w:t>Thông tin cổng G0/1 của ROUTER_</w:t>
      </w:r>
      <w:r w:rsidR="0062343D">
        <w:t>SE</w:t>
      </w:r>
    </w:p>
    <w:p w14:paraId="7DD7F16A" w14:textId="2C0C980A" w:rsidR="003265F7" w:rsidRPr="00BA2545" w:rsidRDefault="00284DAF" w:rsidP="00BA2545">
      <w:pPr>
        <w:spacing w:after="200" w:line="276" w:lineRule="auto"/>
        <w:rPr>
          <w:b/>
          <w:sz w:val="28"/>
          <w:szCs w:val="28"/>
        </w:rPr>
      </w:pPr>
      <w:r>
        <w:br w:type="page"/>
      </w:r>
    </w:p>
    <w:p w14:paraId="3D186C5F" w14:textId="0F083F24" w:rsidR="001B2040" w:rsidRPr="001B2040" w:rsidRDefault="006E4C26" w:rsidP="001B2040">
      <w:pPr>
        <w:pStyle w:val="Heading2"/>
        <w:ind w:hanging="720"/>
      </w:pPr>
      <w:bookmarkStart w:id="49" w:name="_Toc134275467"/>
      <w:r>
        <w:lastRenderedPageBreak/>
        <w:t>Kiểm tra dịch vụ Email</w:t>
      </w:r>
      <w:bookmarkEnd w:id="49"/>
    </w:p>
    <w:p w14:paraId="0F404916" w14:textId="557B1FA7" w:rsidR="001B2040" w:rsidRDefault="00265057" w:rsidP="00284FD7">
      <w:pPr>
        <w:pStyle w:val="Nidungbng"/>
      </w:pPr>
      <w:r>
        <w:t xml:space="preserve">Thực hiện đăng nhập </w:t>
      </w:r>
      <w:r w:rsidRPr="00265057">
        <w:t>nhanvien1@tdmgame.com</w:t>
      </w:r>
      <w:r>
        <w:t xml:space="preserve"> vào PC01_LeTan</w:t>
      </w:r>
    </w:p>
    <w:p w14:paraId="53200925" w14:textId="562D2FD5" w:rsidR="00265057" w:rsidRDefault="00265057" w:rsidP="00284FD7">
      <w:pPr>
        <w:pStyle w:val="Nidungbng"/>
      </w:pPr>
      <w:r w:rsidRPr="00265057">
        <w:rPr>
          <w:noProof/>
        </w:rPr>
        <w:drawing>
          <wp:inline distT="0" distB="0" distL="0" distR="0" wp14:anchorId="4FA562FF" wp14:editId="16D3B7E4">
            <wp:extent cx="5281118" cy="5166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118" cy="5166808"/>
                    </a:xfrm>
                    <a:prstGeom prst="rect">
                      <a:avLst/>
                    </a:prstGeom>
                  </pic:spPr>
                </pic:pic>
              </a:graphicData>
            </a:graphic>
          </wp:inline>
        </w:drawing>
      </w:r>
    </w:p>
    <w:p w14:paraId="1E90D8F8" w14:textId="170E68D1" w:rsidR="00265057" w:rsidRDefault="00265057" w:rsidP="00284FD7">
      <w:pPr>
        <w:pStyle w:val="Nidungbng"/>
      </w:pPr>
      <w:r>
        <w:t xml:space="preserve">Thực hiện đăng nhập </w:t>
      </w:r>
      <w:r w:rsidRPr="00265057">
        <w:t>nhanvien2@tdmgame.com</w:t>
      </w:r>
      <w:r>
        <w:t xml:space="preserve"> cho PC01_TKDH</w:t>
      </w:r>
    </w:p>
    <w:p w14:paraId="388968AE" w14:textId="1ED7DD10" w:rsidR="00265057" w:rsidRDefault="00265057" w:rsidP="00284FD7">
      <w:pPr>
        <w:pStyle w:val="Nidungbng"/>
      </w:pPr>
      <w:r w:rsidRPr="00265057">
        <w:rPr>
          <w:noProof/>
        </w:rPr>
        <w:lastRenderedPageBreak/>
        <w:drawing>
          <wp:inline distT="0" distB="0" distL="0" distR="0" wp14:anchorId="59079CEE" wp14:editId="141C2E5B">
            <wp:extent cx="5296359" cy="5204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359" cy="5204911"/>
                    </a:xfrm>
                    <a:prstGeom prst="rect">
                      <a:avLst/>
                    </a:prstGeom>
                  </pic:spPr>
                </pic:pic>
              </a:graphicData>
            </a:graphic>
          </wp:inline>
        </w:drawing>
      </w:r>
    </w:p>
    <w:p w14:paraId="5A487F0F" w14:textId="23839672" w:rsidR="00265057" w:rsidRDefault="00265057" w:rsidP="00284FD7">
      <w:pPr>
        <w:pStyle w:val="Nidungbng"/>
      </w:pPr>
      <w:r>
        <w:t>Sử dụng PC01_LeTan với nhanvien1 và soạn một email gửi đến nhanvien2.</w:t>
      </w:r>
    </w:p>
    <w:p w14:paraId="0DD7CAFD" w14:textId="0A2F51FC" w:rsidR="00265057" w:rsidRDefault="00265057" w:rsidP="00265057">
      <w:pPr>
        <w:pStyle w:val="Nidungvnbn"/>
        <w:ind w:firstLine="0"/>
      </w:pPr>
      <w:r w:rsidRPr="00265057">
        <w:rPr>
          <w:noProof/>
        </w:rPr>
        <w:lastRenderedPageBreak/>
        <w:drawing>
          <wp:inline distT="0" distB="0" distL="0" distR="0" wp14:anchorId="2F953D53" wp14:editId="0B5E57DF">
            <wp:extent cx="5281118" cy="521253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118" cy="5212532"/>
                    </a:xfrm>
                    <a:prstGeom prst="rect">
                      <a:avLst/>
                    </a:prstGeom>
                  </pic:spPr>
                </pic:pic>
              </a:graphicData>
            </a:graphic>
          </wp:inline>
        </w:drawing>
      </w:r>
    </w:p>
    <w:p w14:paraId="5468D75C" w14:textId="4A5F9EB7" w:rsidR="00265057" w:rsidRDefault="00265057" w:rsidP="00265057">
      <w:pPr>
        <w:pStyle w:val="Nidungvnbn"/>
        <w:ind w:firstLine="0"/>
      </w:pPr>
      <w:r>
        <w:t>Ở PC01_TKDH với nhanvien2, thực hiện nhận email được gửi từ PC01_LeTan</w:t>
      </w:r>
    </w:p>
    <w:p w14:paraId="66EFD631" w14:textId="434FC6CD" w:rsidR="00265057" w:rsidRDefault="00265057" w:rsidP="001B2040">
      <w:pPr>
        <w:pStyle w:val="Nidungvnbn"/>
        <w:keepNext/>
        <w:ind w:firstLine="0"/>
      </w:pPr>
      <w:r w:rsidRPr="00265057">
        <w:rPr>
          <w:noProof/>
        </w:rPr>
        <w:lastRenderedPageBreak/>
        <w:drawing>
          <wp:inline distT="0" distB="0" distL="0" distR="0" wp14:anchorId="668A785E" wp14:editId="69389C71">
            <wp:extent cx="5326842" cy="525063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6842" cy="5250635"/>
                    </a:xfrm>
                    <a:prstGeom prst="rect">
                      <a:avLst/>
                    </a:prstGeom>
                  </pic:spPr>
                </pic:pic>
              </a:graphicData>
            </a:graphic>
          </wp:inline>
        </w:drawing>
      </w:r>
    </w:p>
    <w:p w14:paraId="078FEE80" w14:textId="57E4E840" w:rsidR="00711B35" w:rsidRDefault="006E4C26" w:rsidP="00711B35">
      <w:pPr>
        <w:pStyle w:val="Heading2"/>
        <w:ind w:hanging="720"/>
      </w:pPr>
      <w:bookmarkStart w:id="50" w:name="_Toc134275468"/>
      <w:r>
        <w:t>Kiểm tra dịch vụ web</w:t>
      </w:r>
      <w:bookmarkEnd w:id="50"/>
    </w:p>
    <w:p w14:paraId="2FAB7ECE" w14:textId="2AFBD3A6" w:rsidR="001B2040" w:rsidRDefault="007639E4" w:rsidP="001B2040">
      <w:pPr>
        <w:pStyle w:val="Nidungvnbn"/>
      </w:pPr>
      <w:r>
        <w:t xml:space="preserve">Từ PC01_LeTan, thực hiện truy cập vào tên miền DangMinhThong.com thông qua DNS Server với địa chỉ IP </w:t>
      </w:r>
      <w:r w:rsidRPr="007639E4">
        <w:t>203.0.113.2</w:t>
      </w:r>
      <w:r>
        <w:t>.</w:t>
      </w:r>
    </w:p>
    <w:p w14:paraId="3FD1290E" w14:textId="2642215D" w:rsidR="001B2040" w:rsidRDefault="007639E4" w:rsidP="001B2040">
      <w:pPr>
        <w:pStyle w:val="Nidungvnbn"/>
        <w:keepNext/>
        <w:ind w:firstLine="0"/>
      </w:pPr>
      <w:r w:rsidRPr="007639E4">
        <w:rPr>
          <w:noProof/>
        </w:rPr>
        <w:lastRenderedPageBreak/>
        <w:drawing>
          <wp:inline distT="0" distB="0" distL="0" distR="0" wp14:anchorId="1DA78CDA" wp14:editId="3FD33FC4">
            <wp:extent cx="5342083" cy="523539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2083" cy="5235394"/>
                    </a:xfrm>
                    <a:prstGeom prst="rect">
                      <a:avLst/>
                    </a:prstGeom>
                  </pic:spPr>
                </pic:pic>
              </a:graphicData>
            </a:graphic>
          </wp:inline>
        </w:drawing>
      </w:r>
    </w:p>
    <w:p w14:paraId="3D671124" w14:textId="6057D97C" w:rsidR="00711B35" w:rsidRPr="00711B35" w:rsidRDefault="001B2040" w:rsidP="001B2040">
      <w:pPr>
        <w:pStyle w:val="Caption"/>
      </w:pPr>
      <w:bookmarkStart w:id="51" w:name="_Toc130657090"/>
      <w:r>
        <w:t>Hình 5.</w:t>
      </w:r>
      <w:fldSimple w:instr=" SEQ Hình_5. \* ARABIC ">
        <w:r w:rsidR="00CF4F61">
          <w:rPr>
            <w:noProof/>
          </w:rPr>
          <w:t>1</w:t>
        </w:r>
      </w:fldSimple>
      <w:r>
        <w:t xml:space="preserve"> Kết quả kiểm tra dịch vụ web từ máy tính bên ngoài mạng</w:t>
      </w:r>
      <w:bookmarkEnd w:id="51"/>
    </w:p>
    <w:p w14:paraId="006194F0" w14:textId="721D01AF" w:rsidR="00711B35" w:rsidRPr="00711B35" w:rsidRDefault="006E4C26" w:rsidP="00711B35">
      <w:pPr>
        <w:pStyle w:val="Heading2"/>
        <w:ind w:hanging="720"/>
      </w:pPr>
      <w:bookmarkStart w:id="52" w:name="_Toc134275469"/>
      <w:r>
        <w:t>Kiểm tra bảo mật</w:t>
      </w:r>
      <w:bookmarkEnd w:id="52"/>
    </w:p>
    <w:p w14:paraId="1FE8A313" w14:textId="5DD67B80" w:rsidR="006E4C26" w:rsidRDefault="006E4C26" w:rsidP="006E4C26">
      <w:pPr>
        <w:pStyle w:val="Heading3"/>
        <w:rPr>
          <w:noProof/>
        </w:rPr>
      </w:pPr>
      <w:bookmarkStart w:id="53" w:name="_Toc134275470"/>
      <w:r>
        <w:rPr>
          <w:noProof/>
        </w:rPr>
        <w:t>Kiểm tra bảo mật thiết bị mạng</w:t>
      </w:r>
      <w:bookmarkEnd w:id="53"/>
    </w:p>
    <w:p w14:paraId="084CD11E" w14:textId="08A74299" w:rsidR="00711B35" w:rsidRDefault="00711B35" w:rsidP="00711B35">
      <w:pPr>
        <w:pStyle w:val="Nidungvnbn"/>
      </w:pPr>
      <w:r>
        <w:t xml:space="preserve">Thực hiện truy cập vào </w:t>
      </w:r>
      <w:r w:rsidR="008C4E5D">
        <w:t>Router_CL,</w:t>
      </w:r>
      <w:r>
        <w:t xml:space="preserve"> </w:t>
      </w:r>
      <w:r w:rsidR="008C4E5D">
        <w:t>Router_Se</w:t>
      </w:r>
      <w:r w:rsidR="004B59A0">
        <w:t xml:space="preserve"> và các Switch Layer2</w:t>
      </w:r>
      <w:r w:rsidR="008C4E5D">
        <w:t xml:space="preserve">, </w:t>
      </w:r>
      <w:r>
        <w:t xml:space="preserve">thiết bị yêu cầu nhập tài khoản và mật khẩu để thực hiện truy cập </w:t>
      </w:r>
      <w:r w:rsidR="007006CF">
        <w:t>và thay đổi cấu hình thiết bị.</w:t>
      </w:r>
    </w:p>
    <w:p w14:paraId="2313A43D" w14:textId="5D3AF4E7" w:rsidR="001B2040" w:rsidRDefault="008C4E5D" w:rsidP="001B2040">
      <w:pPr>
        <w:pStyle w:val="Nidungvnbn"/>
        <w:keepNext/>
        <w:ind w:firstLine="0"/>
      </w:pPr>
      <w:r w:rsidRPr="008C4E5D">
        <w:rPr>
          <w:noProof/>
        </w:rPr>
        <w:lastRenderedPageBreak/>
        <w:drawing>
          <wp:inline distT="0" distB="0" distL="0" distR="0" wp14:anchorId="39D22A5E" wp14:editId="4EB039EE">
            <wp:extent cx="5296359" cy="5182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359" cy="5182049"/>
                    </a:xfrm>
                    <a:prstGeom prst="rect">
                      <a:avLst/>
                    </a:prstGeom>
                  </pic:spPr>
                </pic:pic>
              </a:graphicData>
            </a:graphic>
          </wp:inline>
        </w:drawing>
      </w:r>
    </w:p>
    <w:p w14:paraId="6B514733" w14:textId="367522CE" w:rsidR="007006CF" w:rsidRDefault="001B2040" w:rsidP="001B2040">
      <w:pPr>
        <w:pStyle w:val="Caption"/>
      </w:pPr>
      <w:bookmarkStart w:id="54" w:name="_Toc130657091"/>
      <w:r>
        <w:t>Hình 5.</w:t>
      </w:r>
      <w:fldSimple w:instr=" SEQ Hình_5. \* ARABIC ">
        <w:r w:rsidR="00CF4F61">
          <w:rPr>
            <w:noProof/>
          </w:rPr>
          <w:t>2</w:t>
        </w:r>
      </w:fldSimple>
      <w:r>
        <w:t xml:space="preserve"> Kết quả thực hiện bảo mật TE_SW</w:t>
      </w:r>
      <w:bookmarkEnd w:id="54"/>
    </w:p>
    <w:p w14:paraId="3BFC8138" w14:textId="13B296F1" w:rsidR="008C4E5D" w:rsidRDefault="008C4E5D" w:rsidP="008C4E5D">
      <w:r w:rsidRPr="008C4E5D">
        <w:rPr>
          <w:noProof/>
        </w:rPr>
        <w:lastRenderedPageBreak/>
        <w:drawing>
          <wp:inline distT="0" distB="0" distL="0" distR="0" wp14:anchorId="25853FEC" wp14:editId="03F20453">
            <wp:extent cx="5303980" cy="521253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212532"/>
                    </a:xfrm>
                    <a:prstGeom prst="rect">
                      <a:avLst/>
                    </a:prstGeom>
                  </pic:spPr>
                </pic:pic>
              </a:graphicData>
            </a:graphic>
          </wp:inline>
        </w:drawing>
      </w:r>
    </w:p>
    <w:p w14:paraId="4555473C" w14:textId="387747C2" w:rsidR="004B59A0" w:rsidRPr="008C4E5D" w:rsidRDefault="004B59A0" w:rsidP="008C4E5D">
      <w:r w:rsidRPr="004B59A0">
        <w:rPr>
          <w:noProof/>
        </w:rPr>
        <w:lastRenderedPageBreak/>
        <w:drawing>
          <wp:inline distT="0" distB="0" distL="0" distR="0" wp14:anchorId="5308C1CE" wp14:editId="11FFDDFF">
            <wp:extent cx="5349704" cy="5174428"/>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9704" cy="5174428"/>
                    </a:xfrm>
                    <a:prstGeom prst="rect">
                      <a:avLst/>
                    </a:prstGeom>
                  </pic:spPr>
                </pic:pic>
              </a:graphicData>
            </a:graphic>
          </wp:inline>
        </w:drawing>
      </w:r>
    </w:p>
    <w:p w14:paraId="760EF491" w14:textId="77777777" w:rsidR="004B59A0" w:rsidRDefault="004B59A0">
      <w:pPr>
        <w:spacing w:after="200" w:line="276" w:lineRule="auto"/>
        <w:rPr>
          <w:b/>
          <w:noProof/>
          <w:sz w:val="32"/>
          <w:szCs w:val="32"/>
          <w:lang w:val="vi-VN"/>
        </w:rPr>
      </w:pPr>
      <w:r>
        <w:rPr>
          <w:noProof/>
          <w:lang w:val="vi-VN"/>
        </w:rPr>
        <w:br w:type="page"/>
      </w:r>
    </w:p>
    <w:p w14:paraId="46212EFE" w14:textId="1FF4312B" w:rsidR="007E7FF7" w:rsidRPr="00E46644" w:rsidRDefault="007E7FF7" w:rsidP="00F622A7">
      <w:pPr>
        <w:pStyle w:val="Chng"/>
        <w:rPr>
          <w:noProof/>
          <w:lang w:val="vi-VN"/>
        </w:rPr>
      </w:pPr>
      <w:bookmarkStart w:id="55" w:name="_Toc134275471"/>
      <w:r w:rsidRPr="00E46644">
        <w:rPr>
          <w:noProof/>
          <w:lang w:val="vi-VN"/>
        </w:rPr>
        <w:lastRenderedPageBreak/>
        <w:t>TÀI LIỆU THAM KHẢO</w:t>
      </w:r>
      <w:bookmarkEnd w:id="55"/>
    </w:p>
    <w:p w14:paraId="638E9051" w14:textId="5ED9C8B8" w:rsidR="007B7FF5" w:rsidRDefault="00650D6A" w:rsidP="00284FD7">
      <w:pPr>
        <w:spacing w:line="360" w:lineRule="auto"/>
        <w:ind w:left="360" w:firstLine="360"/>
        <w:rPr>
          <w:b/>
          <w:noProof/>
          <w:sz w:val="26"/>
          <w:szCs w:val="26"/>
          <w:lang w:val="vi-VN"/>
        </w:rPr>
      </w:pPr>
      <w:r w:rsidRPr="00E46644">
        <w:rPr>
          <w:b/>
          <w:noProof/>
          <w:sz w:val="26"/>
          <w:szCs w:val="26"/>
          <w:lang w:val="vi-VN"/>
        </w:rPr>
        <w:t>Tiếng Việt</w:t>
      </w:r>
    </w:p>
    <w:p w14:paraId="3AD3611D" w14:textId="3418E297" w:rsidR="001A14B3" w:rsidRPr="001A14B3" w:rsidRDefault="001C19D6" w:rsidP="001A14B3">
      <w:pPr>
        <w:pStyle w:val="Nidungbng"/>
        <w:rPr>
          <w:noProof/>
          <w:lang w:val="vi-VN"/>
        </w:rPr>
      </w:pPr>
      <w:r w:rsidRPr="001C19D6">
        <w:rPr>
          <w:noProof/>
          <w:lang w:val="vi-VN"/>
        </w:rPr>
        <w:t>Lê Ngọc An</w:t>
      </w:r>
      <w:r>
        <w:rPr>
          <w:noProof/>
        </w:rPr>
        <w:t>h</w:t>
      </w:r>
      <w:r w:rsidR="005A76A1" w:rsidRPr="005A76A1">
        <w:rPr>
          <w:noProof/>
          <w:lang w:val="vi-VN"/>
        </w:rPr>
        <w:t>, “</w:t>
      </w:r>
      <w:r w:rsidRPr="001C19D6">
        <w:rPr>
          <w:noProof/>
          <w:lang w:val="vi-VN"/>
        </w:rPr>
        <w:t>[Quản Trị Mạng và Bảo Mật] - Cấu hình Subinterface - Inter VLAN</w:t>
      </w:r>
      <w:r w:rsidR="005A76A1" w:rsidRPr="005A76A1">
        <w:rPr>
          <w:noProof/>
          <w:lang w:val="vi-VN"/>
        </w:rPr>
        <w:t xml:space="preserve">”, </w:t>
      </w:r>
      <w:hyperlink r:id="rId29" w:history="1">
        <w:r w:rsidR="00E1022A" w:rsidRPr="001C19D6">
          <w:rPr>
            <w:rStyle w:val="Hyperlink"/>
            <w:lang w:val="vi-VN"/>
          </w:rPr>
          <w:t>(14) [Quản Trị Mạng và Bảo Mật] - Cấu hình Subinterface - Inter VLAN - YouTube</w:t>
        </w:r>
      </w:hyperlink>
    </w:p>
    <w:p w14:paraId="6F43683D" w14:textId="77777777" w:rsidR="00650D6A" w:rsidRPr="00E46644" w:rsidRDefault="00650D6A" w:rsidP="00650D6A">
      <w:pPr>
        <w:spacing w:line="360" w:lineRule="auto"/>
        <w:ind w:left="360" w:firstLine="360"/>
        <w:rPr>
          <w:b/>
          <w:noProof/>
          <w:sz w:val="26"/>
          <w:szCs w:val="26"/>
          <w:lang w:val="vi-VN"/>
        </w:rPr>
      </w:pPr>
      <w:r w:rsidRPr="00E46644">
        <w:rPr>
          <w:b/>
          <w:noProof/>
          <w:sz w:val="26"/>
          <w:szCs w:val="26"/>
          <w:lang w:val="vi-VN"/>
        </w:rPr>
        <w:t>Tiếng Anh</w:t>
      </w:r>
    </w:p>
    <w:p w14:paraId="0802CCD2" w14:textId="1660586F" w:rsidR="00650D6A" w:rsidRPr="00284FD7" w:rsidRDefault="00284FD7" w:rsidP="00284FD7">
      <w:pPr>
        <w:pStyle w:val="Nidungbng"/>
        <w:rPr>
          <w:rStyle w:val="NidungbngChar"/>
          <w:noProof/>
          <w:lang w:val="vi-VN"/>
        </w:rPr>
      </w:pPr>
      <w:r w:rsidRPr="00284FD7">
        <w:rPr>
          <w:noProof/>
          <w:lang w:val="vi-VN"/>
        </w:rPr>
        <w:t xml:space="preserve">LearnTech Training </w:t>
      </w:r>
      <w:r w:rsidR="00650D6A" w:rsidRPr="00284FD7">
        <w:rPr>
          <w:noProof/>
          <w:lang w:val="vi-VN"/>
        </w:rPr>
        <w:t>(</w:t>
      </w:r>
      <w:r w:rsidRPr="00284FD7">
        <w:rPr>
          <w:noProof/>
        </w:rPr>
        <w:t>2017</w:t>
      </w:r>
      <w:r w:rsidR="00650D6A" w:rsidRPr="00284FD7">
        <w:rPr>
          <w:noProof/>
          <w:lang w:val="vi-VN"/>
        </w:rPr>
        <w:t xml:space="preserve">), </w:t>
      </w:r>
      <w:r w:rsidRPr="00284FD7">
        <w:rPr>
          <w:rStyle w:val="NidungbngChar"/>
        </w:rPr>
        <w:t xml:space="preserve">Configuring VoIP Phones in Cisco Packet Tracer </w:t>
      </w:r>
      <w:r>
        <w:rPr>
          <w:rStyle w:val="NidungbngChar"/>
        </w:rPr>
        <w:t>–</w:t>
      </w:r>
      <w:r w:rsidRPr="00284FD7">
        <w:rPr>
          <w:rStyle w:val="NidungbngChar"/>
        </w:rPr>
        <w:t xml:space="preserve"> YouTube</w:t>
      </w:r>
    </w:p>
    <w:p w14:paraId="61A4B36C" w14:textId="4AFFE613" w:rsidR="00284FD7" w:rsidRPr="005A76A1" w:rsidRDefault="00284FD7" w:rsidP="00284FD7">
      <w:pPr>
        <w:pStyle w:val="Nidungbng"/>
        <w:rPr>
          <w:noProof/>
          <w:lang w:val="vi-VN"/>
        </w:rPr>
      </w:pPr>
      <w:r>
        <w:t xml:space="preserve">CCNA (2017), </w:t>
      </w:r>
      <w:r w:rsidRPr="00284FD7">
        <w:t>Etherchannel configuration on cisco switch | Learn Linux CCNA CEH IPv6 Cyber-Security Online (linuxtiwary.com)</w:t>
      </w:r>
    </w:p>
    <w:p w14:paraId="562A4097" w14:textId="609F8A27" w:rsidR="005A76A1" w:rsidRPr="005A76A1" w:rsidRDefault="005A76A1" w:rsidP="005A76A1">
      <w:pPr>
        <w:pStyle w:val="Nidungbng"/>
        <w:numPr>
          <w:ilvl w:val="0"/>
          <w:numId w:val="0"/>
        </w:numPr>
        <w:ind w:left="1134" w:hanging="393"/>
        <w:rPr>
          <w:noProof/>
          <w:lang w:val="vi-VN"/>
        </w:rPr>
      </w:pPr>
    </w:p>
    <w:p w14:paraId="0F421275" w14:textId="77777777" w:rsidR="007E7FF7" w:rsidRPr="00E46644" w:rsidRDefault="007E7FF7">
      <w:pPr>
        <w:spacing w:after="200" w:line="276" w:lineRule="auto"/>
        <w:rPr>
          <w:noProof/>
          <w:sz w:val="26"/>
          <w:szCs w:val="26"/>
          <w:lang w:val="vi-VN"/>
        </w:rPr>
      </w:pPr>
      <w:r w:rsidRPr="00E46644">
        <w:rPr>
          <w:noProof/>
          <w:sz w:val="26"/>
          <w:szCs w:val="26"/>
          <w:lang w:val="vi-VN"/>
        </w:rPr>
        <w:br w:type="page"/>
      </w:r>
    </w:p>
    <w:p w14:paraId="74CAD9AF" w14:textId="77777777" w:rsidR="007E7FF7" w:rsidRPr="00E46644" w:rsidRDefault="007E7FF7" w:rsidP="007E7FF7">
      <w:pPr>
        <w:tabs>
          <w:tab w:val="center" w:pos="6379"/>
        </w:tabs>
        <w:spacing w:after="200" w:line="276" w:lineRule="auto"/>
        <w:jc w:val="center"/>
        <w:rPr>
          <w:b/>
          <w:noProof/>
          <w:sz w:val="32"/>
          <w:szCs w:val="32"/>
          <w:lang w:val="vi-VN"/>
        </w:rPr>
      </w:pPr>
      <w:r w:rsidRPr="00E46644">
        <w:rPr>
          <w:b/>
          <w:noProof/>
          <w:sz w:val="32"/>
          <w:szCs w:val="32"/>
          <w:lang w:val="vi-VN"/>
        </w:rPr>
        <w:lastRenderedPageBreak/>
        <w:t>PHỤ LỤC</w:t>
      </w:r>
    </w:p>
    <w:p w14:paraId="250DFDD8" w14:textId="77777777" w:rsidR="00BB2B2A" w:rsidRPr="00E46644" w:rsidRDefault="00650D6A" w:rsidP="0064189C">
      <w:pPr>
        <w:pStyle w:val="Nidungvnbn"/>
        <w:rPr>
          <w:b/>
          <w:noProof/>
          <w:lang w:val="vi-VN"/>
        </w:rPr>
      </w:pPr>
      <w:r w:rsidRPr="00E46644">
        <w:rPr>
          <w:noProof/>
          <w:lang w:val="vi-VN"/>
        </w:rPr>
        <w:t xml:space="preserve">Phần này bao gồm những nội dung cần thiết nhằm minh họa hoặc hỗ trợ cho nội dung luận văn như số liệu, biểu mẫu, tranh ảnh. . . . nếu sử dụng những câu trả lời cho một </w:t>
      </w:r>
      <w:r w:rsidRPr="00E46644">
        <w:rPr>
          <w:i/>
          <w:noProof/>
          <w:lang w:val="vi-VN"/>
        </w:rPr>
        <w:t>bảng câu hỏi thì bảng câu hỏi mẫu này phải được đưa vào phần Phụ lục ở dạng nguyên bản</w:t>
      </w:r>
      <w:r w:rsidRPr="00E46644">
        <w:rPr>
          <w:noProof/>
          <w:lang w:val="vi-VN"/>
        </w:rPr>
        <w:t xml:space="preserve"> đã dùng để điều tra, thăm dò ý kiến; </w:t>
      </w:r>
      <w:r w:rsidRPr="00E46644">
        <w:rPr>
          <w:b/>
          <w:noProof/>
          <w:lang w:val="vi-VN"/>
        </w:rPr>
        <w:t>không được tóm tắt hoặc sửa đổi</w:t>
      </w:r>
      <w:r w:rsidRPr="00E46644">
        <w:rPr>
          <w:noProof/>
          <w:lang w:val="vi-VN"/>
        </w:rPr>
        <w:t>. Các tính toán mẫu trình bày tóm tắt trong các biểu mẫu cũng cần nêu trong Phụ lục của luận văn. Phụ lục không được dày hơn phần chính của luận văn</w:t>
      </w:r>
    </w:p>
    <w:sectPr w:rsidR="00BB2B2A" w:rsidRPr="00E46644" w:rsidSect="00DB7595">
      <w:headerReference w:type="default" r:id="rId3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E2210" w14:textId="77777777" w:rsidR="008004AB" w:rsidRDefault="008004AB" w:rsidP="00453AB1">
      <w:r>
        <w:separator/>
      </w:r>
    </w:p>
  </w:endnote>
  <w:endnote w:type="continuationSeparator" w:id="0">
    <w:p w14:paraId="44024E30" w14:textId="77777777" w:rsidR="008004AB" w:rsidRDefault="008004A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苹方-简"/>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EF5C" w14:textId="77777777" w:rsidR="008004AB" w:rsidRDefault="008004AB" w:rsidP="00453AB1">
      <w:r>
        <w:separator/>
      </w:r>
    </w:p>
  </w:footnote>
  <w:footnote w:type="continuationSeparator" w:id="0">
    <w:p w14:paraId="1CC00EF7" w14:textId="77777777" w:rsidR="008004AB" w:rsidRDefault="008004A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E1C14" w14:textId="77777777" w:rsidR="00B118C8" w:rsidRDefault="00B118C8">
    <w:pPr>
      <w:pStyle w:val="Header"/>
      <w:jc w:val="center"/>
    </w:pPr>
  </w:p>
  <w:p w14:paraId="4917FCCA"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B129435"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12CCA6A0"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B5E6042"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E9F90A2"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593"/>
    <w:multiLevelType w:val="multilevel"/>
    <w:tmpl w:val="0EDC57BC"/>
    <w:lvl w:ilvl="0">
      <w:start w:val="1"/>
      <w:numFmt w:val="decimal"/>
      <w:pStyle w:val="Heading1"/>
      <w:suff w:val="space"/>
      <w:lvlText w:val="CHƯƠNG %1 -"/>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778"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Nidungbng"/>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62290"/>
    <w:multiLevelType w:val="hybridMultilevel"/>
    <w:tmpl w:val="1A9EA0E2"/>
    <w:lvl w:ilvl="0" w:tplc="DA462F12">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71413F"/>
    <w:multiLevelType w:val="hybridMultilevel"/>
    <w:tmpl w:val="821A7E46"/>
    <w:lvl w:ilvl="0" w:tplc="DA462F12">
      <w:numFmt w:val="bullet"/>
      <w:lvlText w:val="-"/>
      <w:lvlJc w:val="left"/>
      <w:pPr>
        <w:ind w:left="1222" w:hanging="360"/>
      </w:pPr>
      <w:rPr>
        <w:rFonts w:ascii="Times New Roman" w:eastAsia="Times New Roman" w:hAnsi="Times New Roman" w:cs="Times New Roman"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8" w15:restartNumberingAfterBreak="0">
    <w:nsid w:val="430A23DD"/>
    <w:multiLevelType w:val="multilevel"/>
    <w:tmpl w:val="00DC5CA4"/>
    <w:lvl w:ilvl="0">
      <w:start w:val="1"/>
      <w:numFmt w:val="decimal"/>
      <w:suff w:val="space"/>
      <w:lvlText w:val="Chương %1 -"/>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BA4732"/>
    <w:multiLevelType w:val="hybridMultilevel"/>
    <w:tmpl w:val="9C70E27C"/>
    <w:lvl w:ilvl="0" w:tplc="0409000F">
      <w:start w:val="28"/>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0839774">
    <w:abstractNumId w:val="2"/>
  </w:num>
  <w:num w:numId="2" w16cid:durableId="794251487">
    <w:abstractNumId w:val="9"/>
  </w:num>
  <w:num w:numId="3" w16cid:durableId="1651252329">
    <w:abstractNumId w:val="11"/>
  </w:num>
  <w:num w:numId="4" w16cid:durableId="2018148221">
    <w:abstractNumId w:val="14"/>
  </w:num>
  <w:num w:numId="5" w16cid:durableId="1700087735">
    <w:abstractNumId w:val="1"/>
  </w:num>
  <w:num w:numId="6" w16cid:durableId="1159079594">
    <w:abstractNumId w:val="5"/>
  </w:num>
  <w:num w:numId="7" w16cid:durableId="123083168">
    <w:abstractNumId w:val="10"/>
  </w:num>
  <w:num w:numId="8" w16cid:durableId="328101659">
    <w:abstractNumId w:val="12"/>
  </w:num>
  <w:num w:numId="9" w16cid:durableId="1530147583">
    <w:abstractNumId w:val="3"/>
  </w:num>
  <w:num w:numId="10" w16cid:durableId="1860922329">
    <w:abstractNumId w:val="6"/>
  </w:num>
  <w:num w:numId="11" w16cid:durableId="1540973627">
    <w:abstractNumId w:val="13"/>
  </w:num>
  <w:num w:numId="12" w16cid:durableId="328681459">
    <w:abstractNumId w:val="0"/>
  </w:num>
  <w:num w:numId="13" w16cid:durableId="676273374">
    <w:abstractNumId w:val="8"/>
  </w:num>
  <w:num w:numId="14" w16cid:durableId="1232428110">
    <w:abstractNumId w:val="4"/>
  </w:num>
  <w:num w:numId="15" w16cid:durableId="1175144254">
    <w:abstractNumId w:val="0"/>
  </w:num>
  <w:num w:numId="16" w16cid:durableId="1224216681">
    <w:abstractNumId w:val="7"/>
  </w:num>
  <w:num w:numId="17" w16cid:durableId="16258490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33"/>
    <w:rsid w:val="00000FCE"/>
    <w:rsid w:val="00012A94"/>
    <w:rsid w:val="00024496"/>
    <w:rsid w:val="0002516D"/>
    <w:rsid w:val="000327EF"/>
    <w:rsid w:val="00034FF5"/>
    <w:rsid w:val="000540E9"/>
    <w:rsid w:val="00054A66"/>
    <w:rsid w:val="00057CA7"/>
    <w:rsid w:val="00064D56"/>
    <w:rsid w:val="000731FC"/>
    <w:rsid w:val="000C09BC"/>
    <w:rsid w:val="000D21CE"/>
    <w:rsid w:val="000F20FA"/>
    <w:rsid w:val="000F341F"/>
    <w:rsid w:val="00106CE5"/>
    <w:rsid w:val="0012531A"/>
    <w:rsid w:val="0012545C"/>
    <w:rsid w:val="00137133"/>
    <w:rsid w:val="00140EC3"/>
    <w:rsid w:val="00145F40"/>
    <w:rsid w:val="0015395F"/>
    <w:rsid w:val="001655D0"/>
    <w:rsid w:val="00177F7D"/>
    <w:rsid w:val="00190073"/>
    <w:rsid w:val="001934FE"/>
    <w:rsid w:val="001A14B3"/>
    <w:rsid w:val="001B2040"/>
    <w:rsid w:val="001B6E6E"/>
    <w:rsid w:val="001C19D6"/>
    <w:rsid w:val="001E7A2A"/>
    <w:rsid w:val="00207DC2"/>
    <w:rsid w:val="00211F21"/>
    <w:rsid w:val="00217148"/>
    <w:rsid w:val="002228E8"/>
    <w:rsid w:val="002240D1"/>
    <w:rsid w:val="00225D2E"/>
    <w:rsid w:val="00233D36"/>
    <w:rsid w:val="002448A7"/>
    <w:rsid w:val="00252F26"/>
    <w:rsid w:val="002609E9"/>
    <w:rsid w:val="00265057"/>
    <w:rsid w:val="00270B88"/>
    <w:rsid w:val="00284DAF"/>
    <w:rsid w:val="00284FD7"/>
    <w:rsid w:val="00291721"/>
    <w:rsid w:val="00291ADA"/>
    <w:rsid w:val="002C36C6"/>
    <w:rsid w:val="002D0CEB"/>
    <w:rsid w:val="002D4629"/>
    <w:rsid w:val="002D796D"/>
    <w:rsid w:val="002E61CD"/>
    <w:rsid w:val="002E7DA2"/>
    <w:rsid w:val="002F7488"/>
    <w:rsid w:val="0030703C"/>
    <w:rsid w:val="00315226"/>
    <w:rsid w:val="003218FF"/>
    <w:rsid w:val="003250F0"/>
    <w:rsid w:val="003265F7"/>
    <w:rsid w:val="00331A83"/>
    <w:rsid w:val="00356FDB"/>
    <w:rsid w:val="00370781"/>
    <w:rsid w:val="00376FDE"/>
    <w:rsid w:val="0038558C"/>
    <w:rsid w:val="00386F5D"/>
    <w:rsid w:val="003C49D0"/>
    <w:rsid w:val="003E37BD"/>
    <w:rsid w:val="003E3D82"/>
    <w:rsid w:val="003E68F8"/>
    <w:rsid w:val="004137F0"/>
    <w:rsid w:val="00427F84"/>
    <w:rsid w:val="00433BE9"/>
    <w:rsid w:val="004430BB"/>
    <w:rsid w:val="00453AB1"/>
    <w:rsid w:val="004635A5"/>
    <w:rsid w:val="004670E2"/>
    <w:rsid w:val="00476895"/>
    <w:rsid w:val="00480313"/>
    <w:rsid w:val="00485006"/>
    <w:rsid w:val="0049328E"/>
    <w:rsid w:val="004A4296"/>
    <w:rsid w:val="004A7C39"/>
    <w:rsid w:val="004B59A0"/>
    <w:rsid w:val="004C34A4"/>
    <w:rsid w:val="004C7AD0"/>
    <w:rsid w:val="004E3C16"/>
    <w:rsid w:val="004F66FD"/>
    <w:rsid w:val="005043CD"/>
    <w:rsid w:val="0052047A"/>
    <w:rsid w:val="00523744"/>
    <w:rsid w:val="00541A73"/>
    <w:rsid w:val="00542217"/>
    <w:rsid w:val="00550E30"/>
    <w:rsid w:val="00572D5A"/>
    <w:rsid w:val="0057780F"/>
    <w:rsid w:val="00587411"/>
    <w:rsid w:val="00593511"/>
    <w:rsid w:val="005938B2"/>
    <w:rsid w:val="00593FB8"/>
    <w:rsid w:val="00594A25"/>
    <w:rsid w:val="005A76A1"/>
    <w:rsid w:val="005C5A34"/>
    <w:rsid w:val="005D19C2"/>
    <w:rsid w:val="005D5C20"/>
    <w:rsid w:val="005D65D3"/>
    <w:rsid w:val="005E03B9"/>
    <w:rsid w:val="005E372A"/>
    <w:rsid w:val="005E6C16"/>
    <w:rsid w:val="00606A69"/>
    <w:rsid w:val="0061169E"/>
    <w:rsid w:val="00611C81"/>
    <w:rsid w:val="0062343D"/>
    <w:rsid w:val="006314A0"/>
    <w:rsid w:val="00632829"/>
    <w:rsid w:val="0063482E"/>
    <w:rsid w:val="0064189C"/>
    <w:rsid w:val="006476B9"/>
    <w:rsid w:val="00650D6A"/>
    <w:rsid w:val="0065695C"/>
    <w:rsid w:val="006643FE"/>
    <w:rsid w:val="006814C7"/>
    <w:rsid w:val="006C6C08"/>
    <w:rsid w:val="006C6E75"/>
    <w:rsid w:val="006D7A12"/>
    <w:rsid w:val="006E4C26"/>
    <w:rsid w:val="006E6E0E"/>
    <w:rsid w:val="006F1913"/>
    <w:rsid w:val="006F6C6D"/>
    <w:rsid w:val="007006CF"/>
    <w:rsid w:val="0070114C"/>
    <w:rsid w:val="00710664"/>
    <w:rsid w:val="007112A5"/>
    <w:rsid w:val="00711B35"/>
    <w:rsid w:val="00717B45"/>
    <w:rsid w:val="00723B0B"/>
    <w:rsid w:val="00737340"/>
    <w:rsid w:val="007519D7"/>
    <w:rsid w:val="00754D75"/>
    <w:rsid w:val="007639E4"/>
    <w:rsid w:val="00772A9E"/>
    <w:rsid w:val="007830C0"/>
    <w:rsid w:val="00791EED"/>
    <w:rsid w:val="00794B8F"/>
    <w:rsid w:val="007B1A23"/>
    <w:rsid w:val="007B7FF5"/>
    <w:rsid w:val="007C406B"/>
    <w:rsid w:val="007D01C3"/>
    <w:rsid w:val="007D3B46"/>
    <w:rsid w:val="007E6AB9"/>
    <w:rsid w:val="007E7FF7"/>
    <w:rsid w:val="007F2E32"/>
    <w:rsid w:val="007F64D4"/>
    <w:rsid w:val="007F6C39"/>
    <w:rsid w:val="008004AB"/>
    <w:rsid w:val="00805549"/>
    <w:rsid w:val="008076F8"/>
    <w:rsid w:val="0080796D"/>
    <w:rsid w:val="00812687"/>
    <w:rsid w:val="00812BC8"/>
    <w:rsid w:val="00812E03"/>
    <w:rsid w:val="00814947"/>
    <w:rsid w:val="00824DA7"/>
    <w:rsid w:val="00830E51"/>
    <w:rsid w:val="00831A74"/>
    <w:rsid w:val="00832814"/>
    <w:rsid w:val="00850C88"/>
    <w:rsid w:val="00862C59"/>
    <w:rsid w:val="00867C2D"/>
    <w:rsid w:val="00880D36"/>
    <w:rsid w:val="008849B8"/>
    <w:rsid w:val="00894717"/>
    <w:rsid w:val="008A536B"/>
    <w:rsid w:val="008C4E5D"/>
    <w:rsid w:val="008E07A3"/>
    <w:rsid w:val="008E6453"/>
    <w:rsid w:val="008E73B0"/>
    <w:rsid w:val="00910EC8"/>
    <w:rsid w:val="00912BEF"/>
    <w:rsid w:val="00917CD3"/>
    <w:rsid w:val="00924976"/>
    <w:rsid w:val="009272FC"/>
    <w:rsid w:val="009414E9"/>
    <w:rsid w:val="00941571"/>
    <w:rsid w:val="00942B81"/>
    <w:rsid w:val="00947D3D"/>
    <w:rsid w:val="009513D2"/>
    <w:rsid w:val="009528CD"/>
    <w:rsid w:val="00971923"/>
    <w:rsid w:val="0098439B"/>
    <w:rsid w:val="00992CB7"/>
    <w:rsid w:val="009942A6"/>
    <w:rsid w:val="00996F2C"/>
    <w:rsid w:val="00997279"/>
    <w:rsid w:val="009A7ADC"/>
    <w:rsid w:val="009C6CA1"/>
    <w:rsid w:val="009D314C"/>
    <w:rsid w:val="009D4AAA"/>
    <w:rsid w:val="009E2C65"/>
    <w:rsid w:val="009F097E"/>
    <w:rsid w:val="009F1ABD"/>
    <w:rsid w:val="009F3B9E"/>
    <w:rsid w:val="00A04599"/>
    <w:rsid w:val="00A12B0C"/>
    <w:rsid w:val="00A33369"/>
    <w:rsid w:val="00A42305"/>
    <w:rsid w:val="00A75DD2"/>
    <w:rsid w:val="00A80333"/>
    <w:rsid w:val="00A80BB1"/>
    <w:rsid w:val="00AA3BA7"/>
    <w:rsid w:val="00AA6A60"/>
    <w:rsid w:val="00AB307B"/>
    <w:rsid w:val="00AE79BC"/>
    <w:rsid w:val="00B118C8"/>
    <w:rsid w:val="00B15E3F"/>
    <w:rsid w:val="00B17160"/>
    <w:rsid w:val="00B26AFD"/>
    <w:rsid w:val="00B3054D"/>
    <w:rsid w:val="00B346EC"/>
    <w:rsid w:val="00B57CD4"/>
    <w:rsid w:val="00B62922"/>
    <w:rsid w:val="00B7486F"/>
    <w:rsid w:val="00B802BD"/>
    <w:rsid w:val="00B8413B"/>
    <w:rsid w:val="00B8489D"/>
    <w:rsid w:val="00B94E59"/>
    <w:rsid w:val="00B95A73"/>
    <w:rsid w:val="00BA2545"/>
    <w:rsid w:val="00BA3527"/>
    <w:rsid w:val="00BA4FEE"/>
    <w:rsid w:val="00BA733D"/>
    <w:rsid w:val="00BB0035"/>
    <w:rsid w:val="00BB2B2A"/>
    <w:rsid w:val="00BB3C61"/>
    <w:rsid w:val="00BC0530"/>
    <w:rsid w:val="00BD1DAC"/>
    <w:rsid w:val="00BE10F5"/>
    <w:rsid w:val="00BE4DB2"/>
    <w:rsid w:val="00BE722A"/>
    <w:rsid w:val="00BF59B6"/>
    <w:rsid w:val="00BF6EE3"/>
    <w:rsid w:val="00BF7946"/>
    <w:rsid w:val="00C00D55"/>
    <w:rsid w:val="00C00E83"/>
    <w:rsid w:val="00C0295D"/>
    <w:rsid w:val="00C10056"/>
    <w:rsid w:val="00C12355"/>
    <w:rsid w:val="00C132F1"/>
    <w:rsid w:val="00C1358D"/>
    <w:rsid w:val="00C320D5"/>
    <w:rsid w:val="00C40EE8"/>
    <w:rsid w:val="00C45356"/>
    <w:rsid w:val="00C56904"/>
    <w:rsid w:val="00C6679D"/>
    <w:rsid w:val="00C70A1B"/>
    <w:rsid w:val="00C7195E"/>
    <w:rsid w:val="00C75086"/>
    <w:rsid w:val="00C90771"/>
    <w:rsid w:val="00C91AD6"/>
    <w:rsid w:val="00CA1C39"/>
    <w:rsid w:val="00CB3455"/>
    <w:rsid w:val="00CC0E12"/>
    <w:rsid w:val="00CD13EC"/>
    <w:rsid w:val="00CD74BA"/>
    <w:rsid w:val="00CE204E"/>
    <w:rsid w:val="00CE5555"/>
    <w:rsid w:val="00CF329D"/>
    <w:rsid w:val="00CF4F61"/>
    <w:rsid w:val="00D217FD"/>
    <w:rsid w:val="00D21C96"/>
    <w:rsid w:val="00D34D21"/>
    <w:rsid w:val="00D4266C"/>
    <w:rsid w:val="00D52FD9"/>
    <w:rsid w:val="00D60344"/>
    <w:rsid w:val="00D61DBB"/>
    <w:rsid w:val="00D673B9"/>
    <w:rsid w:val="00D70153"/>
    <w:rsid w:val="00D94620"/>
    <w:rsid w:val="00D966E6"/>
    <w:rsid w:val="00DB0408"/>
    <w:rsid w:val="00DB591C"/>
    <w:rsid w:val="00DB714E"/>
    <w:rsid w:val="00DB7595"/>
    <w:rsid w:val="00DC0682"/>
    <w:rsid w:val="00DC2276"/>
    <w:rsid w:val="00DC491E"/>
    <w:rsid w:val="00DC7BD3"/>
    <w:rsid w:val="00DD405A"/>
    <w:rsid w:val="00DD74FD"/>
    <w:rsid w:val="00DE2434"/>
    <w:rsid w:val="00DF341E"/>
    <w:rsid w:val="00E1022A"/>
    <w:rsid w:val="00E17917"/>
    <w:rsid w:val="00E2139D"/>
    <w:rsid w:val="00E40810"/>
    <w:rsid w:val="00E46644"/>
    <w:rsid w:val="00E55DB3"/>
    <w:rsid w:val="00E73D71"/>
    <w:rsid w:val="00E73E69"/>
    <w:rsid w:val="00E766EA"/>
    <w:rsid w:val="00E95879"/>
    <w:rsid w:val="00EA17B0"/>
    <w:rsid w:val="00EB516C"/>
    <w:rsid w:val="00EB5434"/>
    <w:rsid w:val="00EB6F90"/>
    <w:rsid w:val="00EC61BA"/>
    <w:rsid w:val="00ED67B8"/>
    <w:rsid w:val="00F00843"/>
    <w:rsid w:val="00F04C1F"/>
    <w:rsid w:val="00F1147D"/>
    <w:rsid w:val="00F1314E"/>
    <w:rsid w:val="00F33913"/>
    <w:rsid w:val="00F40F86"/>
    <w:rsid w:val="00F41EA0"/>
    <w:rsid w:val="00F52B98"/>
    <w:rsid w:val="00F5432D"/>
    <w:rsid w:val="00F6183C"/>
    <w:rsid w:val="00F622A7"/>
    <w:rsid w:val="00F654CF"/>
    <w:rsid w:val="00F8235C"/>
    <w:rsid w:val="00FA0719"/>
    <w:rsid w:val="00FA5F13"/>
    <w:rsid w:val="00FB1B49"/>
    <w:rsid w:val="00FC7762"/>
    <w:rsid w:val="00FD3587"/>
    <w:rsid w:val="00FD35DA"/>
    <w:rsid w:val="00FD640C"/>
    <w:rsid w:val="00FD6A9C"/>
    <w:rsid w:val="00FE6670"/>
    <w:rsid w:val="00FF3731"/>
    <w:rsid w:val="00FF6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F2C61"/>
  <w14:defaultImageDpi w14:val="32767"/>
  <w15:docId w15:val="{27DCFB4D-23D2-4A32-BF63-14F905ED5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C320D5"/>
    <w:pPr>
      <w:numPr>
        <w:numId w:val="12"/>
      </w:numPr>
      <w:jc w:val="left"/>
      <w:outlineLvl w:val="0"/>
    </w:pPr>
  </w:style>
  <w:style w:type="paragraph" w:styleId="Heading2">
    <w:name w:val="heading 2"/>
    <w:basedOn w:val="Tiumccp1"/>
    <w:next w:val="Normal"/>
    <w:link w:val="Heading2Char"/>
    <w:uiPriority w:val="9"/>
    <w:unhideWhenUsed/>
    <w:qFormat/>
    <w:rsid w:val="00C320D5"/>
    <w:pPr>
      <w:numPr>
        <w:ilvl w:val="1"/>
        <w:numId w:val="12"/>
      </w:numPr>
      <w:spacing w:before="120" w:after="120"/>
      <w:outlineLvl w:val="1"/>
    </w:pPr>
  </w:style>
  <w:style w:type="paragraph" w:styleId="Heading3">
    <w:name w:val="heading 3"/>
    <w:basedOn w:val="Tiumccp2"/>
    <w:next w:val="Normal"/>
    <w:link w:val="Heading3Char"/>
    <w:uiPriority w:val="9"/>
    <w:unhideWhenUsed/>
    <w:qFormat/>
    <w:rsid w:val="00C320D5"/>
    <w:pPr>
      <w:numPr>
        <w:ilvl w:val="2"/>
        <w:numId w:val="12"/>
      </w:numPr>
      <w:spacing w:before="120" w:after="120"/>
      <w:ind w:left="426" w:hanging="426"/>
      <w:outlineLvl w:val="2"/>
    </w:pPr>
  </w:style>
  <w:style w:type="paragraph" w:styleId="Heading4">
    <w:name w:val="heading 4"/>
    <w:basedOn w:val="Tiumccp3"/>
    <w:next w:val="Normal"/>
    <w:link w:val="Heading4Char"/>
    <w:uiPriority w:val="9"/>
    <w:unhideWhenUsed/>
    <w:qFormat/>
    <w:rsid w:val="00F622A7"/>
    <w:pPr>
      <w:numPr>
        <w:ilvl w:val="3"/>
        <w:numId w:val="12"/>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622A7"/>
    <w:pPr>
      <w:tabs>
        <w:tab w:val="center" w:pos="6379"/>
      </w:tabs>
      <w:spacing w:after="200" w:line="276" w:lineRule="auto"/>
      <w:jc w:val="center"/>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F622A7"/>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320D5"/>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BA4FEE"/>
    <w:pPr>
      <w:spacing w:before="80" w:after="80" w:line="360" w:lineRule="auto"/>
    </w:pPr>
    <w:rPr>
      <w:b/>
    </w:rPr>
  </w:style>
  <w:style w:type="paragraph" w:styleId="TOC2">
    <w:name w:val="toc 2"/>
    <w:basedOn w:val="Normal"/>
    <w:next w:val="Normal"/>
    <w:autoRedefine/>
    <w:uiPriority w:val="39"/>
    <w:unhideWhenUsed/>
    <w:rsid w:val="00BA4FEE"/>
    <w:pPr>
      <w:spacing w:before="80" w:after="80" w:line="360" w:lineRule="auto"/>
    </w:pPr>
  </w:style>
  <w:style w:type="paragraph" w:styleId="TOC3">
    <w:name w:val="toc 3"/>
    <w:basedOn w:val="Normal"/>
    <w:next w:val="Normal"/>
    <w:autoRedefine/>
    <w:uiPriority w:val="39"/>
    <w:unhideWhenUsed/>
    <w:rsid w:val="00BA4FEE"/>
    <w:pPr>
      <w:tabs>
        <w:tab w:val="right" w:leader="dot" w:pos="9111"/>
      </w:tabs>
      <w:spacing w:before="80" w:after="80" w:line="360" w:lineRule="auto"/>
      <w:ind w:left="142"/>
    </w:pPr>
    <w:rPr>
      <w:i/>
    </w:rPr>
  </w:style>
  <w:style w:type="paragraph" w:styleId="TOC4">
    <w:name w:val="toc 4"/>
    <w:basedOn w:val="Normal"/>
    <w:next w:val="Normal"/>
    <w:autoRedefine/>
    <w:uiPriority w:val="39"/>
    <w:unhideWhenUsed/>
    <w:rsid w:val="00BA4FEE"/>
    <w:pPr>
      <w:tabs>
        <w:tab w:val="right" w:leader="dot" w:pos="9111"/>
      </w:tabs>
      <w:spacing w:before="80" w:after="80" w:line="360" w:lineRule="auto"/>
      <w:ind w:left="284"/>
    </w:pPr>
  </w:style>
  <w:style w:type="character" w:customStyle="1" w:styleId="Heading2Char">
    <w:name w:val="Heading 2 Char"/>
    <w:basedOn w:val="DefaultParagraphFont"/>
    <w:link w:val="Heading2"/>
    <w:uiPriority w:val="9"/>
    <w:rsid w:val="00C320D5"/>
    <w:rPr>
      <w:rFonts w:eastAsia="Times New Roman" w:cs="Times New Roman"/>
      <w:b/>
      <w:sz w:val="28"/>
      <w:szCs w:val="28"/>
    </w:rPr>
  </w:style>
  <w:style w:type="character" w:customStyle="1" w:styleId="Heading3Char">
    <w:name w:val="Heading 3 Char"/>
    <w:basedOn w:val="DefaultParagraphFont"/>
    <w:link w:val="Heading3"/>
    <w:uiPriority w:val="9"/>
    <w:rsid w:val="00C320D5"/>
    <w:rPr>
      <w:rFonts w:eastAsia="Times New Roman" w:cs="Times New Roman"/>
      <w:b/>
      <w:i/>
      <w:sz w:val="28"/>
      <w:szCs w:val="26"/>
    </w:rPr>
  </w:style>
  <w:style w:type="character" w:customStyle="1" w:styleId="Heading4Char">
    <w:name w:val="Heading 4 Char"/>
    <w:basedOn w:val="DefaultParagraphFont"/>
    <w:link w:val="Heading4"/>
    <w:uiPriority w:val="9"/>
    <w:rsid w:val="00F622A7"/>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Caption1">
    <w:name w:val="Caption1"/>
    <w:basedOn w:val="Caption"/>
    <w:link w:val="captionChar0"/>
    <w:autoRedefine/>
    <w:qFormat/>
    <w:rsid w:val="00C320D5"/>
    <w:pPr>
      <w:spacing w:before="120" w:after="240"/>
    </w:pPr>
  </w:style>
  <w:style w:type="paragraph" w:customStyle="1" w:styleId="Nidungbng">
    <w:name w:val="Nội dung bảng"/>
    <w:basedOn w:val="Nidungvnbn"/>
    <w:link w:val="NidungbngChar"/>
    <w:autoRedefine/>
    <w:qFormat/>
    <w:rsid w:val="00284FD7"/>
    <w:pPr>
      <w:numPr>
        <w:ilvl w:val="6"/>
        <w:numId w:val="12"/>
      </w:numPr>
      <w:spacing w:before="120"/>
      <w:ind w:left="1134" w:hanging="393"/>
      <w:jc w:val="left"/>
    </w:pPr>
  </w:style>
  <w:style w:type="character" w:customStyle="1" w:styleId="CaptionChar">
    <w:name w:val="Caption Char"/>
    <w:aliases w:val="Hình Char,bảng biểu Char"/>
    <w:basedOn w:val="DefaultParagraphFont"/>
    <w:link w:val="Caption"/>
    <w:uiPriority w:val="35"/>
    <w:rsid w:val="00F622A7"/>
    <w:rPr>
      <w:rFonts w:eastAsia="Times New Roman" w:cs="Times New Roman"/>
      <w:bCs/>
      <w:sz w:val="26"/>
      <w:szCs w:val="26"/>
    </w:rPr>
  </w:style>
  <w:style w:type="character" w:customStyle="1" w:styleId="captionChar0">
    <w:name w:val="caption Char"/>
    <w:basedOn w:val="CaptionChar"/>
    <w:link w:val="Caption1"/>
    <w:rsid w:val="00C320D5"/>
    <w:rPr>
      <w:rFonts w:eastAsia="Times New Roman" w:cs="Times New Roman"/>
      <w:bCs/>
      <w:sz w:val="26"/>
      <w:szCs w:val="26"/>
    </w:rPr>
  </w:style>
  <w:style w:type="character" w:customStyle="1" w:styleId="NidungbngChar">
    <w:name w:val="Nội dung bảng Char"/>
    <w:basedOn w:val="NidungvnbnChar"/>
    <w:link w:val="Nidungbng"/>
    <w:rsid w:val="00284FD7"/>
    <w:rPr>
      <w:rFonts w:eastAsia="Times New Roman" w:cs="Times New Roman"/>
      <w:sz w:val="26"/>
      <w:szCs w:val="26"/>
    </w:rPr>
  </w:style>
  <w:style w:type="paragraph" w:styleId="ListParagraph">
    <w:name w:val="List Paragraph"/>
    <w:basedOn w:val="Normal"/>
    <w:uiPriority w:val="34"/>
    <w:qFormat/>
    <w:rsid w:val="00C45356"/>
    <w:pPr>
      <w:ind w:left="720"/>
      <w:contextualSpacing/>
    </w:pPr>
  </w:style>
  <w:style w:type="character" w:styleId="UnresolvedMention">
    <w:name w:val="Unresolved Mention"/>
    <w:basedOn w:val="DefaultParagraphFont"/>
    <w:uiPriority w:val="99"/>
    <w:semiHidden/>
    <w:unhideWhenUsed/>
    <w:rsid w:val="00711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5049">
      <w:bodyDiv w:val="1"/>
      <w:marLeft w:val="0"/>
      <w:marRight w:val="0"/>
      <w:marTop w:val="0"/>
      <w:marBottom w:val="0"/>
      <w:divBdr>
        <w:top w:val="none" w:sz="0" w:space="0" w:color="auto"/>
        <w:left w:val="none" w:sz="0" w:space="0" w:color="auto"/>
        <w:bottom w:val="none" w:sz="0" w:space="0" w:color="auto"/>
        <w:right w:val="none" w:sz="0" w:space="0" w:color="auto"/>
      </w:divBdr>
    </w:div>
    <w:div w:id="36584068">
      <w:bodyDiv w:val="1"/>
      <w:marLeft w:val="0"/>
      <w:marRight w:val="0"/>
      <w:marTop w:val="0"/>
      <w:marBottom w:val="0"/>
      <w:divBdr>
        <w:top w:val="none" w:sz="0" w:space="0" w:color="auto"/>
        <w:left w:val="none" w:sz="0" w:space="0" w:color="auto"/>
        <w:bottom w:val="none" w:sz="0" w:space="0" w:color="auto"/>
        <w:right w:val="none" w:sz="0" w:space="0" w:color="auto"/>
      </w:divBdr>
    </w:div>
    <w:div w:id="118426277">
      <w:bodyDiv w:val="1"/>
      <w:marLeft w:val="0"/>
      <w:marRight w:val="0"/>
      <w:marTop w:val="0"/>
      <w:marBottom w:val="0"/>
      <w:divBdr>
        <w:top w:val="none" w:sz="0" w:space="0" w:color="auto"/>
        <w:left w:val="none" w:sz="0" w:space="0" w:color="auto"/>
        <w:bottom w:val="none" w:sz="0" w:space="0" w:color="auto"/>
        <w:right w:val="none" w:sz="0" w:space="0" w:color="auto"/>
      </w:divBdr>
    </w:div>
    <w:div w:id="225605659">
      <w:bodyDiv w:val="1"/>
      <w:marLeft w:val="0"/>
      <w:marRight w:val="0"/>
      <w:marTop w:val="0"/>
      <w:marBottom w:val="0"/>
      <w:divBdr>
        <w:top w:val="none" w:sz="0" w:space="0" w:color="auto"/>
        <w:left w:val="none" w:sz="0" w:space="0" w:color="auto"/>
        <w:bottom w:val="none" w:sz="0" w:space="0" w:color="auto"/>
        <w:right w:val="none" w:sz="0" w:space="0" w:color="auto"/>
      </w:divBdr>
    </w:div>
    <w:div w:id="299312711">
      <w:bodyDiv w:val="1"/>
      <w:marLeft w:val="0"/>
      <w:marRight w:val="0"/>
      <w:marTop w:val="0"/>
      <w:marBottom w:val="0"/>
      <w:divBdr>
        <w:top w:val="none" w:sz="0" w:space="0" w:color="auto"/>
        <w:left w:val="none" w:sz="0" w:space="0" w:color="auto"/>
        <w:bottom w:val="none" w:sz="0" w:space="0" w:color="auto"/>
        <w:right w:val="none" w:sz="0" w:space="0" w:color="auto"/>
      </w:divBdr>
    </w:div>
    <w:div w:id="317344323">
      <w:bodyDiv w:val="1"/>
      <w:marLeft w:val="0"/>
      <w:marRight w:val="0"/>
      <w:marTop w:val="0"/>
      <w:marBottom w:val="0"/>
      <w:divBdr>
        <w:top w:val="none" w:sz="0" w:space="0" w:color="auto"/>
        <w:left w:val="none" w:sz="0" w:space="0" w:color="auto"/>
        <w:bottom w:val="none" w:sz="0" w:space="0" w:color="auto"/>
        <w:right w:val="none" w:sz="0" w:space="0" w:color="auto"/>
      </w:divBdr>
    </w:div>
    <w:div w:id="389156566">
      <w:bodyDiv w:val="1"/>
      <w:marLeft w:val="0"/>
      <w:marRight w:val="0"/>
      <w:marTop w:val="0"/>
      <w:marBottom w:val="0"/>
      <w:divBdr>
        <w:top w:val="none" w:sz="0" w:space="0" w:color="auto"/>
        <w:left w:val="none" w:sz="0" w:space="0" w:color="auto"/>
        <w:bottom w:val="none" w:sz="0" w:space="0" w:color="auto"/>
        <w:right w:val="none" w:sz="0" w:space="0" w:color="auto"/>
      </w:divBdr>
    </w:div>
    <w:div w:id="446434516">
      <w:bodyDiv w:val="1"/>
      <w:marLeft w:val="0"/>
      <w:marRight w:val="0"/>
      <w:marTop w:val="0"/>
      <w:marBottom w:val="0"/>
      <w:divBdr>
        <w:top w:val="none" w:sz="0" w:space="0" w:color="auto"/>
        <w:left w:val="none" w:sz="0" w:space="0" w:color="auto"/>
        <w:bottom w:val="none" w:sz="0" w:space="0" w:color="auto"/>
        <w:right w:val="none" w:sz="0" w:space="0" w:color="auto"/>
      </w:divBdr>
    </w:div>
    <w:div w:id="594830308">
      <w:bodyDiv w:val="1"/>
      <w:marLeft w:val="0"/>
      <w:marRight w:val="0"/>
      <w:marTop w:val="0"/>
      <w:marBottom w:val="0"/>
      <w:divBdr>
        <w:top w:val="none" w:sz="0" w:space="0" w:color="auto"/>
        <w:left w:val="none" w:sz="0" w:space="0" w:color="auto"/>
        <w:bottom w:val="none" w:sz="0" w:space="0" w:color="auto"/>
        <w:right w:val="none" w:sz="0" w:space="0" w:color="auto"/>
      </w:divBdr>
    </w:div>
    <w:div w:id="612245907">
      <w:bodyDiv w:val="1"/>
      <w:marLeft w:val="0"/>
      <w:marRight w:val="0"/>
      <w:marTop w:val="0"/>
      <w:marBottom w:val="0"/>
      <w:divBdr>
        <w:top w:val="none" w:sz="0" w:space="0" w:color="auto"/>
        <w:left w:val="none" w:sz="0" w:space="0" w:color="auto"/>
        <w:bottom w:val="none" w:sz="0" w:space="0" w:color="auto"/>
        <w:right w:val="none" w:sz="0" w:space="0" w:color="auto"/>
      </w:divBdr>
    </w:div>
    <w:div w:id="664892825">
      <w:bodyDiv w:val="1"/>
      <w:marLeft w:val="0"/>
      <w:marRight w:val="0"/>
      <w:marTop w:val="0"/>
      <w:marBottom w:val="0"/>
      <w:divBdr>
        <w:top w:val="none" w:sz="0" w:space="0" w:color="auto"/>
        <w:left w:val="none" w:sz="0" w:space="0" w:color="auto"/>
        <w:bottom w:val="none" w:sz="0" w:space="0" w:color="auto"/>
        <w:right w:val="none" w:sz="0" w:space="0" w:color="auto"/>
      </w:divBdr>
    </w:div>
    <w:div w:id="752775709">
      <w:bodyDiv w:val="1"/>
      <w:marLeft w:val="0"/>
      <w:marRight w:val="0"/>
      <w:marTop w:val="0"/>
      <w:marBottom w:val="0"/>
      <w:divBdr>
        <w:top w:val="none" w:sz="0" w:space="0" w:color="auto"/>
        <w:left w:val="none" w:sz="0" w:space="0" w:color="auto"/>
        <w:bottom w:val="none" w:sz="0" w:space="0" w:color="auto"/>
        <w:right w:val="none" w:sz="0" w:space="0" w:color="auto"/>
      </w:divBdr>
    </w:div>
    <w:div w:id="771440496">
      <w:bodyDiv w:val="1"/>
      <w:marLeft w:val="0"/>
      <w:marRight w:val="0"/>
      <w:marTop w:val="0"/>
      <w:marBottom w:val="0"/>
      <w:divBdr>
        <w:top w:val="none" w:sz="0" w:space="0" w:color="auto"/>
        <w:left w:val="none" w:sz="0" w:space="0" w:color="auto"/>
        <w:bottom w:val="none" w:sz="0" w:space="0" w:color="auto"/>
        <w:right w:val="none" w:sz="0" w:space="0" w:color="auto"/>
      </w:divBdr>
    </w:div>
    <w:div w:id="804588473">
      <w:bodyDiv w:val="1"/>
      <w:marLeft w:val="0"/>
      <w:marRight w:val="0"/>
      <w:marTop w:val="0"/>
      <w:marBottom w:val="0"/>
      <w:divBdr>
        <w:top w:val="none" w:sz="0" w:space="0" w:color="auto"/>
        <w:left w:val="none" w:sz="0" w:space="0" w:color="auto"/>
        <w:bottom w:val="none" w:sz="0" w:space="0" w:color="auto"/>
        <w:right w:val="none" w:sz="0" w:space="0" w:color="auto"/>
      </w:divBdr>
    </w:div>
    <w:div w:id="851336792">
      <w:bodyDiv w:val="1"/>
      <w:marLeft w:val="0"/>
      <w:marRight w:val="0"/>
      <w:marTop w:val="0"/>
      <w:marBottom w:val="0"/>
      <w:divBdr>
        <w:top w:val="none" w:sz="0" w:space="0" w:color="auto"/>
        <w:left w:val="none" w:sz="0" w:space="0" w:color="auto"/>
        <w:bottom w:val="none" w:sz="0" w:space="0" w:color="auto"/>
        <w:right w:val="none" w:sz="0" w:space="0" w:color="auto"/>
      </w:divBdr>
    </w:div>
    <w:div w:id="866914845">
      <w:bodyDiv w:val="1"/>
      <w:marLeft w:val="0"/>
      <w:marRight w:val="0"/>
      <w:marTop w:val="0"/>
      <w:marBottom w:val="0"/>
      <w:divBdr>
        <w:top w:val="none" w:sz="0" w:space="0" w:color="auto"/>
        <w:left w:val="none" w:sz="0" w:space="0" w:color="auto"/>
        <w:bottom w:val="none" w:sz="0" w:space="0" w:color="auto"/>
        <w:right w:val="none" w:sz="0" w:space="0" w:color="auto"/>
      </w:divBdr>
    </w:div>
    <w:div w:id="885874916">
      <w:bodyDiv w:val="1"/>
      <w:marLeft w:val="0"/>
      <w:marRight w:val="0"/>
      <w:marTop w:val="0"/>
      <w:marBottom w:val="0"/>
      <w:divBdr>
        <w:top w:val="none" w:sz="0" w:space="0" w:color="auto"/>
        <w:left w:val="none" w:sz="0" w:space="0" w:color="auto"/>
        <w:bottom w:val="none" w:sz="0" w:space="0" w:color="auto"/>
        <w:right w:val="none" w:sz="0" w:space="0" w:color="auto"/>
      </w:divBdr>
    </w:div>
    <w:div w:id="1009334344">
      <w:bodyDiv w:val="1"/>
      <w:marLeft w:val="0"/>
      <w:marRight w:val="0"/>
      <w:marTop w:val="0"/>
      <w:marBottom w:val="0"/>
      <w:divBdr>
        <w:top w:val="none" w:sz="0" w:space="0" w:color="auto"/>
        <w:left w:val="none" w:sz="0" w:space="0" w:color="auto"/>
        <w:bottom w:val="none" w:sz="0" w:space="0" w:color="auto"/>
        <w:right w:val="none" w:sz="0" w:space="0" w:color="auto"/>
      </w:divBdr>
    </w:div>
    <w:div w:id="1083145876">
      <w:bodyDiv w:val="1"/>
      <w:marLeft w:val="0"/>
      <w:marRight w:val="0"/>
      <w:marTop w:val="0"/>
      <w:marBottom w:val="0"/>
      <w:divBdr>
        <w:top w:val="none" w:sz="0" w:space="0" w:color="auto"/>
        <w:left w:val="none" w:sz="0" w:space="0" w:color="auto"/>
        <w:bottom w:val="none" w:sz="0" w:space="0" w:color="auto"/>
        <w:right w:val="none" w:sz="0" w:space="0" w:color="auto"/>
      </w:divBdr>
    </w:div>
    <w:div w:id="1095437023">
      <w:bodyDiv w:val="1"/>
      <w:marLeft w:val="0"/>
      <w:marRight w:val="0"/>
      <w:marTop w:val="0"/>
      <w:marBottom w:val="0"/>
      <w:divBdr>
        <w:top w:val="none" w:sz="0" w:space="0" w:color="auto"/>
        <w:left w:val="none" w:sz="0" w:space="0" w:color="auto"/>
        <w:bottom w:val="none" w:sz="0" w:space="0" w:color="auto"/>
        <w:right w:val="none" w:sz="0" w:space="0" w:color="auto"/>
      </w:divBdr>
    </w:div>
    <w:div w:id="1147942388">
      <w:bodyDiv w:val="1"/>
      <w:marLeft w:val="0"/>
      <w:marRight w:val="0"/>
      <w:marTop w:val="0"/>
      <w:marBottom w:val="0"/>
      <w:divBdr>
        <w:top w:val="none" w:sz="0" w:space="0" w:color="auto"/>
        <w:left w:val="none" w:sz="0" w:space="0" w:color="auto"/>
        <w:bottom w:val="none" w:sz="0" w:space="0" w:color="auto"/>
        <w:right w:val="none" w:sz="0" w:space="0" w:color="auto"/>
      </w:divBdr>
    </w:div>
    <w:div w:id="1150097021">
      <w:bodyDiv w:val="1"/>
      <w:marLeft w:val="0"/>
      <w:marRight w:val="0"/>
      <w:marTop w:val="0"/>
      <w:marBottom w:val="0"/>
      <w:divBdr>
        <w:top w:val="none" w:sz="0" w:space="0" w:color="auto"/>
        <w:left w:val="none" w:sz="0" w:space="0" w:color="auto"/>
        <w:bottom w:val="none" w:sz="0" w:space="0" w:color="auto"/>
        <w:right w:val="none" w:sz="0" w:space="0" w:color="auto"/>
      </w:divBdr>
    </w:div>
    <w:div w:id="1156992337">
      <w:bodyDiv w:val="1"/>
      <w:marLeft w:val="0"/>
      <w:marRight w:val="0"/>
      <w:marTop w:val="0"/>
      <w:marBottom w:val="0"/>
      <w:divBdr>
        <w:top w:val="none" w:sz="0" w:space="0" w:color="auto"/>
        <w:left w:val="none" w:sz="0" w:space="0" w:color="auto"/>
        <w:bottom w:val="none" w:sz="0" w:space="0" w:color="auto"/>
        <w:right w:val="none" w:sz="0" w:space="0" w:color="auto"/>
      </w:divBdr>
    </w:div>
    <w:div w:id="1199704506">
      <w:bodyDiv w:val="1"/>
      <w:marLeft w:val="0"/>
      <w:marRight w:val="0"/>
      <w:marTop w:val="0"/>
      <w:marBottom w:val="0"/>
      <w:divBdr>
        <w:top w:val="none" w:sz="0" w:space="0" w:color="auto"/>
        <w:left w:val="none" w:sz="0" w:space="0" w:color="auto"/>
        <w:bottom w:val="none" w:sz="0" w:space="0" w:color="auto"/>
        <w:right w:val="none" w:sz="0" w:space="0" w:color="auto"/>
      </w:divBdr>
      <w:divsChild>
        <w:div w:id="1447651060">
          <w:marLeft w:val="0"/>
          <w:marRight w:val="0"/>
          <w:marTop w:val="0"/>
          <w:marBottom w:val="0"/>
          <w:divBdr>
            <w:top w:val="none" w:sz="0" w:space="0" w:color="auto"/>
            <w:left w:val="none" w:sz="0" w:space="0" w:color="auto"/>
            <w:bottom w:val="none" w:sz="0" w:space="0" w:color="auto"/>
            <w:right w:val="none" w:sz="0" w:space="0" w:color="auto"/>
          </w:divBdr>
        </w:div>
      </w:divsChild>
    </w:div>
    <w:div w:id="1244802098">
      <w:bodyDiv w:val="1"/>
      <w:marLeft w:val="0"/>
      <w:marRight w:val="0"/>
      <w:marTop w:val="0"/>
      <w:marBottom w:val="0"/>
      <w:divBdr>
        <w:top w:val="none" w:sz="0" w:space="0" w:color="auto"/>
        <w:left w:val="none" w:sz="0" w:space="0" w:color="auto"/>
        <w:bottom w:val="none" w:sz="0" w:space="0" w:color="auto"/>
        <w:right w:val="none" w:sz="0" w:space="0" w:color="auto"/>
      </w:divBdr>
    </w:div>
    <w:div w:id="1256356003">
      <w:bodyDiv w:val="1"/>
      <w:marLeft w:val="0"/>
      <w:marRight w:val="0"/>
      <w:marTop w:val="0"/>
      <w:marBottom w:val="0"/>
      <w:divBdr>
        <w:top w:val="none" w:sz="0" w:space="0" w:color="auto"/>
        <w:left w:val="none" w:sz="0" w:space="0" w:color="auto"/>
        <w:bottom w:val="none" w:sz="0" w:space="0" w:color="auto"/>
        <w:right w:val="none" w:sz="0" w:space="0" w:color="auto"/>
      </w:divBdr>
    </w:div>
    <w:div w:id="1366953590">
      <w:bodyDiv w:val="1"/>
      <w:marLeft w:val="0"/>
      <w:marRight w:val="0"/>
      <w:marTop w:val="0"/>
      <w:marBottom w:val="0"/>
      <w:divBdr>
        <w:top w:val="none" w:sz="0" w:space="0" w:color="auto"/>
        <w:left w:val="none" w:sz="0" w:space="0" w:color="auto"/>
        <w:bottom w:val="none" w:sz="0" w:space="0" w:color="auto"/>
        <w:right w:val="none" w:sz="0" w:space="0" w:color="auto"/>
      </w:divBdr>
    </w:div>
    <w:div w:id="1390763548">
      <w:bodyDiv w:val="1"/>
      <w:marLeft w:val="0"/>
      <w:marRight w:val="0"/>
      <w:marTop w:val="0"/>
      <w:marBottom w:val="0"/>
      <w:divBdr>
        <w:top w:val="none" w:sz="0" w:space="0" w:color="auto"/>
        <w:left w:val="none" w:sz="0" w:space="0" w:color="auto"/>
        <w:bottom w:val="none" w:sz="0" w:space="0" w:color="auto"/>
        <w:right w:val="none" w:sz="0" w:space="0" w:color="auto"/>
      </w:divBdr>
    </w:div>
    <w:div w:id="1515146034">
      <w:bodyDiv w:val="1"/>
      <w:marLeft w:val="0"/>
      <w:marRight w:val="0"/>
      <w:marTop w:val="0"/>
      <w:marBottom w:val="0"/>
      <w:divBdr>
        <w:top w:val="none" w:sz="0" w:space="0" w:color="auto"/>
        <w:left w:val="none" w:sz="0" w:space="0" w:color="auto"/>
        <w:bottom w:val="none" w:sz="0" w:space="0" w:color="auto"/>
        <w:right w:val="none" w:sz="0" w:space="0" w:color="auto"/>
      </w:divBdr>
    </w:div>
    <w:div w:id="152570996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6671754">
      <w:bodyDiv w:val="1"/>
      <w:marLeft w:val="0"/>
      <w:marRight w:val="0"/>
      <w:marTop w:val="0"/>
      <w:marBottom w:val="0"/>
      <w:divBdr>
        <w:top w:val="none" w:sz="0" w:space="0" w:color="auto"/>
        <w:left w:val="none" w:sz="0" w:space="0" w:color="auto"/>
        <w:bottom w:val="none" w:sz="0" w:space="0" w:color="auto"/>
        <w:right w:val="none" w:sz="0" w:space="0" w:color="auto"/>
      </w:divBdr>
    </w:div>
    <w:div w:id="1616642665">
      <w:bodyDiv w:val="1"/>
      <w:marLeft w:val="0"/>
      <w:marRight w:val="0"/>
      <w:marTop w:val="0"/>
      <w:marBottom w:val="0"/>
      <w:divBdr>
        <w:top w:val="none" w:sz="0" w:space="0" w:color="auto"/>
        <w:left w:val="none" w:sz="0" w:space="0" w:color="auto"/>
        <w:bottom w:val="none" w:sz="0" w:space="0" w:color="auto"/>
        <w:right w:val="none" w:sz="0" w:space="0" w:color="auto"/>
      </w:divBdr>
    </w:div>
    <w:div w:id="1652059226">
      <w:bodyDiv w:val="1"/>
      <w:marLeft w:val="0"/>
      <w:marRight w:val="0"/>
      <w:marTop w:val="0"/>
      <w:marBottom w:val="0"/>
      <w:divBdr>
        <w:top w:val="none" w:sz="0" w:space="0" w:color="auto"/>
        <w:left w:val="none" w:sz="0" w:space="0" w:color="auto"/>
        <w:bottom w:val="none" w:sz="0" w:space="0" w:color="auto"/>
        <w:right w:val="none" w:sz="0" w:space="0" w:color="auto"/>
      </w:divBdr>
    </w:div>
    <w:div w:id="1686521016">
      <w:bodyDiv w:val="1"/>
      <w:marLeft w:val="0"/>
      <w:marRight w:val="0"/>
      <w:marTop w:val="0"/>
      <w:marBottom w:val="0"/>
      <w:divBdr>
        <w:top w:val="none" w:sz="0" w:space="0" w:color="auto"/>
        <w:left w:val="none" w:sz="0" w:space="0" w:color="auto"/>
        <w:bottom w:val="none" w:sz="0" w:space="0" w:color="auto"/>
        <w:right w:val="none" w:sz="0" w:space="0" w:color="auto"/>
      </w:divBdr>
    </w:div>
    <w:div w:id="1714882339">
      <w:bodyDiv w:val="1"/>
      <w:marLeft w:val="0"/>
      <w:marRight w:val="0"/>
      <w:marTop w:val="0"/>
      <w:marBottom w:val="0"/>
      <w:divBdr>
        <w:top w:val="none" w:sz="0" w:space="0" w:color="auto"/>
        <w:left w:val="none" w:sz="0" w:space="0" w:color="auto"/>
        <w:bottom w:val="none" w:sz="0" w:space="0" w:color="auto"/>
        <w:right w:val="none" w:sz="0" w:space="0" w:color="auto"/>
      </w:divBdr>
    </w:div>
    <w:div w:id="1717853351">
      <w:bodyDiv w:val="1"/>
      <w:marLeft w:val="0"/>
      <w:marRight w:val="0"/>
      <w:marTop w:val="0"/>
      <w:marBottom w:val="0"/>
      <w:divBdr>
        <w:top w:val="none" w:sz="0" w:space="0" w:color="auto"/>
        <w:left w:val="none" w:sz="0" w:space="0" w:color="auto"/>
        <w:bottom w:val="none" w:sz="0" w:space="0" w:color="auto"/>
        <w:right w:val="none" w:sz="0" w:space="0" w:color="auto"/>
      </w:divBdr>
    </w:div>
    <w:div w:id="1731422527">
      <w:bodyDiv w:val="1"/>
      <w:marLeft w:val="0"/>
      <w:marRight w:val="0"/>
      <w:marTop w:val="0"/>
      <w:marBottom w:val="0"/>
      <w:divBdr>
        <w:top w:val="none" w:sz="0" w:space="0" w:color="auto"/>
        <w:left w:val="none" w:sz="0" w:space="0" w:color="auto"/>
        <w:bottom w:val="none" w:sz="0" w:space="0" w:color="auto"/>
        <w:right w:val="none" w:sz="0" w:space="0" w:color="auto"/>
      </w:divBdr>
    </w:div>
    <w:div w:id="1869563503">
      <w:bodyDiv w:val="1"/>
      <w:marLeft w:val="0"/>
      <w:marRight w:val="0"/>
      <w:marTop w:val="0"/>
      <w:marBottom w:val="0"/>
      <w:divBdr>
        <w:top w:val="none" w:sz="0" w:space="0" w:color="auto"/>
        <w:left w:val="none" w:sz="0" w:space="0" w:color="auto"/>
        <w:bottom w:val="none" w:sz="0" w:space="0" w:color="auto"/>
        <w:right w:val="none" w:sz="0" w:space="0" w:color="auto"/>
      </w:divBdr>
    </w:div>
    <w:div w:id="1909801220">
      <w:bodyDiv w:val="1"/>
      <w:marLeft w:val="0"/>
      <w:marRight w:val="0"/>
      <w:marTop w:val="0"/>
      <w:marBottom w:val="0"/>
      <w:divBdr>
        <w:top w:val="none" w:sz="0" w:space="0" w:color="auto"/>
        <w:left w:val="none" w:sz="0" w:space="0" w:color="auto"/>
        <w:bottom w:val="none" w:sz="0" w:space="0" w:color="auto"/>
        <w:right w:val="none" w:sz="0" w:space="0" w:color="auto"/>
      </w:divBdr>
    </w:div>
    <w:div w:id="1912159460">
      <w:bodyDiv w:val="1"/>
      <w:marLeft w:val="0"/>
      <w:marRight w:val="0"/>
      <w:marTop w:val="0"/>
      <w:marBottom w:val="0"/>
      <w:divBdr>
        <w:top w:val="none" w:sz="0" w:space="0" w:color="auto"/>
        <w:left w:val="none" w:sz="0" w:space="0" w:color="auto"/>
        <w:bottom w:val="none" w:sz="0" w:space="0" w:color="auto"/>
        <w:right w:val="none" w:sz="0" w:space="0" w:color="auto"/>
      </w:divBdr>
      <w:divsChild>
        <w:div w:id="15816159">
          <w:marLeft w:val="0"/>
          <w:marRight w:val="0"/>
          <w:marTop w:val="0"/>
          <w:marBottom w:val="0"/>
          <w:divBdr>
            <w:top w:val="none" w:sz="0" w:space="0" w:color="auto"/>
            <w:left w:val="none" w:sz="0" w:space="0" w:color="auto"/>
            <w:bottom w:val="none" w:sz="0" w:space="0" w:color="auto"/>
            <w:right w:val="none" w:sz="0" w:space="0" w:color="auto"/>
          </w:divBdr>
        </w:div>
        <w:div w:id="1819687466">
          <w:marLeft w:val="0"/>
          <w:marRight w:val="0"/>
          <w:marTop w:val="0"/>
          <w:marBottom w:val="0"/>
          <w:divBdr>
            <w:top w:val="none" w:sz="0" w:space="0" w:color="auto"/>
            <w:left w:val="none" w:sz="0" w:space="0" w:color="auto"/>
            <w:bottom w:val="none" w:sz="0" w:space="0" w:color="auto"/>
            <w:right w:val="none" w:sz="0" w:space="0" w:color="auto"/>
          </w:divBdr>
        </w:div>
        <w:div w:id="2006542431">
          <w:marLeft w:val="0"/>
          <w:marRight w:val="0"/>
          <w:marTop w:val="0"/>
          <w:marBottom w:val="0"/>
          <w:divBdr>
            <w:top w:val="none" w:sz="0" w:space="0" w:color="auto"/>
            <w:left w:val="none" w:sz="0" w:space="0" w:color="auto"/>
            <w:bottom w:val="none" w:sz="0" w:space="0" w:color="auto"/>
            <w:right w:val="none" w:sz="0" w:space="0" w:color="auto"/>
          </w:divBdr>
        </w:div>
        <w:div w:id="588125480">
          <w:marLeft w:val="0"/>
          <w:marRight w:val="0"/>
          <w:marTop w:val="0"/>
          <w:marBottom w:val="0"/>
          <w:divBdr>
            <w:top w:val="none" w:sz="0" w:space="0" w:color="auto"/>
            <w:left w:val="none" w:sz="0" w:space="0" w:color="auto"/>
            <w:bottom w:val="none" w:sz="0" w:space="0" w:color="auto"/>
            <w:right w:val="none" w:sz="0" w:space="0" w:color="auto"/>
          </w:divBdr>
        </w:div>
        <w:div w:id="456798921">
          <w:marLeft w:val="0"/>
          <w:marRight w:val="0"/>
          <w:marTop w:val="0"/>
          <w:marBottom w:val="0"/>
          <w:divBdr>
            <w:top w:val="none" w:sz="0" w:space="0" w:color="auto"/>
            <w:left w:val="none" w:sz="0" w:space="0" w:color="auto"/>
            <w:bottom w:val="none" w:sz="0" w:space="0" w:color="auto"/>
            <w:right w:val="none" w:sz="0" w:space="0" w:color="auto"/>
          </w:divBdr>
        </w:div>
      </w:divsChild>
    </w:div>
    <w:div w:id="1992175344">
      <w:bodyDiv w:val="1"/>
      <w:marLeft w:val="0"/>
      <w:marRight w:val="0"/>
      <w:marTop w:val="0"/>
      <w:marBottom w:val="0"/>
      <w:divBdr>
        <w:top w:val="none" w:sz="0" w:space="0" w:color="auto"/>
        <w:left w:val="none" w:sz="0" w:space="0" w:color="auto"/>
        <w:bottom w:val="none" w:sz="0" w:space="0" w:color="auto"/>
        <w:right w:val="none" w:sz="0" w:space="0" w:color="auto"/>
      </w:divBdr>
    </w:div>
    <w:div w:id="2023702215">
      <w:bodyDiv w:val="1"/>
      <w:marLeft w:val="0"/>
      <w:marRight w:val="0"/>
      <w:marTop w:val="0"/>
      <w:marBottom w:val="0"/>
      <w:divBdr>
        <w:top w:val="none" w:sz="0" w:space="0" w:color="auto"/>
        <w:left w:val="none" w:sz="0" w:space="0" w:color="auto"/>
        <w:bottom w:val="none" w:sz="0" w:space="0" w:color="auto"/>
        <w:right w:val="none" w:sz="0" w:space="0" w:color="auto"/>
      </w:divBdr>
    </w:div>
    <w:div w:id="2077238876">
      <w:bodyDiv w:val="1"/>
      <w:marLeft w:val="0"/>
      <w:marRight w:val="0"/>
      <w:marTop w:val="0"/>
      <w:marBottom w:val="0"/>
      <w:divBdr>
        <w:top w:val="none" w:sz="0" w:space="0" w:color="auto"/>
        <w:left w:val="none" w:sz="0" w:space="0" w:color="auto"/>
        <w:bottom w:val="none" w:sz="0" w:space="0" w:color="auto"/>
        <w:right w:val="none" w:sz="0" w:space="0" w:color="auto"/>
      </w:divBdr>
    </w:div>
    <w:div w:id="210726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yUCocOZmwy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U\Documents\Learning\2022-2023\HK2\MauBao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MauBaoCao.dotx</Template>
  <TotalTime>1168</TotalTime>
  <Pages>1</Pages>
  <Words>6401</Words>
  <Characters>36490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Hau</dc:creator>
  <cp:lastModifiedBy>Minh Đăng Nguyễn</cp:lastModifiedBy>
  <cp:revision>194</cp:revision>
  <cp:lastPrinted>2023-05-06T16:17:00Z</cp:lastPrinted>
  <dcterms:created xsi:type="dcterms:W3CDTF">2023-03-20T08:33:00Z</dcterms:created>
  <dcterms:modified xsi:type="dcterms:W3CDTF">2023-05-06T16:17:00Z</dcterms:modified>
</cp:coreProperties>
</file>